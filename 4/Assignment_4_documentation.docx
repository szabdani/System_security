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F742C" w14:textId="242E511C" w:rsidR="0063585C" w:rsidRPr="000C3C29" w:rsidRDefault="00DD212C" w:rsidP="00DD212C">
      <w:pPr>
        <w:pStyle w:val="Picture"/>
      </w:pPr>
      <w:r w:rsidRPr="000C3C29">
        <w:rPr>
          <w:noProof/>
        </w:rPr>
        <w:drawing>
          <wp:inline distT="0" distB="0" distL="0" distR="0" wp14:anchorId="4E30D436" wp14:editId="37EE67EE">
            <wp:extent cx="5400040" cy="1224280"/>
            <wp:effectExtent l="0" t="0" r="0" b="0"/>
            <wp:docPr id="233101434" name="Picture 1" descr="Verbundprojekt: Migrantenorganisationen und die Ko-Produktion sozia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Verbundprojekt: Migrantenorganisationen und die Ko-Produktion sozialer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1224280"/>
                    </a:xfrm>
                    <a:prstGeom prst="rect">
                      <a:avLst/>
                    </a:prstGeom>
                    <a:noFill/>
                    <a:ln>
                      <a:noFill/>
                    </a:ln>
                  </pic:spPr>
                </pic:pic>
              </a:graphicData>
            </a:graphic>
          </wp:inline>
        </w:drawing>
      </w:r>
    </w:p>
    <w:p w14:paraId="5F5887E3" w14:textId="52F73EE3" w:rsidR="004851C7" w:rsidRPr="00C85626" w:rsidRDefault="00DD212C" w:rsidP="00D429F2">
      <w:pPr>
        <w:pStyle w:val="Cmlapegyetem"/>
        <w:rPr>
          <w:lang w:val="de-DE"/>
        </w:rPr>
      </w:pPr>
      <w:r w:rsidRPr="00C85626">
        <w:rPr>
          <w:lang w:val="de-DE"/>
        </w:rPr>
        <w:t>Ruhr Universität Bochum</w:t>
      </w:r>
    </w:p>
    <w:p w14:paraId="614306E0" w14:textId="3C6FAD3B" w:rsidR="004851C7" w:rsidRPr="00C85626" w:rsidRDefault="00DD212C" w:rsidP="00D429F2">
      <w:pPr>
        <w:pStyle w:val="Cmlapkarstanszk"/>
        <w:rPr>
          <w:lang w:val="de-DE"/>
        </w:rPr>
      </w:pPr>
      <w:r w:rsidRPr="00C85626">
        <w:rPr>
          <w:lang w:val="de-DE"/>
        </w:rPr>
        <w:t>Fakultät für Informatik</w:t>
      </w:r>
    </w:p>
    <w:p w14:paraId="64CDBF18" w14:textId="13E1F202" w:rsidR="00DD212C" w:rsidRPr="000C3C29" w:rsidRDefault="00DD212C" w:rsidP="00D429F2">
      <w:pPr>
        <w:pStyle w:val="Cmlapkarstanszk"/>
      </w:pPr>
      <w:proofErr w:type="spellStart"/>
      <w:r w:rsidRPr="000C3C29">
        <w:t>Systemsicherheit</w:t>
      </w:r>
      <w:proofErr w:type="spellEnd"/>
      <w:r w:rsidRPr="000C3C29">
        <w:t xml:space="preserve"> (211011-SS 2026)</w:t>
      </w:r>
    </w:p>
    <w:p w14:paraId="636BBB01" w14:textId="77777777" w:rsidR="004851C7" w:rsidRPr="000C3C29" w:rsidRDefault="004851C7"/>
    <w:p w14:paraId="36F20A54" w14:textId="77777777" w:rsidR="004851C7" w:rsidRPr="000C3C29" w:rsidRDefault="004851C7"/>
    <w:p w14:paraId="7E8300BE" w14:textId="77777777" w:rsidR="004851C7" w:rsidRPr="000C3C29" w:rsidRDefault="004851C7"/>
    <w:p w14:paraId="2D8CF118" w14:textId="77777777" w:rsidR="004851C7" w:rsidRPr="000C3C29" w:rsidRDefault="004851C7" w:rsidP="007A0908">
      <w:pPr>
        <w:ind w:firstLine="0"/>
      </w:pPr>
    </w:p>
    <w:p w14:paraId="1309EF9A" w14:textId="77777777" w:rsidR="004851C7" w:rsidRPr="000C3C29" w:rsidRDefault="004851C7"/>
    <w:p w14:paraId="7F39B52B" w14:textId="77777777" w:rsidR="004851C7" w:rsidRPr="000C3C29" w:rsidRDefault="004851C7"/>
    <w:p w14:paraId="436457F8" w14:textId="77C6E16E" w:rsidR="00630A92" w:rsidRPr="000C3C29" w:rsidRDefault="007A0908" w:rsidP="00630A92">
      <w:pPr>
        <w:keepLines/>
        <w:spacing w:after="0"/>
        <w:ind w:firstLine="0"/>
        <w:jc w:val="center"/>
        <w:rPr>
          <w:rFonts w:cs="Arial"/>
          <w:b/>
          <w:bCs/>
          <w:caps/>
          <w:kern w:val="28"/>
          <w:sz w:val="52"/>
          <w:szCs w:val="32"/>
        </w:rPr>
      </w:pPr>
      <w:r w:rsidRPr="000C3C29">
        <w:rPr>
          <w:rFonts w:cs="Arial"/>
          <w:b/>
          <w:bCs/>
          <w:caps/>
          <w:kern w:val="28"/>
          <w:sz w:val="52"/>
          <w:szCs w:val="32"/>
        </w:rPr>
        <w:t xml:space="preserve">System security assignment </w:t>
      </w:r>
      <w:r w:rsidR="007E0B41" w:rsidRPr="000C3C29">
        <w:rPr>
          <w:rFonts w:cs="Arial"/>
          <w:b/>
          <w:bCs/>
          <w:caps/>
          <w:kern w:val="28"/>
          <w:sz w:val="52"/>
          <w:szCs w:val="32"/>
        </w:rPr>
        <w:t>3</w:t>
      </w:r>
    </w:p>
    <w:p w14:paraId="0732F510" w14:textId="0084F02E" w:rsidR="00DD212C" w:rsidRPr="000C3C29" w:rsidRDefault="00DD212C" w:rsidP="00DD212C">
      <w:pPr>
        <w:pStyle w:val="Cmlapszerz"/>
        <w:rPr>
          <w:noProof w:val="0"/>
          <w:color w:val="FF0000"/>
        </w:rPr>
      </w:pPr>
      <w:r w:rsidRPr="000C3C29">
        <w:rPr>
          <w:noProof w:val="0"/>
        </w:rPr>
        <w:t>Matias</w:t>
      </w:r>
      <w:r w:rsidR="007E0B41" w:rsidRPr="000C3C29">
        <w:rPr>
          <w:noProof w:val="0"/>
        </w:rPr>
        <w:t xml:space="preserve"> Soto</w:t>
      </w:r>
    </w:p>
    <w:p w14:paraId="5A97AB4D" w14:textId="2ACAF433" w:rsidR="00630A92" w:rsidRPr="000C3C29" w:rsidRDefault="00DD212C" w:rsidP="00DD212C">
      <w:pPr>
        <w:pStyle w:val="Cmlapszerz"/>
        <w:rPr>
          <w:noProof w:val="0"/>
        </w:rPr>
      </w:pPr>
      <w:r w:rsidRPr="000C3C29">
        <w:rPr>
          <w:noProof w:val="0"/>
        </w:rPr>
        <w:t>Matej</w:t>
      </w:r>
      <w:r w:rsidR="007E0B41" w:rsidRPr="000C3C29">
        <w:rPr>
          <w:noProof w:val="0"/>
        </w:rPr>
        <w:t xml:space="preserve"> Heřman</w:t>
      </w:r>
    </w:p>
    <w:p w14:paraId="2878EB5B" w14:textId="77777777" w:rsidR="00A10F44" w:rsidRPr="000C3C29" w:rsidRDefault="00A10F44" w:rsidP="00A10F44">
      <w:pPr>
        <w:pStyle w:val="Cmlapszerz"/>
        <w:rPr>
          <w:noProof w:val="0"/>
        </w:rPr>
      </w:pPr>
      <w:r w:rsidRPr="000C3C29">
        <w:rPr>
          <w:noProof w:val="0"/>
        </w:rPr>
        <w:t>Daniel Szabo</w:t>
      </w:r>
    </w:p>
    <w:p w14:paraId="4C8534C4" w14:textId="12E599AD" w:rsidR="007A0908" w:rsidRPr="000C3C29" w:rsidRDefault="007A0908" w:rsidP="007A0908">
      <w:pPr>
        <w:keepLines/>
        <w:spacing w:after="0"/>
        <w:ind w:firstLine="0"/>
        <w:jc w:val="center"/>
        <w:rPr>
          <w:smallCaps/>
        </w:rPr>
      </w:pPr>
      <w:r w:rsidRPr="000C3C29">
        <w:rPr>
          <w:smallCaps/>
        </w:rPr>
        <w:t xml:space="preserve">3 Student Group 10 </w:t>
      </w:r>
    </w:p>
    <w:p w14:paraId="5FF02A1F" w14:textId="77777777" w:rsidR="00630A92" w:rsidRPr="000C3C29" w:rsidRDefault="00630A92" w:rsidP="00630A92">
      <w:pPr>
        <w:keepLines/>
        <w:spacing w:after="0"/>
        <w:ind w:firstLine="0"/>
        <w:jc w:val="center"/>
        <w:rPr>
          <w:smallCaps/>
        </w:rPr>
      </w:pPr>
    </w:p>
    <w:p w14:paraId="1B8CDBB4" w14:textId="77777777" w:rsidR="00630A92" w:rsidRPr="000C3C29" w:rsidRDefault="00630A92" w:rsidP="00630A92">
      <w:pPr>
        <w:keepLines/>
        <w:spacing w:after="0"/>
        <w:ind w:firstLine="0"/>
        <w:jc w:val="center"/>
        <w:rPr>
          <w:smallCaps/>
        </w:rPr>
      </w:pPr>
    </w:p>
    <w:p w14:paraId="05D54636" w14:textId="77777777" w:rsidR="00630A92" w:rsidRPr="000C3C29" w:rsidRDefault="00630A92" w:rsidP="00630A92">
      <w:pPr>
        <w:keepLines/>
        <w:spacing w:after="0"/>
        <w:ind w:firstLine="0"/>
        <w:jc w:val="center"/>
        <w:rPr>
          <w:smallCaps/>
        </w:rPr>
      </w:pPr>
    </w:p>
    <w:p w14:paraId="61F33379" w14:textId="77777777" w:rsidR="00630A92" w:rsidRPr="000C3C29" w:rsidRDefault="00630A92" w:rsidP="00630A92">
      <w:pPr>
        <w:keepLines/>
        <w:spacing w:after="0"/>
        <w:ind w:firstLine="0"/>
        <w:jc w:val="center"/>
        <w:rPr>
          <w:smallCaps/>
        </w:rPr>
      </w:pPr>
    </w:p>
    <w:p w14:paraId="4A0A8917" w14:textId="77777777" w:rsidR="00630A92" w:rsidRPr="000C3C29" w:rsidRDefault="00630A92" w:rsidP="00630A92">
      <w:pPr>
        <w:keepLines/>
        <w:spacing w:after="0"/>
        <w:ind w:firstLine="0"/>
        <w:jc w:val="center"/>
        <w:rPr>
          <w:smallCaps/>
        </w:rPr>
      </w:pPr>
    </w:p>
    <w:p w14:paraId="6ADC70AC" w14:textId="77777777" w:rsidR="007A0908" w:rsidRPr="000C3C29" w:rsidRDefault="007A0908" w:rsidP="00630A92">
      <w:pPr>
        <w:keepLines/>
        <w:spacing w:after="0"/>
        <w:ind w:firstLine="0"/>
        <w:jc w:val="center"/>
        <w:rPr>
          <w:smallCaps/>
        </w:rPr>
      </w:pPr>
    </w:p>
    <w:p w14:paraId="113A12EC" w14:textId="77777777" w:rsidR="00630A92" w:rsidRPr="000C3C29" w:rsidRDefault="00630A92" w:rsidP="00630A92">
      <w:pPr>
        <w:keepLines/>
        <w:spacing w:after="0"/>
        <w:ind w:firstLine="0"/>
        <w:jc w:val="center"/>
        <w:rPr>
          <w:smallCaps/>
        </w:rPr>
      </w:pPr>
    </w:p>
    <w:p w14:paraId="59CFD63D" w14:textId="63240D51" w:rsidR="0063585C" w:rsidRPr="000C3C29" w:rsidRDefault="00DD212C" w:rsidP="00630A92">
      <w:pPr>
        <w:spacing w:after="0"/>
        <w:ind w:firstLine="0"/>
        <w:jc w:val="center"/>
      </w:pPr>
      <w:r w:rsidRPr="000C3C29">
        <w:t>BOCHUM</w:t>
      </w:r>
      <w:r w:rsidR="00630A92" w:rsidRPr="000C3C29">
        <w:t xml:space="preserve">, </w:t>
      </w:r>
      <w:r w:rsidR="006D1EEC" w:rsidRPr="000C3C29">
        <w:t>20</w:t>
      </w:r>
      <w:r w:rsidR="001E6746" w:rsidRPr="000C3C29">
        <w:t>2</w:t>
      </w:r>
      <w:r w:rsidR="00BF6A05" w:rsidRPr="000C3C29">
        <w:t>6</w:t>
      </w:r>
      <w:r w:rsidR="0063585C" w:rsidRPr="000C3C29">
        <w:fldChar w:fldCharType="begin"/>
      </w:r>
      <w:r w:rsidR="0063585C" w:rsidRPr="000C3C29">
        <w:instrText xml:space="preserve"> SUBJECT  \* MERGEFORMAT </w:instrText>
      </w:r>
      <w:r w:rsidR="0063585C" w:rsidRPr="000C3C29">
        <w:fldChar w:fldCharType="end"/>
      </w:r>
    </w:p>
    <w:p w14:paraId="44DF49AC" w14:textId="31C4EB4F" w:rsidR="000C3C29" w:rsidRPr="000C3C29" w:rsidRDefault="00197C32" w:rsidP="000C3C29">
      <w:pPr>
        <w:pStyle w:val="Heading1"/>
      </w:pPr>
      <w:r>
        <w:lastRenderedPageBreak/>
        <w:t>Data-Only Attack</w:t>
      </w:r>
    </w:p>
    <w:p w14:paraId="2D462B72" w14:textId="09457158" w:rsidR="000C3C29" w:rsidRPr="00C85626" w:rsidRDefault="000E3AC3" w:rsidP="000C3C29">
      <w:r>
        <w:t>Using the same RUB-VPN connection we were able to connect to the network and access the exercises.</w:t>
      </w:r>
    </w:p>
    <w:p w14:paraId="1A7F30C0" w14:textId="50D9CA80" w:rsidR="005247EA" w:rsidRDefault="00197C32" w:rsidP="005247EA">
      <w:pPr>
        <w:pStyle w:val="Heading2"/>
      </w:pPr>
      <w:r>
        <w:t>Stack frame</w:t>
      </w:r>
    </w:p>
    <w:p w14:paraId="69751DE6" w14:textId="77777777" w:rsidR="00051BA0" w:rsidRDefault="00051BA0" w:rsidP="000C3C29">
      <w:r>
        <w:t>The stack frame is made up of the following contents of memory:</w:t>
      </w:r>
    </w:p>
    <w:p w14:paraId="7863D54E" w14:textId="2C4DE532" w:rsidR="00023ABC" w:rsidRDefault="00051BA0" w:rsidP="00051BA0">
      <w:pPr>
        <w:pStyle w:val="ListParagraph"/>
        <w:numPr>
          <w:ilvl w:val="0"/>
          <w:numId w:val="48"/>
        </w:numPr>
      </w:pPr>
      <w:r>
        <w:t>Parameters: In this case the pointer to the password string.</w:t>
      </w:r>
    </w:p>
    <w:p w14:paraId="5B883CEC" w14:textId="3E43061A" w:rsidR="00051BA0" w:rsidRDefault="00051BA0" w:rsidP="00051BA0">
      <w:pPr>
        <w:pStyle w:val="ListParagraph"/>
        <w:numPr>
          <w:ilvl w:val="0"/>
          <w:numId w:val="48"/>
        </w:numPr>
      </w:pPr>
      <w:r>
        <w:t>Return Address: Where the main function will continue after the call is finished.</w:t>
      </w:r>
    </w:p>
    <w:p w14:paraId="5A28C7A8" w14:textId="360A253B" w:rsidR="00051BA0" w:rsidRDefault="00051BA0" w:rsidP="00051BA0">
      <w:pPr>
        <w:pStyle w:val="ListParagraph"/>
        <w:numPr>
          <w:ilvl w:val="0"/>
          <w:numId w:val="48"/>
        </w:numPr>
      </w:pPr>
      <w:r>
        <w:t>Stack frame pointer: Points to the base address of the stack frame.</w:t>
      </w:r>
    </w:p>
    <w:p w14:paraId="17F51400" w14:textId="78C62F0D" w:rsidR="00051BA0" w:rsidRDefault="00051BA0" w:rsidP="00051BA0">
      <w:pPr>
        <w:pStyle w:val="ListParagraph"/>
        <w:numPr>
          <w:ilvl w:val="0"/>
          <w:numId w:val="48"/>
        </w:numPr>
      </w:pPr>
      <w:r>
        <w:t>Local variables: All the variables that are declared and used only in this function.</w:t>
      </w:r>
    </w:p>
    <w:p w14:paraId="5A1DBD46" w14:textId="6649BDA8" w:rsidR="00051BA0" w:rsidRDefault="00051BA0" w:rsidP="00051BA0">
      <w:r>
        <w:t xml:space="preserve">Based on this knowledge we can fill out the stack frame and label the contents appropriately. The one and only parameter of the function is the pointer to the input string. On the other hand, there are two local variables: </w:t>
      </w:r>
      <w:proofErr w:type="spellStart"/>
      <w:r>
        <w:t>auth_flag</w:t>
      </w:r>
      <w:proofErr w:type="spellEnd"/>
      <w:r>
        <w:t xml:space="preserve"> and </w:t>
      </w:r>
      <w:proofErr w:type="spellStart"/>
      <w:r>
        <w:t>password_buffer</w:t>
      </w:r>
      <w:proofErr w:type="spellEnd"/>
      <w:r>
        <w:t xml:space="preserve">. The first one is an integer used to determine the outcome of the function. While the other variable is a </w:t>
      </w:r>
      <w:r w:rsidR="00F868D5">
        <w:t>12-byte</w:t>
      </w:r>
      <w:r>
        <w:t xml:space="preserve"> long array used for storing the password for the </w:t>
      </w:r>
      <w:proofErr w:type="spellStart"/>
      <w:r w:rsidR="00F868D5">
        <w:t>strcpy</w:t>
      </w:r>
      <w:proofErr w:type="spellEnd"/>
      <w:r w:rsidR="00F868D5">
        <w:t>() function.</w:t>
      </w:r>
    </w:p>
    <w:p w14:paraId="1F863544" w14:textId="094093AA" w:rsidR="00F868D5" w:rsidRDefault="00F868D5" w:rsidP="00F868D5">
      <w:pPr>
        <w:pStyle w:val="Picture"/>
      </w:pPr>
      <w:r w:rsidRPr="00051BA0">
        <w:lastRenderedPageBreak/>
        <w:drawing>
          <wp:inline distT="0" distB="0" distL="0" distR="0" wp14:anchorId="0D6D9F7A" wp14:editId="700491EE">
            <wp:extent cx="5400040" cy="5572760"/>
            <wp:effectExtent l="0" t="0" r="0" b="8890"/>
            <wp:docPr id="883930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30030" name=""/>
                    <pic:cNvPicPr/>
                  </pic:nvPicPr>
                  <pic:blipFill>
                    <a:blip r:embed="rId12"/>
                    <a:stretch>
                      <a:fillRect/>
                    </a:stretch>
                  </pic:blipFill>
                  <pic:spPr>
                    <a:xfrm>
                      <a:off x="0" y="0"/>
                      <a:ext cx="5400040" cy="5572760"/>
                    </a:xfrm>
                    <a:prstGeom prst="rect">
                      <a:avLst/>
                    </a:prstGeom>
                  </pic:spPr>
                </pic:pic>
              </a:graphicData>
            </a:graphic>
          </wp:inline>
        </w:drawing>
      </w:r>
    </w:p>
    <w:p w14:paraId="5DF68353" w14:textId="7A5F4634" w:rsidR="00051BA0" w:rsidRDefault="00F868D5" w:rsidP="00F868D5">
      <w:r>
        <w:t xml:space="preserve">The attack in this task is a simple buffer overflow attack. Because the program uses the unsafe </w:t>
      </w:r>
      <w:proofErr w:type="spellStart"/>
      <w:r>
        <w:t>strcpy</w:t>
      </w:r>
      <w:proofErr w:type="spellEnd"/>
      <w:r>
        <w:t xml:space="preserve">() function the attacker is able to alter the </w:t>
      </w:r>
      <w:proofErr w:type="spellStart"/>
      <w:r>
        <w:t>auth_flag</w:t>
      </w:r>
      <w:proofErr w:type="spellEnd"/>
      <w:r>
        <w:t xml:space="preserve"> variable by giving an input that is longer than 12 bytes. Let’s say that the input password is twelve 0xAA characters plus 0x01 at the end. When this code runs the twelve 0xAA characters are stored in the buffer, but 0x01 overflows to the </w:t>
      </w:r>
      <w:proofErr w:type="spellStart"/>
      <w:r>
        <w:t>auth_flag</w:t>
      </w:r>
      <w:proofErr w:type="spellEnd"/>
      <w:r>
        <w:t xml:space="preserve"> integer. The </w:t>
      </w:r>
      <w:proofErr w:type="spellStart"/>
      <w:r>
        <w:t>strcmp</w:t>
      </w:r>
      <w:proofErr w:type="spellEnd"/>
      <w:r>
        <w:t xml:space="preserve">() comparison fails, so in theory </w:t>
      </w:r>
      <w:proofErr w:type="spellStart"/>
      <w:r>
        <w:t>auth_flag</w:t>
      </w:r>
      <w:proofErr w:type="spellEnd"/>
      <w:r>
        <w:t xml:space="preserve"> is not set to 1, but with this attack its value has been 0x01 since the </w:t>
      </w:r>
      <w:proofErr w:type="spellStart"/>
      <w:r>
        <w:t>strcpy</w:t>
      </w:r>
      <w:proofErr w:type="spellEnd"/>
      <w:r>
        <w:t>() function.</w:t>
      </w:r>
    </w:p>
    <w:p w14:paraId="77A5457D" w14:textId="14961D80" w:rsidR="00B85F5E" w:rsidRPr="000C3C29" w:rsidRDefault="00197C32" w:rsidP="006F30AF">
      <w:pPr>
        <w:pStyle w:val="Heading2"/>
      </w:pPr>
      <w:r>
        <w:t>Analysis</w:t>
      </w:r>
    </w:p>
    <w:p w14:paraId="1DC1B2F6" w14:textId="54D83C36" w:rsidR="0071697C" w:rsidRDefault="00C8441C" w:rsidP="0093425E">
      <w:pPr>
        <w:rPr>
          <w:noProof/>
        </w:rPr>
      </w:pPr>
      <w:r>
        <w:t xml:space="preserve">In order to </w:t>
      </w:r>
      <w:r w:rsidR="0093425E">
        <w:t>analyze</w:t>
      </w:r>
      <w:r>
        <w:t xml:space="preserve"> the </w:t>
      </w:r>
      <w:r w:rsidR="0093425E">
        <w:t>new hardened version</w:t>
      </w:r>
      <w:r>
        <w:t xml:space="preserve">, we have to </w:t>
      </w:r>
      <w:r w:rsidR="0093425E">
        <w:t>see what changed in</w:t>
      </w:r>
      <w:r w:rsidR="0093425E" w:rsidRPr="0093425E">
        <w:t xml:space="preserve"> </w:t>
      </w:r>
      <w:r>
        <w:t xml:space="preserve">the </w:t>
      </w:r>
      <w:proofErr w:type="spellStart"/>
      <w:r w:rsidR="0093425E">
        <w:t>check_authentication</w:t>
      </w:r>
      <w:proofErr w:type="spellEnd"/>
      <w:r w:rsidR="0093425E">
        <w:t xml:space="preserve"> </w:t>
      </w:r>
      <w:r>
        <w:t>function</w:t>
      </w:r>
      <w:r w:rsidR="0093425E">
        <w:t xml:space="preserve">. Using GDB we can find the function with “info functions” and </w:t>
      </w:r>
      <w:r w:rsidR="0093425E" w:rsidRPr="0093425E">
        <w:t>disassemble</w:t>
      </w:r>
      <w:r w:rsidR="0093425E">
        <w:t xml:space="preserve"> it to see the assembly code.</w:t>
      </w:r>
      <w:r w:rsidR="0071697C">
        <w:t xml:space="preserve"> Here it is:</w:t>
      </w:r>
    </w:p>
    <w:p w14:paraId="0A658348" w14:textId="5A4B81DC" w:rsidR="0093425E" w:rsidRPr="00C8441C" w:rsidRDefault="0071697C" w:rsidP="0071697C">
      <w:pPr>
        <w:pStyle w:val="Picture"/>
      </w:pPr>
      <w:r w:rsidRPr="0071697C">
        <w:lastRenderedPageBreak/>
        <w:drawing>
          <wp:inline distT="0" distB="0" distL="0" distR="0" wp14:anchorId="13B4A149" wp14:editId="137067D1">
            <wp:extent cx="5400040" cy="7315200"/>
            <wp:effectExtent l="0" t="0" r="0" b="0"/>
            <wp:docPr id="331524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524022" name=""/>
                    <pic:cNvPicPr/>
                  </pic:nvPicPr>
                  <pic:blipFill>
                    <a:blip r:embed="rId13"/>
                    <a:stretch>
                      <a:fillRect/>
                    </a:stretch>
                  </pic:blipFill>
                  <pic:spPr>
                    <a:xfrm>
                      <a:off x="0" y="0"/>
                      <a:ext cx="5400040" cy="7315200"/>
                    </a:xfrm>
                    <a:prstGeom prst="rect">
                      <a:avLst/>
                    </a:prstGeom>
                  </pic:spPr>
                </pic:pic>
              </a:graphicData>
            </a:graphic>
          </wp:inline>
        </w:drawing>
      </w:r>
    </w:p>
    <w:p w14:paraId="47AFF0A8" w14:textId="490F537D" w:rsidR="00CA2BB6" w:rsidRDefault="0071697C" w:rsidP="0071697C">
      <w:r>
        <w:t xml:space="preserve">What we can </w:t>
      </w:r>
      <w:r w:rsidR="000F0315">
        <w:t>deduct</w:t>
      </w:r>
      <w:r>
        <w:t xml:space="preserve"> from this code is that instead of using a simple integer for storing </w:t>
      </w:r>
      <w:proofErr w:type="spellStart"/>
      <w:r>
        <w:t>auth_flag</w:t>
      </w:r>
      <w:proofErr w:type="spellEnd"/>
      <w:r>
        <w:t xml:space="preserve"> the function now uses three bytes that are set to a specific value. These are</w:t>
      </w:r>
      <w:r w:rsidR="000F0315">
        <w:t xml:space="preserve"> 0x21, 0x6k and 0x4f. If any of these differ then the function returns a false value.</w:t>
      </w:r>
    </w:p>
    <w:p w14:paraId="40363256" w14:textId="35E94285" w:rsidR="000F0315" w:rsidRDefault="000F0315" w:rsidP="0071697C">
      <w:r>
        <w:t xml:space="preserve">Now to carry out our attack we need to set these 3 bytes to the correct values. For that we need to find the address of the buffer and the authenticating bytes as well. The </w:t>
      </w:r>
      <w:proofErr w:type="spellStart"/>
      <w:r>
        <w:lastRenderedPageBreak/>
        <w:t>strcpy</w:t>
      </w:r>
      <w:proofErr w:type="spellEnd"/>
      <w:r>
        <w:t xml:space="preserve"> function stores its return value in ebp</w:t>
      </w:r>
      <w:r w:rsidR="00F5476A">
        <w:t xml:space="preserve">-0x17 and the bytes that are compared are ebp-0x9, </w:t>
      </w:r>
      <w:r w:rsidR="00F5476A">
        <w:t>ebp-0x</w:t>
      </w:r>
      <w:r w:rsidR="00F5476A">
        <w:t xml:space="preserve">a and </w:t>
      </w:r>
      <w:r w:rsidR="00F5476A">
        <w:t>ebp-0x</w:t>
      </w:r>
      <w:r w:rsidR="00F5476A">
        <w:t>b. The difference between these addresses are 14, 13 and 12 bytes. Thus, the variables are most likely stored the same way. So, after the twelve padding A characters adding 0x4f 0x6b and 0x21 should result in a break.</w:t>
      </w:r>
    </w:p>
    <w:p w14:paraId="28BD1F96" w14:textId="00B1F67C" w:rsidR="00F5476A" w:rsidRPr="00C8441C" w:rsidRDefault="00F5476A" w:rsidP="0071697C">
      <w:r>
        <w:t>Writing this string (</w:t>
      </w:r>
      <w:r w:rsidRPr="00F5476A">
        <w:t>"AAAAAAAAAAAA\x4f\x6b\x21"</w:t>
      </w:r>
      <w:r>
        <w:t xml:space="preserve">) directly as an argument to the </w:t>
      </w:r>
      <w:proofErr w:type="spellStart"/>
      <w:r>
        <w:t>doa</w:t>
      </w:r>
      <w:proofErr w:type="spellEnd"/>
      <w:r>
        <w:t xml:space="preserve"> program results in a segmentation fault. That is why we use solution.txt to store our input and use </w:t>
      </w:r>
      <w:r w:rsidRPr="00F5476A">
        <w:t>"$(cat solution.txt)"</w:t>
      </w:r>
      <w:r>
        <w:t xml:space="preserve"> to copy its values to the input, preventing the segmentation fault. </w:t>
      </w:r>
      <w:r w:rsidR="00EE023C">
        <w:t xml:space="preserve">In the text file we can also see that the value of the authenticating bytes </w:t>
      </w:r>
      <w:r w:rsidR="00D6296A">
        <w:t>is</w:t>
      </w:r>
      <w:r w:rsidR="00EE023C">
        <w:t xml:space="preserve"> simply “Ok!”.</w:t>
      </w:r>
    </w:p>
    <w:p w14:paraId="2DBBD6AB" w14:textId="6CCF5C77" w:rsidR="00803D8A" w:rsidRPr="000C3C29" w:rsidRDefault="00197C32" w:rsidP="00803D8A">
      <w:pPr>
        <w:pStyle w:val="Heading1"/>
      </w:pPr>
      <w:proofErr w:type="spellStart"/>
      <w:r>
        <w:rPr>
          <w:lang w:val="hu-HU"/>
        </w:rPr>
        <w:lastRenderedPageBreak/>
        <w:t>Stack-based</w:t>
      </w:r>
      <w:proofErr w:type="spellEnd"/>
      <w:r>
        <w:rPr>
          <w:lang w:val="hu-HU"/>
        </w:rPr>
        <w:t xml:space="preserve"> </w:t>
      </w:r>
      <w:proofErr w:type="spellStart"/>
      <w:r>
        <w:rPr>
          <w:lang w:val="hu-HU"/>
        </w:rPr>
        <w:t>Buffer</w:t>
      </w:r>
      <w:proofErr w:type="spellEnd"/>
      <w:r>
        <w:rPr>
          <w:lang w:val="hu-HU"/>
        </w:rPr>
        <w:t xml:space="preserve"> Overflow</w:t>
      </w:r>
    </w:p>
    <w:p w14:paraId="45435240" w14:textId="7509CD99" w:rsidR="0001761A" w:rsidRPr="0001761A" w:rsidRDefault="0001761A" w:rsidP="0001761A">
      <w:r>
        <w:t>These tasks introduce the use of system calls and how this high-level concept can be exploited with binaries.</w:t>
      </w:r>
    </w:p>
    <w:p w14:paraId="5FF3CE96" w14:textId="313475DF" w:rsidR="001E0E3C" w:rsidRDefault="00197C32" w:rsidP="001E0E3C">
      <w:pPr>
        <w:pStyle w:val="Heading2"/>
        <w:rPr>
          <w:lang w:val="hu-HU"/>
        </w:rPr>
      </w:pPr>
      <w:r>
        <w:rPr>
          <w:lang w:val="hu-HU"/>
        </w:rPr>
        <w:t xml:space="preserve">Simple </w:t>
      </w:r>
      <w:proofErr w:type="spellStart"/>
      <w:r>
        <w:rPr>
          <w:lang w:val="hu-HU"/>
        </w:rPr>
        <w:t>Buffer</w:t>
      </w:r>
      <w:proofErr w:type="spellEnd"/>
      <w:r>
        <w:rPr>
          <w:lang w:val="hu-HU"/>
        </w:rPr>
        <w:t xml:space="preserve"> Overflow</w:t>
      </w:r>
    </w:p>
    <w:p w14:paraId="0EE7C3D1" w14:textId="5964A5E6" w:rsidR="000C3C29" w:rsidRDefault="005711F9" w:rsidP="000C3C29">
      <w:r>
        <w:t xml:space="preserve">The assembly code can be written based on the Linux </w:t>
      </w:r>
      <w:proofErr w:type="spellStart"/>
      <w:r>
        <w:t>syscalls</w:t>
      </w:r>
      <w:proofErr w:type="spellEnd"/>
      <w:r>
        <w:t xml:space="preserve"> list and each calls manual. To write a message to a file we first need to open or create that file. Then we need to write the message into it. Save it by closing it and then exit the program. These steps can be written in with a </w:t>
      </w:r>
      <w:proofErr w:type="spellStart"/>
      <w:r>
        <w:t>syscall</w:t>
      </w:r>
      <w:proofErr w:type="spellEnd"/>
      <w:r>
        <w:t xml:space="preserve"> each.</w:t>
      </w:r>
    </w:p>
    <w:bookmarkStart w:id="0" w:name="_MON_1842900161"/>
    <w:bookmarkEnd w:id="0"/>
    <w:p w14:paraId="191D9A65" w14:textId="435C2A5D" w:rsidR="005711F9" w:rsidRPr="005711F9" w:rsidRDefault="00C2773B" w:rsidP="00C2773B">
      <w:pPr>
        <w:pStyle w:val="Picture"/>
      </w:pPr>
      <w:r>
        <w:object w:dxaOrig="9072" w:dyaOrig="11609" w14:anchorId="7C44F7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53.75pt;height:580.5pt" o:ole="">
            <v:imagedata r:id="rId14" o:title=""/>
          </v:shape>
          <o:OLEObject Type="Embed" ProgID="Word.Document.12" ShapeID="_x0000_i1026" DrawAspect="Content" ObjectID="_1843838282" r:id="rId15">
            <o:FieldCodes>\s</o:FieldCodes>
          </o:OLEObject>
        </w:object>
      </w:r>
    </w:p>
    <w:p w14:paraId="5B2FA468" w14:textId="7A446CA4" w:rsidR="007877E6" w:rsidRPr="000C3C29" w:rsidRDefault="00197C32" w:rsidP="007877E6">
      <w:pPr>
        <w:pStyle w:val="Heading2"/>
      </w:pPr>
      <w:r>
        <w:rPr>
          <w:lang w:val="hu-HU"/>
        </w:rPr>
        <w:t xml:space="preserve">NOP </w:t>
      </w:r>
      <w:proofErr w:type="spellStart"/>
      <w:r>
        <w:rPr>
          <w:lang w:val="hu-HU"/>
        </w:rPr>
        <w:t>Sliding</w:t>
      </w:r>
      <w:proofErr w:type="spellEnd"/>
    </w:p>
    <w:p w14:paraId="0B22910E" w14:textId="0C0458EA" w:rsidR="00FE44CE" w:rsidRDefault="00FE44CE" w:rsidP="000C3C29">
      <w:r>
        <w:t xml:space="preserve">The main difference between the previous task and this one is that the shell code cannot have null bytes in it as that would result in the termination of the process. The trick is to push the null bytes onto the stack and form the strings and the pointers directly </w:t>
      </w:r>
      <w:r w:rsidR="0039280D">
        <w:t>onto</w:t>
      </w:r>
      <w:r>
        <w:t xml:space="preserve"> the stack instead of in the operation.</w:t>
      </w:r>
    </w:p>
    <w:p w14:paraId="77475EDA" w14:textId="053257AD" w:rsidR="00F56761" w:rsidRPr="00FE44CE" w:rsidRDefault="00F56761" w:rsidP="000C3C29">
      <w:r>
        <w:lastRenderedPageBreak/>
        <w:t xml:space="preserve">In the task we take a look at the Linux </w:t>
      </w:r>
      <w:proofErr w:type="spellStart"/>
      <w:r>
        <w:t>syscall</w:t>
      </w:r>
      <w:proofErr w:type="spellEnd"/>
      <w:r>
        <w:t xml:space="preserve"> list and set the registers based on the </w:t>
      </w:r>
      <w:proofErr w:type="spellStart"/>
      <w:r>
        <w:t>execve</w:t>
      </w:r>
      <w:proofErr w:type="spellEnd"/>
      <w:r>
        <w:t xml:space="preserve"> call. We push the filename string, the </w:t>
      </w:r>
      <w:proofErr w:type="spellStart"/>
      <w:r>
        <w:t>argv</w:t>
      </w:r>
      <w:proofErr w:type="spellEnd"/>
      <w:r>
        <w:t xml:space="preserve"> array and the </w:t>
      </w:r>
      <w:proofErr w:type="spellStart"/>
      <w:r>
        <w:t>envp</w:t>
      </w:r>
      <w:proofErr w:type="spellEnd"/>
      <w:r>
        <w:t xml:space="preserve"> parameters to the stack and call the kernel.</w:t>
      </w:r>
    </w:p>
    <w:bookmarkStart w:id="1" w:name="_MON_1842944174"/>
    <w:bookmarkEnd w:id="1"/>
    <w:p w14:paraId="5A9C680F" w14:textId="01D86D4F" w:rsidR="00FE44CE" w:rsidRDefault="00FE44CE" w:rsidP="00FE44CE">
      <w:pPr>
        <w:pStyle w:val="Picture"/>
      </w:pPr>
      <w:r>
        <w:object w:dxaOrig="9072" w:dyaOrig="8664" w14:anchorId="1A599E7D">
          <v:shape id="_x0000_i1027" type="#_x0000_t75" style="width:453.75pt;height:433.5pt" o:ole="">
            <v:imagedata r:id="rId16" o:title=""/>
          </v:shape>
          <o:OLEObject Type="Embed" ProgID="Word.Document.12" ShapeID="_x0000_i1027" DrawAspect="Content" ObjectID="_1843838283" r:id="rId17">
            <o:FieldCodes>\s</o:FieldCodes>
          </o:OLEObject>
        </w:object>
      </w:r>
    </w:p>
    <w:p w14:paraId="611270F5" w14:textId="76107451" w:rsidR="00FE44CE" w:rsidRDefault="00D32898" w:rsidP="000C3C29">
      <w:r>
        <w:t xml:space="preserve">After we link and run the assembly </w:t>
      </w:r>
      <w:r w:rsidR="00A01E31">
        <w:t>code,</w:t>
      </w:r>
      <w:r>
        <w:t xml:space="preserve"> we </w:t>
      </w:r>
      <w:r w:rsidR="00FE44CE">
        <w:t xml:space="preserve">can </w:t>
      </w:r>
      <w:r>
        <w:t>write</w:t>
      </w:r>
      <w:r w:rsidR="00FE44CE">
        <w:t xml:space="preserve"> down</w:t>
      </w:r>
      <w:r>
        <w:t xml:space="preserve"> the bytes of the shell code</w:t>
      </w:r>
      <w:r w:rsidR="00FE44CE">
        <w:t xml:space="preserve"> from the disassembly.</w:t>
      </w:r>
    </w:p>
    <w:p w14:paraId="3C9E8B1B" w14:textId="193958BF" w:rsidR="00FE44CE" w:rsidRPr="00FE44CE" w:rsidRDefault="00FE44CE" w:rsidP="00FE44CE">
      <w:pPr>
        <w:pStyle w:val="Picture"/>
      </w:pPr>
      <w:r w:rsidRPr="00FE44CE">
        <w:rPr>
          <w:noProof/>
        </w:rPr>
        <w:lastRenderedPageBreak/>
        <w:drawing>
          <wp:inline distT="0" distB="0" distL="0" distR="0" wp14:anchorId="480E5ABF" wp14:editId="69BC368A">
            <wp:extent cx="5058481" cy="2734057"/>
            <wp:effectExtent l="0" t="0" r="0" b="9525"/>
            <wp:docPr id="975739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39413" name=""/>
                    <pic:cNvPicPr/>
                  </pic:nvPicPr>
                  <pic:blipFill>
                    <a:blip r:embed="rId18"/>
                    <a:stretch>
                      <a:fillRect/>
                    </a:stretch>
                  </pic:blipFill>
                  <pic:spPr>
                    <a:xfrm>
                      <a:off x="0" y="0"/>
                      <a:ext cx="5058481" cy="2734057"/>
                    </a:xfrm>
                    <a:prstGeom prst="rect">
                      <a:avLst/>
                    </a:prstGeom>
                  </pic:spPr>
                </pic:pic>
              </a:graphicData>
            </a:graphic>
          </wp:inline>
        </w:drawing>
      </w:r>
    </w:p>
    <w:p w14:paraId="74A3B6EA" w14:textId="77777777" w:rsidR="00197C32" w:rsidRPr="008317C2" w:rsidRDefault="00197C32" w:rsidP="00197C32">
      <w:pPr>
        <w:ind w:firstLine="0"/>
      </w:pPr>
    </w:p>
    <w:p w14:paraId="4093F8CD" w14:textId="6BF9A715" w:rsidR="007E0B41" w:rsidRPr="000C3C29" w:rsidRDefault="007E0B41" w:rsidP="007E0B41">
      <w:pPr>
        <w:pStyle w:val="Heading1"/>
      </w:pPr>
      <w:r w:rsidRPr="000C3C29">
        <w:lastRenderedPageBreak/>
        <w:t>Use of Generative Artificial Intelligence</w:t>
      </w:r>
    </w:p>
    <w:p w14:paraId="1189480C" w14:textId="0B378518" w:rsidR="007E0B41" w:rsidRPr="000C3C29" w:rsidRDefault="007E0B41" w:rsidP="007E0B41">
      <w:r w:rsidRPr="000C3C29">
        <w:t>As a team we didn’t use any Generative A.I. tool in any of the thinking, writing or execution of the parts of this assignment nor documentation.</w:t>
      </w:r>
    </w:p>
    <w:sectPr w:rsidR="007E0B41" w:rsidRPr="000C3C29" w:rsidSect="00D23BFC">
      <w:headerReference w:type="even" r:id="rId19"/>
      <w:footerReference w:type="default" r:id="rId20"/>
      <w:type w:val="continuous"/>
      <w:pgSz w:w="11907" w:h="16840" w:code="9"/>
      <w:pgMar w:top="1418" w:right="1418" w:bottom="1418" w:left="1418" w:header="709" w:footer="709" w:gutter="56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3BEE5" w14:textId="77777777" w:rsidR="00493A0F" w:rsidRPr="003068EB" w:rsidRDefault="00493A0F">
      <w:r w:rsidRPr="003068EB">
        <w:separator/>
      </w:r>
    </w:p>
  </w:endnote>
  <w:endnote w:type="continuationSeparator" w:id="0">
    <w:p w14:paraId="606C2993" w14:textId="77777777" w:rsidR="00493A0F" w:rsidRPr="003068EB" w:rsidRDefault="00493A0F">
      <w:r w:rsidRPr="003068EB">
        <w:continuationSeparator/>
      </w:r>
    </w:p>
  </w:endnote>
  <w:endnote w:type="continuationNotice" w:id="1">
    <w:p w14:paraId="4D3EA8D4" w14:textId="77777777" w:rsidR="00493A0F" w:rsidRDefault="00493A0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Consolas">
    <w:panose1 w:val="020B0609020204030204"/>
    <w:charset w:val="EE"/>
    <w:family w:val="modern"/>
    <w:pitch w:val="fixed"/>
    <w:sig w:usb0="E00006FF" w:usb1="0000FCFF" w:usb2="00000001" w:usb3="00000000" w:csb0="0000019F" w:csb1="00000000"/>
  </w:font>
  <w:font w:name="Cambria">
    <w:panose1 w:val="02040503050406030204"/>
    <w:charset w:val="EE"/>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EE"/>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7C728" w14:textId="77777777" w:rsidR="009B2EED" w:rsidRPr="003068EB" w:rsidRDefault="009B2EED" w:rsidP="00C00B3C">
    <w:pPr>
      <w:pStyle w:val="Footer"/>
    </w:pPr>
    <w:r w:rsidRPr="003068EB">
      <w:rPr>
        <w:rStyle w:val="PageNumber"/>
      </w:rPr>
      <w:tab/>
    </w:r>
    <w:r w:rsidRPr="003068EB">
      <w:rPr>
        <w:rStyle w:val="PageNumber"/>
      </w:rPr>
      <w:fldChar w:fldCharType="begin"/>
    </w:r>
    <w:r w:rsidRPr="003068EB">
      <w:rPr>
        <w:rStyle w:val="PageNumber"/>
      </w:rPr>
      <w:instrText xml:space="preserve"> PAGE </w:instrText>
    </w:r>
    <w:r w:rsidRPr="003068EB">
      <w:rPr>
        <w:rStyle w:val="PageNumber"/>
      </w:rPr>
      <w:fldChar w:fldCharType="separate"/>
    </w:r>
    <w:r w:rsidR="003E2ECB" w:rsidRPr="003068EB">
      <w:rPr>
        <w:rStyle w:val="PageNumber"/>
      </w:rPr>
      <w:t>27</w:t>
    </w:r>
    <w:r w:rsidRPr="003068EB">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BC6FD" w14:textId="77777777" w:rsidR="00493A0F" w:rsidRPr="003068EB" w:rsidRDefault="00493A0F">
      <w:r w:rsidRPr="003068EB">
        <w:separator/>
      </w:r>
    </w:p>
  </w:footnote>
  <w:footnote w:type="continuationSeparator" w:id="0">
    <w:p w14:paraId="58BE8F5B" w14:textId="77777777" w:rsidR="00493A0F" w:rsidRPr="003068EB" w:rsidRDefault="00493A0F">
      <w:r w:rsidRPr="003068EB">
        <w:continuationSeparator/>
      </w:r>
    </w:p>
  </w:footnote>
  <w:footnote w:type="continuationNotice" w:id="1">
    <w:p w14:paraId="7427B107" w14:textId="77777777" w:rsidR="00493A0F" w:rsidRDefault="00493A0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6DC4B" w14:textId="77777777" w:rsidR="009B2EED" w:rsidRPr="003068EB" w:rsidRDefault="009B2EED"/>
  <w:p w14:paraId="2C6DFBBE" w14:textId="77777777" w:rsidR="009B2EED" w:rsidRPr="003068EB" w:rsidRDefault="009B2EED"/>
  <w:p w14:paraId="125F8157" w14:textId="77777777" w:rsidR="009B2EED" w:rsidRPr="003068EB" w:rsidRDefault="009B2EE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8A623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2A222D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FBCD55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41063B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AEA27F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55A485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7647D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0EEBB9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C3836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EB4257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C275D4"/>
    <w:multiLevelType w:val="hybridMultilevel"/>
    <w:tmpl w:val="CF081194"/>
    <w:lvl w:ilvl="0" w:tplc="ABFC8BAA">
      <w:start w:val="1"/>
      <w:numFmt w:val="decimal"/>
      <w:pStyle w:val="Irodalomjegyzksor"/>
      <w:lvlText w:val="[%1]"/>
      <w:lvlJc w:val="left"/>
      <w:pPr>
        <w:tabs>
          <w:tab w:val="num" w:pos="1134"/>
        </w:tabs>
        <w:ind w:left="1134" w:hanging="1134"/>
      </w:pPr>
      <w:rPr>
        <w:rFonts w:ascii="Times New Roman" w:hAnsi="Times New Roman" w:hint="default"/>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55A0B8A"/>
    <w:multiLevelType w:val="hybridMultilevel"/>
    <w:tmpl w:val="0CBE5952"/>
    <w:lvl w:ilvl="0" w:tplc="E81C1620">
      <w:start w:val="2"/>
      <w:numFmt w:val="bullet"/>
      <w:lvlText w:val="-"/>
      <w:lvlJc w:val="left"/>
      <w:pPr>
        <w:ind w:left="1080" w:hanging="360"/>
      </w:pPr>
      <w:rPr>
        <w:rFonts w:ascii="Times New Roman" w:eastAsia="Times New Roman" w:hAnsi="Times New Roman" w:cs="Times New Roman"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12" w15:restartNumberingAfterBreak="0">
    <w:nsid w:val="056B0E8D"/>
    <w:multiLevelType w:val="hybridMultilevel"/>
    <w:tmpl w:val="CE6206CE"/>
    <w:lvl w:ilvl="0" w:tplc="E81C1620">
      <w:start w:val="2"/>
      <w:numFmt w:val="bullet"/>
      <w:lvlText w:val="-"/>
      <w:lvlJc w:val="left"/>
      <w:pPr>
        <w:ind w:left="1800" w:hanging="360"/>
      </w:pPr>
      <w:rPr>
        <w:rFonts w:ascii="Times New Roman" w:eastAsia="Times New Roman" w:hAnsi="Times New Roman" w:cs="Times New Roman"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13" w15:restartNumberingAfterBreak="0">
    <w:nsid w:val="05A0072F"/>
    <w:multiLevelType w:val="hybridMultilevel"/>
    <w:tmpl w:val="79C02E20"/>
    <w:lvl w:ilvl="0" w:tplc="040E0001">
      <w:start w:val="1"/>
      <w:numFmt w:val="bullet"/>
      <w:lvlText w:val=""/>
      <w:lvlJc w:val="left"/>
      <w:pPr>
        <w:ind w:left="360" w:hanging="360"/>
      </w:pPr>
      <w:rPr>
        <w:rFonts w:ascii="Symbol" w:hAnsi="Symbol" w:hint="default"/>
      </w:rPr>
    </w:lvl>
    <w:lvl w:ilvl="1" w:tplc="040E0003" w:tentative="1">
      <w:start w:val="1"/>
      <w:numFmt w:val="bullet"/>
      <w:lvlText w:val="o"/>
      <w:lvlJc w:val="left"/>
      <w:pPr>
        <w:ind w:left="1080" w:hanging="360"/>
      </w:pPr>
      <w:rPr>
        <w:rFonts w:ascii="Courier New" w:hAnsi="Courier New" w:cs="Courier New" w:hint="default"/>
      </w:rPr>
    </w:lvl>
    <w:lvl w:ilvl="2" w:tplc="040E0005" w:tentative="1">
      <w:start w:val="1"/>
      <w:numFmt w:val="bullet"/>
      <w:lvlText w:val=""/>
      <w:lvlJc w:val="left"/>
      <w:pPr>
        <w:ind w:left="1800" w:hanging="360"/>
      </w:pPr>
      <w:rPr>
        <w:rFonts w:ascii="Wingdings" w:hAnsi="Wingdings" w:hint="default"/>
      </w:rPr>
    </w:lvl>
    <w:lvl w:ilvl="3" w:tplc="040E0001" w:tentative="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14" w15:restartNumberingAfterBreak="0">
    <w:nsid w:val="087F0E01"/>
    <w:multiLevelType w:val="hybridMultilevel"/>
    <w:tmpl w:val="D7B6DA60"/>
    <w:lvl w:ilvl="0" w:tplc="040E0001">
      <w:start w:val="1"/>
      <w:numFmt w:val="bullet"/>
      <w:lvlText w:val=""/>
      <w:lvlJc w:val="left"/>
      <w:pPr>
        <w:ind w:left="360" w:hanging="360"/>
      </w:pPr>
      <w:rPr>
        <w:rFonts w:ascii="Symbol" w:hAnsi="Symbol" w:hint="default"/>
      </w:rPr>
    </w:lvl>
    <w:lvl w:ilvl="1" w:tplc="040E0003" w:tentative="1">
      <w:start w:val="1"/>
      <w:numFmt w:val="bullet"/>
      <w:lvlText w:val="o"/>
      <w:lvlJc w:val="left"/>
      <w:pPr>
        <w:ind w:left="1080" w:hanging="360"/>
      </w:pPr>
      <w:rPr>
        <w:rFonts w:ascii="Courier New" w:hAnsi="Courier New" w:cs="Courier New" w:hint="default"/>
      </w:rPr>
    </w:lvl>
    <w:lvl w:ilvl="2" w:tplc="040E0005" w:tentative="1">
      <w:start w:val="1"/>
      <w:numFmt w:val="bullet"/>
      <w:lvlText w:val=""/>
      <w:lvlJc w:val="left"/>
      <w:pPr>
        <w:ind w:left="1800" w:hanging="360"/>
      </w:pPr>
      <w:rPr>
        <w:rFonts w:ascii="Wingdings" w:hAnsi="Wingdings" w:hint="default"/>
      </w:rPr>
    </w:lvl>
    <w:lvl w:ilvl="3" w:tplc="040E0001" w:tentative="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15" w15:restartNumberingAfterBreak="0">
    <w:nsid w:val="09B050E0"/>
    <w:multiLevelType w:val="multilevel"/>
    <w:tmpl w:val="ADC86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EE0508"/>
    <w:multiLevelType w:val="multilevel"/>
    <w:tmpl w:val="418E4214"/>
    <w:numStyleLink w:val="tmutatszmozottlista"/>
  </w:abstractNum>
  <w:abstractNum w:abstractNumId="17" w15:restartNumberingAfterBreak="0">
    <w:nsid w:val="1B59494D"/>
    <w:multiLevelType w:val="multilevel"/>
    <w:tmpl w:val="907A15EC"/>
    <w:styleLink w:val="tmutat-felsorols"/>
    <w:lvl w:ilvl="0">
      <w:start w:val="1"/>
      <w:numFmt w:val="bullet"/>
      <w:lvlText w:val=""/>
      <w:lvlJc w:val="left"/>
      <w:pPr>
        <w:tabs>
          <w:tab w:val="num" w:pos="360"/>
        </w:tabs>
        <w:ind w:left="360" w:hanging="360"/>
      </w:pPr>
      <w:rPr>
        <w:rFonts w:ascii="Symbol" w:hAnsi="Symbol"/>
        <w:b/>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1DCF47C5"/>
    <w:multiLevelType w:val="hybridMultilevel"/>
    <w:tmpl w:val="2F785B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00C2AF3"/>
    <w:multiLevelType w:val="hybridMultilevel"/>
    <w:tmpl w:val="E1982EAC"/>
    <w:lvl w:ilvl="0" w:tplc="040E0001">
      <w:start w:val="1"/>
      <w:numFmt w:val="bullet"/>
      <w:lvlText w:val=""/>
      <w:lvlJc w:val="left"/>
      <w:pPr>
        <w:ind w:left="1440" w:hanging="360"/>
      </w:pPr>
      <w:rPr>
        <w:rFonts w:ascii="Symbol" w:hAnsi="Symbol"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20" w15:restartNumberingAfterBreak="0">
    <w:nsid w:val="25D64D05"/>
    <w:multiLevelType w:val="hybridMultilevel"/>
    <w:tmpl w:val="D9AE7AD2"/>
    <w:lvl w:ilvl="0" w:tplc="040E0001">
      <w:start w:val="1"/>
      <w:numFmt w:val="bullet"/>
      <w:lvlText w:val=""/>
      <w:lvlJc w:val="left"/>
      <w:pPr>
        <w:ind w:left="360" w:hanging="360"/>
      </w:pPr>
      <w:rPr>
        <w:rFonts w:ascii="Symbol" w:hAnsi="Symbol" w:hint="default"/>
      </w:rPr>
    </w:lvl>
    <w:lvl w:ilvl="1" w:tplc="040E0003" w:tentative="1">
      <w:start w:val="1"/>
      <w:numFmt w:val="bullet"/>
      <w:lvlText w:val="o"/>
      <w:lvlJc w:val="left"/>
      <w:pPr>
        <w:ind w:left="1080" w:hanging="360"/>
      </w:pPr>
      <w:rPr>
        <w:rFonts w:ascii="Courier New" w:hAnsi="Courier New" w:cs="Courier New" w:hint="default"/>
      </w:rPr>
    </w:lvl>
    <w:lvl w:ilvl="2" w:tplc="040E0005" w:tentative="1">
      <w:start w:val="1"/>
      <w:numFmt w:val="bullet"/>
      <w:lvlText w:val=""/>
      <w:lvlJc w:val="left"/>
      <w:pPr>
        <w:ind w:left="1800" w:hanging="360"/>
      </w:pPr>
      <w:rPr>
        <w:rFonts w:ascii="Wingdings" w:hAnsi="Wingdings" w:hint="default"/>
      </w:rPr>
    </w:lvl>
    <w:lvl w:ilvl="3" w:tplc="040E0001" w:tentative="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21" w15:restartNumberingAfterBreak="0">
    <w:nsid w:val="2900117D"/>
    <w:multiLevelType w:val="hybridMultilevel"/>
    <w:tmpl w:val="3DDCA656"/>
    <w:lvl w:ilvl="0" w:tplc="E81C1620">
      <w:start w:val="2"/>
      <w:numFmt w:val="bullet"/>
      <w:lvlText w:val="-"/>
      <w:lvlJc w:val="left"/>
      <w:pPr>
        <w:ind w:left="1800" w:hanging="360"/>
      </w:pPr>
      <w:rPr>
        <w:rFonts w:ascii="Times New Roman" w:eastAsia="Times New Roman" w:hAnsi="Times New Roman" w:cs="Times New Roman"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22" w15:restartNumberingAfterBreak="0">
    <w:nsid w:val="2CC00925"/>
    <w:multiLevelType w:val="multilevel"/>
    <w:tmpl w:val="08EA54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ED54D7"/>
    <w:multiLevelType w:val="hybridMultilevel"/>
    <w:tmpl w:val="11461F9C"/>
    <w:lvl w:ilvl="0" w:tplc="E81C1620">
      <w:start w:val="2"/>
      <w:numFmt w:val="bullet"/>
      <w:lvlText w:val="-"/>
      <w:lvlJc w:val="left"/>
      <w:pPr>
        <w:ind w:left="1800" w:hanging="360"/>
      </w:pPr>
      <w:rPr>
        <w:rFonts w:ascii="Times New Roman" w:eastAsia="Times New Roman" w:hAnsi="Times New Roman" w:cs="Times New Roman"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24" w15:restartNumberingAfterBreak="0">
    <w:nsid w:val="3353475A"/>
    <w:multiLevelType w:val="multilevel"/>
    <w:tmpl w:val="418E4214"/>
    <w:styleLink w:val="tmutatszmozottlist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5513116"/>
    <w:multiLevelType w:val="hybridMultilevel"/>
    <w:tmpl w:val="056EBDE4"/>
    <w:lvl w:ilvl="0" w:tplc="040E000F">
      <w:start w:val="1"/>
      <w:numFmt w:val="decimal"/>
      <w:lvlText w:val="%1."/>
      <w:lvlJc w:val="left"/>
      <w:pPr>
        <w:ind w:left="360" w:hanging="360"/>
      </w:pPr>
    </w:lvl>
    <w:lvl w:ilvl="1" w:tplc="040E0019" w:tentative="1">
      <w:start w:val="1"/>
      <w:numFmt w:val="lowerLetter"/>
      <w:lvlText w:val="%2."/>
      <w:lvlJc w:val="left"/>
      <w:pPr>
        <w:ind w:left="1080" w:hanging="360"/>
      </w:pPr>
    </w:lvl>
    <w:lvl w:ilvl="2" w:tplc="040E001B" w:tentative="1">
      <w:start w:val="1"/>
      <w:numFmt w:val="lowerRoman"/>
      <w:lvlText w:val="%3."/>
      <w:lvlJc w:val="right"/>
      <w:pPr>
        <w:ind w:left="1800" w:hanging="180"/>
      </w:pPr>
    </w:lvl>
    <w:lvl w:ilvl="3" w:tplc="040E000F" w:tentative="1">
      <w:start w:val="1"/>
      <w:numFmt w:val="decimal"/>
      <w:lvlText w:val="%4."/>
      <w:lvlJc w:val="left"/>
      <w:pPr>
        <w:ind w:left="2520" w:hanging="360"/>
      </w:pPr>
    </w:lvl>
    <w:lvl w:ilvl="4" w:tplc="040E0019" w:tentative="1">
      <w:start w:val="1"/>
      <w:numFmt w:val="lowerLetter"/>
      <w:lvlText w:val="%5."/>
      <w:lvlJc w:val="left"/>
      <w:pPr>
        <w:ind w:left="3240" w:hanging="360"/>
      </w:pPr>
    </w:lvl>
    <w:lvl w:ilvl="5" w:tplc="040E001B" w:tentative="1">
      <w:start w:val="1"/>
      <w:numFmt w:val="lowerRoman"/>
      <w:lvlText w:val="%6."/>
      <w:lvlJc w:val="right"/>
      <w:pPr>
        <w:ind w:left="3960" w:hanging="180"/>
      </w:pPr>
    </w:lvl>
    <w:lvl w:ilvl="6" w:tplc="040E000F" w:tentative="1">
      <w:start w:val="1"/>
      <w:numFmt w:val="decimal"/>
      <w:lvlText w:val="%7."/>
      <w:lvlJc w:val="left"/>
      <w:pPr>
        <w:ind w:left="4680" w:hanging="360"/>
      </w:pPr>
    </w:lvl>
    <w:lvl w:ilvl="7" w:tplc="040E0019" w:tentative="1">
      <w:start w:val="1"/>
      <w:numFmt w:val="lowerLetter"/>
      <w:lvlText w:val="%8."/>
      <w:lvlJc w:val="left"/>
      <w:pPr>
        <w:ind w:left="5400" w:hanging="360"/>
      </w:pPr>
    </w:lvl>
    <w:lvl w:ilvl="8" w:tplc="040E001B" w:tentative="1">
      <w:start w:val="1"/>
      <w:numFmt w:val="lowerRoman"/>
      <w:lvlText w:val="%9."/>
      <w:lvlJc w:val="right"/>
      <w:pPr>
        <w:ind w:left="6120" w:hanging="180"/>
      </w:pPr>
    </w:lvl>
  </w:abstractNum>
  <w:abstractNum w:abstractNumId="26" w15:restartNumberingAfterBreak="0">
    <w:nsid w:val="36AB7E05"/>
    <w:multiLevelType w:val="multilevel"/>
    <w:tmpl w:val="FFB42E42"/>
    <w:styleLink w:val="Irodalomjegyzkttel"/>
    <w:lvl w:ilvl="0">
      <w:start w:val="1"/>
      <w:numFmt w:val="decimal"/>
      <w:lvlText w:val="[%1]"/>
      <w:lvlJc w:val="left"/>
      <w:pPr>
        <w:tabs>
          <w:tab w:val="num" w:pos="720"/>
        </w:tabs>
        <w:ind w:left="720" w:hanging="360"/>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36B04F5A"/>
    <w:multiLevelType w:val="multilevel"/>
    <w:tmpl w:val="907A15EC"/>
    <w:styleLink w:val="tmutatlista"/>
    <w:lvl w:ilvl="0">
      <w:start w:val="1"/>
      <w:numFmt w:val="bullet"/>
      <w:lvlText w:val=""/>
      <w:lvlJc w:val="left"/>
      <w:pPr>
        <w:tabs>
          <w:tab w:val="num" w:pos="360"/>
        </w:tabs>
        <w:ind w:left="360" w:hanging="360"/>
      </w:pPr>
      <w:rPr>
        <w:rFonts w:ascii="Symbol" w:hAnsi="Symbol"/>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36D54B50"/>
    <w:multiLevelType w:val="hybridMultilevel"/>
    <w:tmpl w:val="8B1C25A6"/>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9" w15:restartNumberingAfterBreak="0">
    <w:nsid w:val="375D3006"/>
    <w:multiLevelType w:val="hybridMultilevel"/>
    <w:tmpl w:val="D5083728"/>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0" w15:restartNumberingAfterBreak="0">
    <w:nsid w:val="3A162A58"/>
    <w:multiLevelType w:val="multilevel"/>
    <w:tmpl w:val="907A15EC"/>
    <w:styleLink w:val="tmutatfelsorols"/>
    <w:lvl w:ilvl="0">
      <w:start w:val="1"/>
      <w:numFmt w:val="bullet"/>
      <w:lvlText w:val=""/>
      <w:lvlJc w:val="left"/>
      <w:pPr>
        <w:tabs>
          <w:tab w:val="num" w:pos="360"/>
        </w:tabs>
        <w:ind w:left="360" w:hanging="360"/>
      </w:pPr>
      <w:rPr>
        <w:rFonts w:ascii="Symbol" w:hAnsi="Symbol"/>
        <w:b/>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3C5F58F0"/>
    <w:multiLevelType w:val="multilevel"/>
    <w:tmpl w:val="4B6A7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DA4099A"/>
    <w:multiLevelType w:val="hybridMultilevel"/>
    <w:tmpl w:val="064ABFE2"/>
    <w:lvl w:ilvl="0" w:tplc="040E0001">
      <w:start w:val="1"/>
      <w:numFmt w:val="bullet"/>
      <w:lvlText w:val=""/>
      <w:lvlJc w:val="left"/>
      <w:pPr>
        <w:ind w:left="1500" w:hanging="360"/>
      </w:pPr>
      <w:rPr>
        <w:rFonts w:ascii="Symbol" w:hAnsi="Symbol" w:hint="default"/>
      </w:rPr>
    </w:lvl>
    <w:lvl w:ilvl="1" w:tplc="040E0003" w:tentative="1">
      <w:start w:val="1"/>
      <w:numFmt w:val="bullet"/>
      <w:lvlText w:val="o"/>
      <w:lvlJc w:val="left"/>
      <w:pPr>
        <w:ind w:left="2220" w:hanging="360"/>
      </w:pPr>
      <w:rPr>
        <w:rFonts w:ascii="Courier New" w:hAnsi="Courier New" w:cs="Courier New" w:hint="default"/>
      </w:rPr>
    </w:lvl>
    <w:lvl w:ilvl="2" w:tplc="040E0005" w:tentative="1">
      <w:start w:val="1"/>
      <w:numFmt w:val="bullet"/>
      <w:lvlText w:val=""/>
      <w:lvlJc w:val="left"/>
      <w:pPr>
        <w:ind w:left="2940" w:hanging="360"/>
      </w:pPr>
      <w:rPr>
        <w:rFonts w:ascii="Wingdings" w:hAnsi="Wingdings" w:hint="default"/>
      </w:rPr>
    </w:lvl>
    <w:lvl w:ilvl="3" w:tplc="040E0001" w:tentative="1">
      <w:start w:val="1"/>
      <w:numFmt w:val="bullet"/>
      <w:lvlText w:val=""/>
      <w:lvlJc w:val="left"/>
      <w:pPr>
        <w:ind w:left="3660" w:hanging="360"/>
      </w:pPr>
      <w:rPr>
        <w:rFonts w:ascii="Symbol" w:hAnsi="Symbol" w:hint="default"/>
      </w:rPr>
    </w:lvl>
    <w:lvl w:ilvl="4" w:tplc="040E0003" w:tentative="1">
      <w:start w:val="1"/>
      <w:numFmt w:val="bullet"/>
      <w:lvlText w:val="o"/>
      <w:lvlJc w:val="left"/>
      <w:pPr>
        <w:ind w:left="4380" w:hanging="360"/>
      </w:pPr>
      <w:rPr>
        <w:rFonts w:ascii="Courier New" w:hAnsi="Courier New" w:cs="Courier New" w:hint="default"/>
      </w:rPr>
    </w:lvl>
    <w:lvl w:ilvl="5" w:tplc="040E0005" w:tentative="1">
      <w:start w:val="1"/>
      <w:numFmt w:val="bullet"/>
      <w:lvlText w:val=""/>
      <w:lvlJc w:val="left"/>
      <w:pPr>
        <w:ind w:left="5100" w:hanging="360"/>
      </w:pPr>
      <w:rPr>
        <w:rFonts w:ascii="Wingdings" w:hAnsi="Wingdings" w:hint="default"/>
      </w:rPr>
    </w:lvl>
    <w:lvl w:ilvl="6" w:tplc="040E0001" w:tentative="1">
      <w:start w:val="1"/>
      <w:numFmt w:val="bullet"/>
      <w:lvlText w:val=""/>
      <w:lvlJc w:val="left"/>
      <w:pPr>
        <w:ind w:left="5820" w:hanging="360"/>
      </w:pPr>
      <w:rPr>
        <w:rFonts w:ascii="Symbol" w:hAnsi="Symbol" w:hint="default"/>
      </w:rPr>
    </w:lvl>
    <w:lvl w:ilvl="7" w:tplc="040E0003" w:tentative="1">
      <w:start w:val="1"/>
      <w:numFmt w:val="bullet"/>
      <w:lvlText w:val="o"/>
      <w:lvlJc w:val="left"/>
      <w:pPr>
        <w:ind w:left="6540" w:hanging="360"/>
      </w:pPr>
      <w:rPr>
        <w:rFonts w:ascii="Courier New" w:hAnsi="Courier New" w:cs="Courier New" w:hint="default"/>
      </w:rPr>
    </w:lvl>
    <w:lvl w:ilvl="8" w:tplc="040E0005" w:tentative="1">
      <w:start w:val="1"/>
      <w:numFmt w:val="bullet"/>
      <w:lvlText w:val=""/>
      <w:lvlJc w:val="left"/>
      <w:pPr>
        <w:ind w:left="7260" w:hanging="360"/>
      </w:pPr>
      <w:rPr>
        <w:rFonts w:ascii="Wingdings" w:hAnsi="Wingdings" w:hint="default"/>
      </w:rPr>
    </w:lvl>
  </w:abstractNum>
  <w:abstractNum w:abstractNumId="33" w15:restartNumberingAfterBreak="0">
    <w:nsid w:val="3E9B00B1"/>
    <w:multiLevelType w:val="hybridMultilevel"/>
    <w:tmpl w:val="79CE762E"/>
    <w:lvl w:ilvl="0" w:tplc="040E0001">
      <w:start w:val="1"/>
      <w:numFmt w:val="bullet"/>
      <w:lvlText w:val=""/>
      <w:lvlJc w:val="left"/>
      <w:pPr>
        <w:ind w:left="360" w:hanging="360"/>
      </w:pPr>
      <w:rPr>
        <w:rFonts w:ascii="Symbol" w:hAnsi="Symbol" w:hint="default"/>
      </w:rPr>
    </w:lvl>
    <w:lvl w:ilvl="1" w:tplc="040E0003" w:tentative="1">
      <w:start w:val="1"/>
      <w:numFmt w:val="bullet"/>
      <w:lvlText w:val="o"/>
      <w:lvlJc w:val="left"/>
      <w:pPr>
        <w:ind w:left="1080" w:hanging="360"/>
      </w:pPr>
      <w:rPr>
        <w:rFonts w:ascii="Courier New" w:hAnsi="Courier New" w:cs="Courier New" w:hint="default"/>
      </w:rPr>
    </w:lvl>
    <w:lvl w:ilvl="2" w:tplc="040E0005" w:tentative="1">
      <w:start w:val="1"/>
      <w:numFmt w:val="bullet"/>
      <w:lvlText w:val=""/>
      <w:lvlJc w:val="left"/>
      <w:pPr>
        <w:ind w:left="1800" w:hanging="360"/>
      </w:pPr>
      <w:rPr>
        <w:rFonts w:ascii="Wingdings" w:hAnsi="Wingdings" w:hint="default"/>
      </w:rPr>
    </w:lvl>
    <w:lvl w:ilvl="3" w:tplc="040E0001" w:tentative="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34" w15:restartNumberingAfterBreak="0">
    <w:nsid w:val="401E08AA"/>
    <w:multiLevelType w:val="multilevel"/>
    <w:tmpl w:val="2C02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AD1628"/>
    <w:multiLevelType w:val="multilevel"/>
    <w:tmpl w:val="907A15EC"/>
    <w:styleLink w:val="StyleOutlinenumberedSymbolsymbol11ptBoldLeft0cm"/>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43F60909"/>
    <w:multiLevelType w:val="hybridMultilevel"/>
    <w:tmpl w:val="865A9C1A"/>
    <w:lvl w:ilvl="0" w:tplc="040E0001">
      <w:start w:val="1"/>
      <w:numFmt w:val="bullet"/>
      <w:lvlText w:val=""/>
      <w:lvlJc w:val="left"/>
      <w:pPr>
        <w:ind w:left="360" w:hanging="360"/>
      </w:pPr>
      <w:rPr>
        <w:rFonts w:ascii="Symbol" w:hAnsi="Symbol" w:hint="default"/>
      </w:rPr>
    </w:lvl>
    <w:lvl w:ilvl="1" w:tplc="040E0003">
      <w:start w:val="1"/>
      <w:numFmt w:val="bullet"/>
      <w:lvlText w:val="o"/>
      <w:lvlJc w:val="left"/>
      <w:pPr>
        <w:ind w:left="1080" w:hanging="360"/>
      </w:pPr>
      <w:rPr>
        <w:rFonts w:ascii="Courier New" w:hAnsi="Courier New" w:cs="Courier New" w:hint="default"/>
      </w:rPr>
    </w:lvl>
    <w:lvl w:ilvl="2" w:tplc="040E0005">
      <w:start w:val="1"/>
      <w:numFmt w:val="bullet"/>
      <w:lvlText w:val=""/>
      <w:lvlJc w:val="left"/>
      <w:pPr>
        <w:ind w:left="1800" w:hanging="360"/>
      </w:pPr>
      <w:rPr>
        <w:rFonts w:ascii="Wingdings" w:hAnsi="Wingdings" w:hint="default"/>
      </w:rPr>
    </w:lvl>
    <w:lvl w:ilvl="3" w:tplc="040E000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37" w15:restartNumberingAfterBreak="0">
    <w:nsid w:val="501617ED"/>
    <w:multiLevelType w:val="hybridMultilevel"/>
    <w:tmpl w:val="3160875E"/>
    <w:lvl w:ilvl="0" w:tplc="040E0001">
      <w:start w:val="1"/>
      <w:numFmt w:val="bullet"/>
      <w:lvlText w:val=""/>
      <w:lvlJc w:val="left"/>
      <w:pPr>
        <w:ind w:left="1500" w:hanging="360"/>
      </w:pPr>
      <w:rPr>
        <w:rFonts w:ascii="Symbol" w:hAnsi="Symbol" w:hint="default"/>
      </w:rPr>
    </w:lvl>
    <w:lvl w:ilvl="1" w:tplc="040E0003" w:tentative="1">
      <w:start w:val="1"/>
      <w:numFmt w:val="bullet"/>
      <w:lvlText w:val="o"/>
      <w:lvlJc w:val="left"/>
      <w:pPr>
        <w:ind w:left="2220" w:hanging="360"/>
      </w:pPr>
      <w:rPr>
        <w:rFonts w:ascii="Courier New" w:hAnsi="Courier New" w:cs="Courier New" w:hint="default"/>
      </w:rPr>
    </w:lvl>
    <w:lvl w:ilvl="2" w:tplc="040E0005" w:tentative="1">
      <w:start w:val="1"/>
      <w:numFmt w:val="bullet"/>
      <w:lvlText w:val=""/>
      <w:lvlJc w:val="left"/>
      <w:pPr>
        <w:ind w:left="2940" w:hanging="360"/>
      </w:pPr>
      <w:rPr>
        <w:rFonts w:ascii="Wingdings" w:hAnsi="Wingdings" w:hint="default"/>
      </w:rPr>
    </w:lvl>
    <w:lvl w:ilvl="3" w:tplc="040E0001" w:tentative="1">
      <w:start w:val="1"/>
      <w:numFmt w:val="bullet"/>
      <w:lvlText w:val=""/>
      <w:lvlJc w:val="left"/>
      <w:pPr>
        <w:ind w:left="3660" w:hanging="360"/>
      </w:pPr>
      <w:rPr>
        <w:rFonts w:ascii="Symbol" w:hAnsi="Symbol" w:hint="default"/>
      </w:rPr>
    </w:lvl>
    <w:lvl w:ilvl="4" w:tplc="040E0003" w:tentative="1">
      <w:start w:val="1"/>
      <w:numFmt w:val="bullet"/>
      <w:lvlText w:val="o"/>
      <w:lvlJc w:val="left"/>
      <w:pPr>
        <w:ind w:left="4380" w:hanging="360"/>
      </w:pPr>
      <w:rPr>
        <w:rFonts w:ascii="Courier New" w:hAnsi="Courier New" w:cs="Courier New" w:hint="default"/>
      </w:rPr>
    </w:lvl>
    <w:lvl w:ilvl="5" w:tplc="040E0005" w:tentative="1">
      <w:start w:val="1"/>
      <w:numFmt w:val="bullet"/>
      <w:lvlText w:val=""/>
      <w:lvlJc w:val="left"/>
      <w:pPr>
        <w:ind w:left="5100" w:hanging="360"/>
      </w:pPr>
      <w:rPr>
        <w:rFonts w:ascii="Wingdings" w:hAnsi="Wingdings" w:hint="default"/>
      </w:rPr>
    </w:lvl>
    <w:lvl w:ilvl="6" w:tplc="040E0001" w:tentative="1">
      <w:start w:val="1"/>
      <w:numFmt w:val="bullet"/>
      <w:lvlText w:val=""/>
      <w:lvlJc w:val="left"/>
      <w:pPr>
        <w:ind w:left="5820" w:hanging="360"/>
      </w:pPr>
      <w:rPr>
        <w:rFonts w:ascii="Symbol" w:hAnsi="Symbol" w:hint="default"/>
      </w:rPr>
    </w:lvl>
    <w:lvl w:ilvl="7" w:tplc="040E0003" w:tentative="1">
      <w:start w:val="1"/>
      <w:numFmt w:val="bullet"/>
      <w:lvlText w:val="o"/>
      <w:lvlJc w:val="left"/>
      <w:pPr>
        <w:ind w:left="6540" w:hanging="360"/>
      </w:pPr>
      <w:rPr>
        <w:rFonts w:ascii="Courier New" w:hAnsi="Courier New" w:cs="Courier New" w:hint="default"/>
      </w:rPr>
    </w:lvl>
    <w:lvl w:ilvl="8" w:tplc="040E0005" w:tentative="1">
      <w:start w:val="1"/>
      <w:numFmt w:val="bullet"/>
      <w:lvlText w:val=""/>
      <w:lvlJc w:val="left"/>
      <w:pPr>
        <w:ind w:left="7260" w:hanging="360"/>
      </w:pPr>
      <w:rPr>
        <w:rFonts w:ascii="Wingdings" w:hAnsi="Wingdings" w:hint="default"/>
      </w:rPr>
    </w:lvl>
  </w:abstractNum>
  <w:abstractNum w:abstractNumId="38" w15:restartNumberingAfterBreak="0">
    <w:nsid w:val="53535320"/>
    <w:multiLevelType w:val="multilevel"/>
    <w:tmpl w:val="907A15EC"/>
    <w:styleLink w:val="StyleOutlinenumberedSymbolsymbol11ptBoldLeft0cm1"/>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39" w15:restartNumberingAfterBreak="0">
    <w:nsid w:val="568036F6"/>
    <w:multiLevelType w:val="hybridMultilevel"/>
    <w:tmpl w:val="99E20974"/>
    <w:lvl w:ilvl="0" w:tplc="040E000F">
      <w:start w:val="1"/>
      <w:numFmt w:val="decimal"/>
      <w:lvlText w:val="%1."/>
      <w:lvlJc w:val="left"/>
      <w:pPr>
        <w:ind w:left="360" w:hanging="360"/>
      </w:pPr>
    </w:lvl>
    <w:lvl w:ilvl="1" w:tplc="040E0019" w:tentative="1">
      <w:start w:val="1"/>
      <w:numFmt w:val="lowerLetter"/>
      <w:lvlText w:val="%2."/>
      <w:lvlJc w:val="left"/>
      <w:pPr>
        <w:ind w:left="1080" w:hanging="360"/>
      </w:pPr>
    </w:lvl>
    <w:lvl w:ilvl="2" w:tplc="040E001B" w:tentative="1">
      <w:start w:val="1"/>
      <w:numFmt w:val="lowerRoman"/>
      <w:lvlText w:val="%3."/>
      <w:lvlJc w:val="right"/>
      <w:pPr>
        <w:ind w:left="1800" w:hanging="180"/>
      </w:pPr>
    </w:lvl>
    <w:lvl w:ilvl="3" w:tplc="040E000F" w:tentative="1">
      <w:start w:val="1"/>
      <w:numFmt w:val="decimal"/>
      <w:lvlText w:val="%4."/>
      <w:lvlJc w:val="left"/>
      <w:pPr>
        <w:ind w:left="2520" w:hanging="360"/>
      </w:pPr>
    </w:lvl>
    <w:lvl w:ilvl="4" w:tplc="040E0019" w:tentative="1">
      <w:start w:val="1"/>
      <w:numFmt w:val="lowerLetter"/>
      <w:lvlText w:val="%5."/>
      <w:lvlJc w:val="left"/>
      <w:pPr>
        <w:ind w:left="3240" w:hanging="360"/>
      </w:pPr>
    </w:lvl>
    <w:lvl w:ilvl="5" w:tplc="040E001B" w:tentative="1">
      <w:start w:val="1"/>
      <w:numFmt w:val="lowerRoman"/>
      <w:lvlText w:val="%6."/>
      <w:lvlJc w:val="right"/>
      <w:pPr>
        <w:ind w:left="3960" w:hanging="180"/>
      </w:pPr>
    </w:lvl>
    <w:lvl w:ilvl="6" w:tplc="040E000F" w:tentative="1">
      <w:start w:val="1"/>
      <w:numFmt w:val="decimal"/>
      <w:lvlText w:val="%7."/>
      <w:lvlJc w:val="left"/>
      <w:pPr>
        <w:ind w:left="4680" w:hanging="360"/>
      </w:pPr>
    </w:lvl>
    <w:lvl w:ilvl="7" w:tplc="040E0019" w:tentative="1">
      <w:start w:val="1"/>
      <w:numFmt w:val="lowerLetter"/>
      <w:lvlText w:val="%8."/>
      <w:lvlJc w:val="left"/>
      <w:pPr>
        <w:ind w:left="5400" w:hanging="360"/>
      </w:pPr>
    </w:lvl>
    <w:lvl w:ilvl="8" w:tplc="040E001B" w:tentative="1">
      <w:start w:val="1"/>
      <w:numFmt w:val="lowerRoman"/>
      <w:lvlText w:val="%9."/>
      <w:lvlJc w:val="right"/>
      <w:pPr>
        <w:ind w:left="6120" w:hanging="180"/>
      </w:pPr>
    </w:lvl>
  </w:abstractNum>
  <w:abstractNum w:abstractNumId="40" w15:restartNumberingAfterBreak="0">
    <w:nsid w:val="57C90967"/>
    <w:multiLevelType w:val="hybridMultilevel"/>
    <w:tmpl w:val="DBCE00B6"/>
    <w:lvl w:ilvl="0" w:tplc="040E0001">
      <w:start w:val="1"/>
      <w:numFmt w:val="bullet"/>
      <w:lvlText w:val=""/>
      <w:lvlJc w:val="left"/>
      <w:pPr>
        <w:ind w:left="360" w:hanging="360"/>
      </w:pPr>
      <w:rPr>
        <w:rFonts w:ascii="Symbol" w:hAnsi="Symbol" w:hint="default"/>
      </w:rPr>
    </w:lvl>
    <w:lvl w:ilvl="1" w:tplc="040E0003" w:tentative="1">
      <w:start w:val="1"/>
      <w:numFmt w:val="bullet"/>
      <w:lvlText w:val="o"/>
      <w:lvlJc w:val="left"/>
      <w:pPr>
        <w:ind w:left="1080" w:hanging="360"/>
      </w:pPr>
      <w:rPr>
        <w:rFonts w:ascii="Courier New" w:hAnsi="Courier New" w:cs="Courier New" w:hint="default"/>
      </w:rPr>
    </w:lvl>
    <w:lvl w:ilvl="2" w:tplc="040E0005" w:tentative="1">
      <w:start w:val="1"/>
      <w:numFmt w:val="bullet"/>
      <w:lvlText w:val=""/>
      <w:lvlJc w:val="left"/>
      <w:pPr>
        <w:ind w:left="1800" w:hanging="360"/>
      </w:pPr>
      <w:rPr>
        <w:rFonts w:ascii="Wingdings" w:hAnsi="Wingdings" w:hint="default"/>
      </w:rPr>
    </w:lvl>
    <w:lvl w:ilvl="3" w:tplc="040E0001" w:tentative="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41" w15:restartNumberingAfterBreak="0">
    <w:nsid w:val="5BAF0AEF"/>
    <w:multiLevelType w:val="hybridMultilevel"/>
    <w:tmpl w:val="2A8ED9AE"/>
    <w:lvl w:ilvl="0" w:tplc="040E0001">
      <w:start w:val="1"/>
      <w:numFmt w:val="bullet"/>
      <w:lvlText w:val=""/>
      <w:lvlJc w:val="left"/>
      <w:pPr>
        <w:ind w:left="360" w:hanging="360"/>
      </w:pPr>
      <w:rPr>
        <w:rFonts w:ascii="Symbol" w:hAnsi="Symbol" w:hint="default"/>
      </w:rPr>
    </w:lvl>
    <w:lvl w:ilvl="1" w:tplc="040E0003" w:tentative="1">
      <w:start w:val="1"/>
      <w:numFmt w:val="bullet"/>
      <w:lvlText w:val="o"/>
      <w:lvlJc w:val="left"/>
      <w:pPr>
        <w:ind w:left="1080" w:hanging="360"/>
      </w:pPr>
      <w:rPr>
        <w:rFonts w:ascii="Courier New" w:hAnsi="Courier New" w:cs="Courier New" w:hint="default"/>
      </w:rPr>
    </w:lvl>
    <w:lvl w:ilvl="2" w:tplc="040E0005" w:tentative="1">
      <w:start w:val="1"/>
      <w:numFmt w:val="bullet"/>
      <w:lvlText w:val=""/>
      <w:lvlJc w:val="left"/>
      <w:pPr>
        <w:ind w:left="1800" w:hanging="360"/>
      </w:pPr>
      <w:rPr>
        <w:rFonts w:ascii="Wingdings" w:hAnsi="Wingdings" w:hint="default"/>
      </w:rPr>
    </w:lvl>
    <w:lvl w:ilvl="3" w:tplc="040E0001" w:tentative="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42" w15:restartNumberingAfterBreak="0">
    <w:nsid w:val="652748B7"/>
    <w:multiLevelType w:val="hybridMultilevel"/>
    <w:tmpl w:val="EB6C336C"/>
    <w:lvl w:ilvl="0" w:tplc="120E2A02">
      <w:start w:val="1"/>
      <w:numFmt w:val="bullet"/>
      <w:lvlText w:val="-"/>
      <w:lvlJc w:val="left"/>
      <w:pPr>
        <w:ind w:left="1080" w:hanging="360"/>
      </w:pPr>
      <w:rPr>
        <w:rFonts w:ascii="Times New Roman" w:eastAsia="Times New Roman" w:hAnsi="Times New Roman" w:cs="Times New Roman"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43" w15:restartNumberingAfterBreak="0">
    <w:nsid w:val="66FA5888"/>
    <w:multiLevelType w:val="multilevel"/>
    <w:tmpl w:val="670A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FC1994"/>
    <w:multiLevelType w:val="multilevel"/>
    <w:tmpl w:val="907A15EC"/>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799C3B84"/>
    <w:multiLevelType w:val="multilevel"/>
    <w:tmpl w:val="B282A376"/>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6" w15:restartNumberingAfterBreak="0">
    <w:nsid w:val="7CE6451A"/>
    <w:multiLevelType w:val="multilevel"/>
    <w:tmpl w:val="907A15EC"/>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47" w15:restartNumberingAfterBreak="0">
    <w:nsid w:val="7E3928A4"/>
    <w:multiLevelType w:val="multilevel"/>
    <w:tmpl w:val="BEBCD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0788426">
    <w:abstractNumId w:val="10"/>
  </w:num>
  <w:num w:numId="2" w16cid:durableId="450708503">
    <w:abstractNumId w:val="45"/>
  </w:num>
  <w:num w:numId="3" w16cid:durableId="1502551659">
    <w:abstractNumId w:val="17"/>
  </w:num>
  <w:num w:numId="4" w16cid:durableId="25255641">
    <w:abstractNumId w:val="30"/>
  </w:num>
  <w:num w:numId="5" w16cid:durableId="996108487">
    <w:abstractNumId w:val="35"/>
  </w:num>
  <w:num w:numId="6" w16cid:durableId="1150249406">
    <w:abstractNumId w:val="38"/>
  </w:num>
  <w:num w:numId="7" w16cid:durableId="1500194679">
    <w:abstractNumId w:val="24"/>
  </w:num>
  <w:num w:numId="8" w16cid:durableId="585965415">
    <w:abstractNumId w:val="16"/>
  </w:num>
  <w:num w:numId="9" w16cid:durableId="1114204191">
    <w:abstractNumId w:val="26"/>
  </w:num>
  <w:num w:numId="10" w16cid:durableId="663553511">
    <w:abstractNumId w:val="46"/>
  </w:num>
  <w:num w:numId="11" w16cid:durableId="1331561902">
    <w:abstractNumId w:val="27"/>
  </w:num>
  <w:num w:numId="12" w16cid:durableId="478427476">
    <w:abstractNumId w:val="44"/>
  </w:num>
  <w:num w:numId="13" w16cid:durableId="1639262997">
    <w:abstractNumId w:val="9"/>
  </w:num>
  <w:num w:numId="14" w16cid:durableId="870412929">
    <w:abstractNumId w:val="7"/>
  </w:num>
  <w:num w:numId="15" w16cid:durableId="1008868821">
    <w:abstractNumId w:val="6"/>
  </w:num>
  <w:num w:numId="16" w16cid:durableId="884027791">
    <w:abstractNumId w:val="5"/>
  </w:num>
  <w:num w:numId="17" w16cid:durableId="1821727446">
    <w:abstractNumId w:val="4"/>
  </w:num>
  <w:num w:numId="18" w16cid:durableId="194655673">
    <w:abstractNumId w:val="8"/>
  </w:num>
  <w:num w:numId="19" w16cid:durableId="1839299508">
    <w:abstractNumId w:val="3"/>
  </w:num>
  <w:num w:numId="20" w16cid:durableId="129324308">
    <w:abstractNumId w:val="2"/>
  </w:num>
  <w:num w:numId="21" w16cid:durableId="941718490">
    <w:abstractNumId w:val="1"/>
  </w:num>
  <w:num w:numId="22" w16cid:durableId="1733693659">
    <w:abstractNumId w:val="0"/>
  </w:num>
  <w:num w:numId="23" w16cid:durableId="1497917489">
    <w:abstractNumId w:val="11"/>
  </w:num>
  <w:num w:numId="24" w16cid:durableId="1736127423">
    <w:abstractNumId w:val="23"/>
  </w:num>
  <w:num w:numId="25" w16cid:durableId="1999454497">
    <w:abstractNumId w:val="12"/>
  </w:num>
  <w:num w:numId="26" w16cid:durableId="1148670127">
    <w:abstractNumId w:val="21"/>
  </w:num>
  <w:num w:numId="27" w16cid:durableId="1344552876">
    <w:abstractNumId w:val="42"/>
  </w:num>
  <w:num w:numId="28" w16cid:durableId="1306927874">
    <w:abstractNumId w:val="18"/>
  </w:num>
  <w:num w:numId="29" w16cid:durableId="1444298677">
    <w:abstractNumId w:val="36"/>
  </w:num>
  <w:num w:numId="30" w16cid:durableId="1747650083">
    <w:abstractNumId w:val="20"/>
  </w:num>
  <w:num w:numId="31" w16cid:durableId="24525435">
    <w:abstractNumId w:val="32"/>
  </w:num>
  <w:num w:numId="32" w16cid:durableId="165367861">
    <w:abstractNumId w:val="33"/>
  </w:num>
  <w:num w:numId="33" w16cid:durableId="948853238">
    <w:abstractNumId w:val="14"/>
  </w:num>
  <w:num w:numId="34" w16cid:durableId="2137018705">
    <w:abstractNumId w:val="40"/>
  </w:num>
  <w:num w:numId="35" w16cid:durableId="771125831">
    <w:abstractNumId w:val="39"/>
  </w:num>
  <w:num w:numId="36" w16cid:durableId="855651585">
    <w:abstractNumId w:val="25"/>
  </w:num>
  <w:num w:numId="37" w16cid:durableId="1498618643">
    <w:abstractNumId w:val="41"/>
  </w:num>
  <w:num w:numId="38" w16cid:durableId="32779079">
    <w:abstractNumId w:val="13"/>
  </w:num>
  <w:num w:numId="39" w16cid:durableId="1544950660">
    <w:abstractNumId w:val="31"/>
  </w:num>
  <w:num w:numId="40" w16cid:durableId="224147977">
    <w:abstractNumId w:val="15"/>
  </w:num>
  <w:num w:numId="41" w16cid:durableId="247466206">
    <w:abstractNumId w:val="22"/>
  </w:num>
  <w:num w:numId="42" w16cid:durableId="1829781489">
    <w:abstractNumId w:val="43"/>
  </w:num>
  <w:num w:numId="43" w16cid:durableId="498159078">
    <w:abstractNumId w:val="34"/>
  </w:num>
  <w:num w:numId="44" w16cid:durableId="290865136">
    <w:abstractNumId w:val="19"/>
  </w:num>
  <w:num w:numId="45" w16cid:durableId="421608136">
    <w:abstractNumId w:val="47"/>
  </w:num>
  <w:num w:numId="46" w16cid:durableId="1323697169">
    <w:abstractNumId w:val="29"/>
  </w:num>
  <w:num w:numId="47" w16cid:durableId="2096121858">
    <w:abstractNumId w:val="28"/>
  </w:num>
  <w:num w:numId="48" w16cid:durableId="2064135069">
    <w:abstractNumId w:val="3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attachedTemplate r:id="rId1"/>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87"/>
  <w:displayVerticalDrawingGridEvery w:val="2"/>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CAA"/>
    <w:rsid w:val="0000166E"/>
    <w:rsid w:val="00001CD2"/>
    <w:rsid w:val="00003414"/>
    <w:rsid w:val="000034E2"/>
    <w:rsid w:val="00003853"/>
    <w:rsid w:val="000038C2"/>
    <w:rsid w:val="00004F2D"/>
    <w:rsid w:val="000054BB"/>
    <w:rsid w:val="0000585B"/>
    <w:rsid w:val="0000589C"/>
    <w:rsid w:val="000059F5"/>
    <w:rsid w:val="0000604F"/>
    <w:rsid w:val="000062F4"/>
    <w:rsid w:val="00006D32"/>
    <w:rsid w:val="00006E6C"/>
    <w:rsid w:val="00010535"/>
    <w:rsid w:val="000107BC"/>
    <w:rsid w:val="000107EF"/>
    <w:rsid w:val="000109D3"/>
    <w:rsid w:val="00010FB0"/>
    <w:rsid w:val="000113B0"/>
    <w:rsid w:val="0001192F"/>
    <w:rsid w:val="00012009"/>
    <w:rsid w:val="00012340"/>
    <w:rsid w:val="00012702"/>
    <w:rsid w:val="00012F2A"/>
    <w:rsid w:val="00013310"/>
    <w:rsid w:val="0001337F"/>
    <w:rsid w:val="00013FBE"/>
    <w:rsid w:val="000145AA"/>
    <w:rsid w:val="00014D67"/>
    <w:rsid w:val="00015D0F"/>
    <w:rsid w:val="00016C44"/>
    <w:rsid w:val="0001761A"/>
    <w:rsid w:val="0001791F"/>
    <w:rsid w:val="00017A91"/>
    <w:rsid w:val="00017C77"/>
    <w:rsid w:val="00020667"/>
    <w:rsid w:val="00020765"/>
    <w:rsid w:val="00020C3A"/>
    <w:rsid w:val="000219B4"/>
    <w:rsid w:val="00021B50"/>
    <w:rsid w:val="00021E5C"/>
    <w:rsid w:val="000222DA"/>
    <w:rsid w:val="000239BB"/>
    <w:rsid w:val="00023ABC"/>
    <w:rsid w:val="000241D1"/>
    <w:rsid w:val="0002459C"/>
    <w:rsid w:val="00025396"/>
    <w:rsid w:val="00025706"/>
    <w:rsid w:val="000260F7"/>
    <w:rsid w:val="000261C2"/>
    <w:rsid w:val="00026A54"/>
    <w:rsid w:val="00026C9B"/>
    <w:rsid w:val="00026FA4"/>
    <w:rsid w:val="00030350"/>
    <w:rsid w:val="000311E5"/>
    <w:rsid w:val="00031B2C"/>
    <w:rsid w:val="00031C12"/>
    <w:rsid w:val="00032A3F"/>
    <w:rsid w:val="000331F4"/>
    <w:rsid w:val="00033B3F"/>
    <w:rsid w:val="0003444D"/>
    <w:rsid w:val="00034DA7"/>
    <w:rsid w:val="0003504B"/>
    <w:rsid w:val="00035C74"/>
    <w:rsid w:val="0003600F"/>
    <w:rsid w:val="0003620D"/>
    <w:rsid w:val="0003623B"/>
    <w:rsid w:val="00036789"/>
    <w:rsid w:val="000369FF"/>
    <w:rsid w:val="00037CFF"/>
    <w:rsid w:val="0004002E"/>
    <w:rsid w:val="000405D9"/>
    <w:rsid w:val="00040BFB"/>
    <w:rsid w:val="00041037"/>
    <w:rsid w:val="000413C1"/>
    <w:rsid w:val="00041E2D"/>
    <w:rsid w:val="00042130"/>
    <w:rsid w:val="000427E5"/>
    <w:rsid w:val="00042F47"/>
    <w:rsid w:val="000434CD"/>
    <w:rsid w:val="0004351D"/>
    <w:rsid w:val="000435B9"/>
    <w:rsid w:val="00043717"/>
    <w:rsid w:val="0004384F"/>
    <w:rsid w:val="000439DB"/>
    <w:rsid w:val="00043CD0"/>
    <w:rsid w:val="00044409"/>
    <w:rsid w:val="00045010"/>
    <w:rsid w:val="000452B1"/>
    <w:rsid w:val="00045F5E"/>
    <w:rsid w:val="00046157"/>
    <w:rsid w:val="00046F3B"/>
    <w:rsid w:val="00047C64"/>
    <w:rsid w:val="00047F65"/>
    <w:rsid w:val="000505A1"/>
    <w:rsid w:val="000511A7"/>
    <w:rsid w:val="0005150B"/>
    <w:rsid w:val="00051545"/>
    <w:rsid w:val="00051BA0"/>
    <w:rsid w:val="00051D77"/>
    <w:rsid w:val="00052312"/>
    <w:rsid w:val="00052429"/>
    <w:rsid w:val="000527BB"/>
    <w:rsid w:val="00052C8D"/>
    <w:rsid w:val="000539DA"/>
    <w:rsid w:val="00053F22"/>
    <w:rsid w:val="000546B6"/>
    <w:rsid w:val="00054994"/>
    <w:rsid w:val="000551ED"/>
    <w:rsid w:val="0005608F"/>
    <w:rsid w:val="000563B6"/>
    <w:rsid w:val="00056466"/>
    <w:rsid w:val="000568CE"/>
    <w:rsid w:val="000569CB"/>
    <w:rsid w:val="00056B18"/>
    <w:rsid w:val="000572A4"/>
    <w:rsid w:val="000574C6"/>
    <w:rsid w:val="00057A24"/>
    <w:rsid w:val="00057F2B"/>
    <w:rsid w:val="00057F5E"/>
    <w:rsid w:val="00060F66"/>
    <w:rsid w:val="000616A2"/>
    <w:rsid w:val="00061B39"/>
    <w:rsid w:val="00061E8A"/>
    <w:rsid w:val="00062342"/>
    <w:rsid w:val="00062C0C"/>
    <w:rsid w:val="00062D3A"/>
    <w:rsid w:val="000637DC"/>
    <w:rsid w:val="000649CD"/>
    <w:rsid w:val="00064C14"/>
    <w:rsid w:val="00064EB6"/>
    <w:rsid w:val="00065116"/>
    <w:rsid w:val="000656C6"/>
    <w:rsid w:val="00065FAB"/>
    <w:rsid w:val="00065FEA"/>
    <w:rsid w:val="000671FE"/>
    <w:rsid w:val="00067DBC"/>
    <w:rsid w:val="00067DC3"/>
    <w:rsid w:val="00067E00"/>
    <w:rsid w:val="00067E9A"/>
    <w:rsid w:val="00067F3E"/>
    <w:rsid w:val="0007038E"/>
    <w:rsid w:val="000705E7"/>
    <w:rsid w:val="00070E0F"/>
    <w:rsid w:val="00070FF3"/>
    <w:rsid w:val="00071870"/>
    <w:rsid w:val="00072CD9"/>
    <w:rsid w:val="000759F1"/>
    <w:rsid w:val="00075AA2"/>
    <w:rsid w:val="0007676D"/>
    <w:rsid w:val="00076811"/>
    <w:rsid w:val="00076B8B"/>
    <w:rsid w:val="00076BCE"/>
    <w:rsid w:val="00077532"/>
    <w:rsid w:val="00077588"/>
    <w:rsid w:val="00077989"/>
    <w:rsid w:val="00080162"/>
    <w:rsid w:val="00080225"/>
    <w:rsid w:val="00080ADD"/>
    <w:rsid w:val="00081DFC"/>
    <w:rsid w:val="00081E03"/>
    <w:rsid w:val="000820E6"/>
    <w:rsid w:val="00083EDA"/>
    <w:rsid w:val="00083F5D"/>
    <w:rsid w:val="000841BC"/>
    <w:rsid w:val="0008431E"/>
    <w:rsid w:val="000845E2"/>
    <w:rsid w:val="000852BE"/>
    <w:rsid w:val="00085334"/>
    <w:rsid w:val="0008552F"/>
    <w:rsid w:val="000857DA"/>
    <w:rsid w:val="00085C49"/>
    <w:rsid w:val="000866D6"/>
    <w:rsid w:val="0008686A"/>
    <w:rsid w:val="000877B1"/>
    <w:rsid w:val="000909E5"/>
    <w:rsid w:val="00090D56"/>
    <w:rsid w:val="00091422"/>
    <w:rsid w:val="00091850"/>
    <w:rsid w:val="00092960"/>
    <w:rsid w:val="000932DE"/>
    <w:rsid w:val="00093ED1"/>
    <w:rsid w:val="00095B27"/>
    <w:rsid w:val="00095C38"/>
    <w:rsid w:val="00096269"/>
    <w:rsid w:val="00096CAA"/>
    <w:rsid w:val="00097108"/>
    <w:rsid w:val="000972A6"/>
    <w:rsid w:val="00097303"/>
    <w:rsid w:val="000973D2"/>
    <w:rsid w:val="000973F4"/>
    <w:rsid w:val="00097D60"/>
    <w:rsid w:val="000A05D2"/>
    <w:rsid w:val="000A07F7"/>
    <w:rsid w:val="000A1217"/>
    <w:rsid w:val="000A1B06"/>
    <w:rsid w:val="000A1D89"/>
    <w:rsid w:val="000A1ED0"/>
    <w:rsid w:val="000A2473"/>
    <w:rsid w:val="000A2CA8"/>
    <w:rsid w:val="000A2EDC"/>
    <w:rsid w:val="000A3B32"/>
    <w:rsid w:val="000A3BB4"/>
    <w:rsid w:val="000A4077"/>
    <w:rsid w:val="000A42B1"/>
    <w:rsid w:val="000A4388"/>
    <w:rsid w:val="000A6CBA"/>
    <w:rsid w:val="000A726F"/>
    <w:rsid w:val="000A7457"/>
    <w:rsid w:val="000A7483"/>
    <w:rsid w:val="000A7F21"/>
    <w:rsid w:val="000B04B1"/>
    <w:rsid w:val="000B0B67"/>
    <w:rsid w:val="000B27B2"/>
    <w:rsid w:val="000B35B9"/>
    <w:rsid w:val="000B3609"/>
    <w:rsid w:val="000B3D0E"/>
    <w:rsid w:val="000B3E70"/>
    <w:rsid w:val="000B3FF7"/>
    <w:rsid w:val="000B41E6"/>
    <w:rsid w:val="000B53E0"/>
    <w:rsid w:val="000B7714"/>
    <w:rsid w:val="000B7AAD"/>
    <w:rsid w:val="000B7EC0"/>
    <w:rsid w:val="000C048C"/>
    <w:rsid w:val="000C0FCD"/>
    <w:rsid w:val="000C1562"/>
    <w:rsid w:val="000C1C9F"/>
    <w:rsid w:val="000C1FA2"/>
    <w:rsid w:val="000C2425"/>
    <w:rsid w:val="000C27D1"/>
    <w:rsid w:val="000C389E"/>
    <w:rsid w:val="000C3C29"/>
    <w:rsid w:val="000C3EE9"/>
    <w:rsid w:val="000C4185"/>
    <w:rsid w:val="000C4494"/>
    <w:rsid w:val="000C46EA"/>
    <w:rsid w:val="000C5780"/>
    <w:rsid w:val="000C5925"/>
    <w:rsid w:val="000C5E01"/>
    <w:rsid w:val="000C5FAE"/>
    <w:rsid w:val="000C6022"/>
    <w:rsid w:val="000C66B5"/>
    <w:rsid w:val="000C6A9D"/>
    <w:rsid w:val="000C7A1C"/>
    <w:rsid w:val="000C7AEF"/>
    <w:rsid w:val="000D042B"/>
    <w:rsid w:val="000D09E1"/>
    <w:rsid w:val="000D1659"/>
    <w:rsid w:val="000D2D56"/>
    <w:rsid w:val="000D305B"/>
    <w:rsid w:val="000D3877"/>
    <w:rsid w:val="000D38E0"/>
    <w:rsid w:val="000D4B17"/>
    <w:rsid w:val="000D519F"/>
    <w:rsid w:val="000D56C8"/>
    <w:rsid w:val="000D5C2F"/>
    <w:rsid w:val="000D6094"/>
    <w:rsid w:val="000D662E"/>
    <w:rsid w:val="000D6696"/>
    <w:rsid w:val="000E01D1"/>
    <w:rsid w:val="000E0BE5"/>
    <w:rsid w:val="000E15F6"/>
    <w:rsid w:val="000E2194"/>
    <w:rsid w:val="000E265F"/>
    <w:rsid w:val="000E32FB"/>
    <w:rsid w:val="000E3569"/>
    <w:rsid w:val="000E3AC3"/>
    <w:rsid w:val="000E3D9C"/>
    <w:rsid w:val="000E43DD"/>
    <w:rsid w:val="000E49B1"/>
    <w:rsid w:val="000E4D10"/>
    <w:rsid w:val="000E56D8"/>
    <w:rsid w:val="000E57F5"/>
    <w:rsid w:val="000E5A9B"/>
    <w:rsid w:val="000E5B05"/>
    <w:rsid w:val="000E5E72"/>
    <w:rsid w:val="000E61ED"/>
    <w:rsid w:val="000E6E87"/>
    <w:rsid w:val="000E7F7D"/>
    <w:rsid w:val="000F0315"/>
    <w:rsid w:val="000F0ACF"/>
    <w:rsid w:val="000F0BBF"/>
    <w:rsid w:val="000F104B"/>
    <w:rsid w:val="000F11DB"/>
    <w:rsid w:val="000F1245"/>
    <w:rsid w:val="000F19F8"/>
    <w:rsid w:val="000F3374"/>
    <w:rsid w:val="000F3AE0"/>
    <w:rsid w:val="000F3EA7"/>
    <w:rsid w:val="000F4642"/>
    <w:rsid w:val="000F4BAD"/>
    <w:rsid w:val="000F5CF4"/>
    <w:rsid w:val="000F66E4"/>
    <w:rsid w:val="000F6884"/>
    <w:rsid w:val="000F7683"/>
    <w:rsid w:val="00100EF9"/>
    <w:rsid w:val="0010115C"/>
    <w:rsid w:val="00101A6A"/>
    <w:rsid w:val="0010321E"/>
    <w:rsid w:val="00103B60"/>
    <w:rsid w:val="001045A7"/>
    <w:rsid w:val="00105387"/>
    <w:rsid w:val="00105E64"/>
    <w:rsid w:val="001066B1"/>
    <w:rsid w:val="0010764B"/>
    <w:rsid w:val="001076C8"/>
    <w:rsid w:val="0011029A"/>
    <w:rsid w:val="00110441"/>
    <w:rsid w:val="001105C0"/>
    <w:rsid w:val="00110830"/>
    <w:rsid w:val="00110ED0"/>
    <w:rsid w:val="001117FF"/>
    <w:rsid w:val="00111A6E"/>
    <w:rsid w:val="001125ED"/>
    <w:rsid w:val="0011280D"/>
    <w:rsid w:val="00112B77"/>
    <w:rsid w:val="00112FAE"/>
    <w:rsid w:val="001131C7"/>
    <w:rsid w:val="00114067"/>
    <w:rsid w:val="00114302"/>
    <w:rsid w:val="00114C6B"/>
    <w:rsid w:val="00115829"/>
    <w:rsid w:val="00115C4E"/>
    <w:rsid w:val="00115EBD"/>
    <w:rsid w:val="00116AF9"/>
    <w:rsid w:val="001175C0"/>
    <w:rsid w:val="00117A64"/>
    <w:rsid w:val="001205AB"/>
    <w:rsid w:val="001206FB"/>
    <w:rsid w:val="00120CF9"/>
    <w:rsid w:val="001210D6"/>
    <w:rsid w:val="00121EDB"/>
    <w:rsid w:val="001236E2"/>
    <w:rsid w:val="00123D3D"/>
    <w:rsid w:val="001241CB"/>
    <w:rsid w:val="00124A0E"/>
    <w:rsid w:val="00124C7D"/>
    <w:rsid w:val="001258EB"/>
    <w:rsid w:val="00126193"/>
    <w:rsid w:val="00126693"/>
    <w:rsid w:val="0012694B"/>
    <w:rsid w:val="00126C91"/>
    <w:rsid w:val="00126E36"/>
    <w:rsid w:val="001270F4"/>
    <w:rsid w:val="00127914"/>
    <w:rsid w:val="00127A38"/>
    <w:rsid w:val="00127B44"/>
    <w:rsid w:val="00127CA4"/>
    <w:rsid w:val="00127DB9"/>
    <w:rsid w:val="001330F9"/>
    <w:rsid w:val="00133208"/>
    <w:rsid w:val="00133365"/>
    <w:rsid w:val="00133722"/>
    <w:rsid w:val="0013433D"/>
    <w:rsid w:val="00134563"/>
    <w:rsid w:val="00134577"/>
    <w:rsid w:val="0013458D"/>
    <w:rsid w:val="0013471A"/>
    <w:rsid w:val="00135676"/>
    <w:rsid w:val="00135851"/>
    <w:rsid w:val="001359D8"/>
    <w:rsid w:val="00136E78"/>
    <w:rsid w:val="00137036"/>
    <w:rsid w:val="001375C3"/>
    <w:rsid w:val="0014046A"/>
    <w:rsid w:val="001408F8"/>
    <w:rsid w:val="00141660"/>
    <w:rsid w:val="00141BD9"/>
    <w:rsid w:val="00141EB5"/>
    <w:rsid w:val="00142383"/>
    <w:rsid w:val="001423DE"/>
    <w:rsid w:val="00142BAE"/>
    <w:rsid w:val="00143A99"/>
    <w:rsid w:val="00143B49"/>
    <w:rsid w:val="00144307"/>
    <w:rsid w:val="001443F2"/>
    <w:rsid w:val="0014510A"/>
    <w:rsid w:val="00145763"/>
    <w:rsid w:val="001458A9"/>
    <w:rsid w:val="00146699"/>
    <w:rsid w:val="00146FAC"/>
    <w:rsid w:val="0014720E"/>
    <w:rsid w:val="00147482"/>
    <w:rsid w:val="00147C83"/>
    <w:rsid w:val="00147D30"/>
    <w:rsid w:val="00150130"/>
    <w:rsid w:val="001501F8"/>
    <w:rsid w:val="001504B9"/>
    <w:rsid w:val="00150CF2"/>
    <w:rsid w:val="00150DA2"/>
    <w:rsid w:val="00150DB0"/>
    <w:rsid w:val="00152222"/>
    <w:rsid w:val="001522F2"/>
    <w:rsid w:val="001525A5"/>
    <w:rsid w:val="0015260C"/>
    <w:rsid w:val="0015370B"/>
    <w:rsid w:val="00153800"/>
    <w:rsid w:val="001539DF"/>
    <w:rsid w:val="00153A27"/>
    <w:rsid w:val="0015570C"/>
    <w:rsid w:val="001558D1"/>
    <w:rsid w:val="001566A8"/>
    <w:rsid w:val="001569B1"/>
    <w:rsid w:val="00157004"/>
    <w:rsid w:val="00157296"/>
    <w:rsid w:val="00157858"/>
    <w:rsid w:val="0016012E"/>
    <w:rsid w:val="0016111E"/>
    <w:rsid w:val="00161D06"/>
    <w:rsid w:val="001622EB"/>
    <w:rsid w:val="0016230F"/>
    <w:rsid w:val="00162AEA"/>
    <w:rsid w:val="00163351"/>
    <w:rsid w:val="00163DCD"/>
    <w:rsid w:val="00163F47"/>
    <w:rsid w:val="0016516A"/>
    <w:rsid w:val="00165BE4"/>
    <w:rsid w:val="00165EB4"/>
    <w:rsid w:val="00167DC3"/>
    <w:rsid w:val="001702F8"/>
    <w:rsid w:val="0017086D"/>
    <w:rsid w:val="00171054"/>
    <w:rsid w:val="00171694"/>
    <w:rsid w:val="00172743"/>
    <w:rsid w:val="00172E02"/>
    <w:rsid w:val="00172EA4"/>
    <w:rsid w:val="00172F9F"/>
    <w:rsid w:val="00173126"/>
    <w:rsid w:val="00173436"/>
    <w:rsid w:val="00173AC1"/>
    <w:rsid w:val="00173EFB"/>
    <w:rsid w:val="00175293"/>
    <w:rsid w:val="001757BC"/>
    <w:rsid w:val="001759FB"/>
    <w:rsid w:val="00175E1B"/>
    <w:rsid w:val="001766A1"/>
    <w:rsid w:val="00176DEF"/>
    <w:rsid w:val="00177F24"/>
    <w:rsid w:val="00180050"/>
    <w:rsid w:val="00180C3F"/>
    <w:rsid w:val="00180ECE"/>
    <w:rsid w:val="00181093"/>
    <w:rsid w:val="00181875"/>
    <w:rsid w:val="00182359"/>
    <w:rsid w:val="0018278A"/>
    <w:rsid w:val="00182932"/>
    <w:rsid w:val="001833C6"/>
    <w:rsid w:val="00183582"/>
    <w:rsid w:val="00183CD8"/>
    <w:rsid w:val="00184419"/>
    <w:rsid w:val="001845F7"/>
    <w:rsid w:val="00184F14"/>
    <w:rsid w:val="001858BA"/>
    <w:rsid w:val="00186FE7"/>
    <w:rsid w:val="00190C49"/>
    <w:rsid w:val="00190C9B"/>
    <w:rsid w:val="0019206E"/>
    <w:rsid w:val="00192678"/>
    <w:rsid w:val="00192DF3"/>
    <w:rsid w:val="0019339E"/>
    <w:rsid w:val="0019383C"/>
    <w:rsid w:val="00194462"/>
    <w:rsid w:val="001945C7"/>
    <w:rsid w:val="001946CA"/>
    <w:rsid w:val="00194A63"/>
    <w:rsid w:val="00195176"/>
    <w:rsid w:val="0019587F"/>
    <w:rsid w:val="00196BD3"/>
    <w:rsid w:val="00196F0B"/>
    <w:rsid w:val="00196FD4"/>
    <w:rsid w:val="0019788D"/>
    <w:rsid w:val="00197C32"/>
    <w:rsid w:val="00197D64"/>
    <w:rsid w:val="00197DDE"/>
    <w:rsid w:val="001A0BA4"/>
    <w:rsid w:val="001A0D18"/>
    <w:rsid w:val="001A0F43"/>
    <w:rsid w:val="001A1163"/>
    <w:rsid w:val="001A1E3E"/>
    <w:rsid w:val="001A29AB"/>
    <w:rsid w:val="001A2B56"/>
    <w:rsid w:val="001A2D40"/>
    <w:rsid w:val="001A3339"/>
    <w:rsid w:val="001A3856"/>
    <w:rsid w:val="001A3A79"/>
    <w:rsid w:val="001A3C3F"/>
    <w:rsid w:val="001A42F9"/>
    <w:rsid w:val="001A46F4"/>
    <w:rsid w:val="001A5349"/>
    <w:rsid w:val="001A57BC"/>
    <w:rsid w:val="001A5883"/>
    <w:rsid w:val="001A588F"/>
    <w:rsid w:val="001A5BD5"/>
    <w:rsid w:val="001A5CF0"/>
    <w:rsid w:val="001A6977"/>
    <w:rsid w:val="001A6A1C"/>
    <w:rsid w:val="001A7A66"/>
    <w:rsid w:val="001A7D14"/>
    <w:rsid w:val="001B0791"/>
    <w:rsid w:val="001B0C79"/>
    <w:rsid w:val="001B0CBD"/>
    <w:rsid w:val="001B0DC7"/>
    <w:rsid w:val="001B0E4E"/>
    <w:rsid w:val="001B0EA2"/>
    <w:rsid w:val="001B1831"/>
    <w:rsid w:val="001B2677"/>
    <w:rsid w:val="001B2FAD"/>
    <w:rsid w:val="001B302E"/>
    <w:rsid w:val="001B3266"/>
    <w:rsid w:val="001B32AF"/>
    <w:rsid w:val="001B431C"/>
    <w:rsid w:val="001B5218"/>
    <w:rsid w:val="001B57F4"/>
    <w:rsid w:val="001B5F04"/>
    <w:rsid w:val="001B5FAA"/>
    <w:rsid w:val="001B6339"/>
    <w:rsid w:val="001B6AAD"/>
    <w:rsid w:val="001B7C19"/>
    <w:rsid w:val="001B7CC9"/>
    <w:rsid w:val="001C0E37"/>
    <w:rsid w:val="001C11C7"/>
    <w:rsid w:val="001C30BC"/>
    <w:rsid w:val="001C3132"/>
    <w:rsid w:val="001C3B6F"/>
    <w:rsid w:val="001C3DED"/>
    <w:rsid w:val="001C4034"/>
    <w:rsid w:val="001C434D"/>
    <w:rsid w:val="001C46D2"/>
    <w:rsid w:val="001C4AF3"/>
    <w:rsid w:val="001C4FAB"/>
    <w:rsid w:val="001C52C6"/>
    <w:rsid w:val="001C552A"/>
    <w:rsid w:val="001C58D9"/>
    <w:rsid w:val="001C7028"/>
    <w:rsid w:val="001C7573"/>
    <w:rsid w:val="001C7B42"/>
    <w:rsid w:val="001D0168"/>
    <w:rsid w:val="001D01C4"/>
    <w:rsid w:val="001D158A"/>
    <w:rsid w:val="001D160A"/>
    <w:rsid w:val="001D2668"/>
    <w:rsid w:val="001D4662"/>
    <w:rsid w:val="001D4AA8"/>
    <w:rsid w:val="001D4C29"/>
    <w:rsid w:val="001D4DAD"/>
    <w:rsid w:val="001D5469"/>
    <w:rsid w:val="001D586C"/>
    <w:rsid w:val="001D5CEA"/>
    <w:rsid w:val="001D5ED2"/>
    <w:rsid w:val="001D6939"/>
    <w:rsid w:val="001D7247"/>
    <w:rsid w:val="001D749E"/>
    <w:rsid w:val="001D76F3"/>
    <w:rsid w:val="001D7C06"/>
    <w:rsid w:val="001E0428"/>
    <w:rsid w:val="001E0AD4"/>
    <w:rsid w:val="001E0E3C"/>
    <w:rsid w:val="001E0E5D"/>
    <w:rsid w:val="001E210B"/>
    <w:rsid w:val="001E2582"/>
    <w:rsid w:val="001E27A5"/>
    <w:rsid w:val="001E317A"/>
    <w:rsid w:val="001E38A7"/>
    <w:rsid w:val="001E3EE9"/>
    <w:rsid w:val="001E5650"/>
    <w:rsid w:val="001E6746"/>
    <w:rsid w:val="001E716D"/>
    <w:rsid w:val="001E7DD6"/>
    <w:rsid w:val="001F007E"/>
    <w:rsid w:val="001F07FD"/>
    <w:rsid w:val="001F0FE4"/>
    <w:rsid w:val="001F1051"/>
    <w:rsid w:val="001F1DF6"/>
    <w:rsid w:val="001F2891"/>
    <w:rsid w:val="001F2D20"/>
    <w:rsid w:val="001F3323"/>
    <w:rsid w:val="001F333A"/>
    <w:rsid w:val="001F4946"/>
    <w:rsid w:val="001F555F"/>
    <w:rsid w:val="001F585B"/>
    <w:rsid w:val="001F5A69"/>
    <w:rsid w:val="001F63CA"/>
    <w:rsid w:val="001F6532"/>
    <w:rsid w:val="001F6918"/>
    <w:rsid w:val="001F73C6"/>
    <w:rsid w:val="001F78F0"/>
    <w:rsid w:val="002008C7"/>
    <w:rsid w:val="00200977"/>
    <w:rsid w:val="0020097B"/>
    <w:rsid w:val="0020136B"/>
    <w:rsid w:val="002014B2"/>
    <w:rsid w:val="00202618"/>
    <w:rsid w:val="00202AA9"/>
    <w:rsid w:val="00202AE3"/>
    <w:rsid w:val="00202B85"/>
    <w:rsid w:val="00203130"/>
    <w:rsid w:val="0020348F"/>
    <w:rsid w:val="0020385E"/>
    <w:rsid w:val="00203D1F"/>
    <w:rsid w:val="00203E00"/>
    <w:rsid w:val="002047D5"/>
    <w:rsid w:val="002051BD"/>
    <w:rsid w:val="002063A3"/>
    <w:rsid w:val="00206524"/>
    <w:rsid w:val="00206CE6"/>
    <w:rsid w:val="00206D49"/>
    <w:rsid w:val="00206F6E"/>
    <w:rsid w:val="00207797"/>
    <w:rsid w:val="002102C3"/>
    <w:rsid w:val="0021067F"/>
    <w:rsid w:val="002108FF"/>
    <w:rsid w:val="00210F49"/>
    <w:rsid w:val="0021134D"/>
    <w:rsid w:val="00211879"/>
    <w:rsid w:val="00211CB9"/>
    <w:rsid w:val="00213180"/>
    <w:rsid w:val="002135DD"/>
    <w:rsid w:val="00213E4D"/>
    <w:rsid w:val="00214A32"/>
    <w:rsid w:val="00214CFA"/>
    <w:rsid w:val="00215086"/>
    <w:rsid w:val="00215552"/>
    <w:rsid w:val="00215728"/>
    <w:rsid w:val="00216142"/>
    <w:rsid w:val="00216D6D"/>
    <w:rsid w:val="00216D8D"/>
    <w:rsid w:val="0022011E"/>
    <w:rsid w:val="002202C6"/>
    <w:rsid w:val="00220339"/>
    <w:rsid w:val="0022097E"/>
    <w:rsid w:val="00220AAF"/>
    <w:rsid w:val="00220E0D"/>
    <w:rsid w:val="00221B04"/>
    <w:rsid w:val="00222826"/>
    <w:rsid w:val="002234EF"/>
    <w:rsid w:val="00223C28"/>
    <w:rsid w:val="00225830"/>
    <w:rsid w:val="00225C4A"/>
    <w:rsid w:val="00225F65"/>
    <w:rsid w:val="0022681C"/>
    <w:rsid w:val="00226A6E"/>
    <w:rsid w:val="00227347"/>
    <w:rsid w:val="00227D57"/>
    <w:rsid w:val="00230490"/>
    <w:rsid w:val="0023098B"/>
    <w:rsid w:val="00230FCF"/>
    <w:rsid w:val="002312FA"/>
    <w:rsid w:val="0023193D"/>
    <w:rsid w:val="002331E4"/>
    <w:rsid w:val="002332FC"/>
    <w:rsid w:val="00233C77"/>
    <w:rsid w:val="00234277"/>
    <w:rsid w:val="0023477E"/>
    <w:rsid w:val="00235151"/>
    <w:rsid w:val="00236083"/>
    <w:rsid w:val="00236756"/>
    <w:rsid w:val="002378FB"/>
    <w:rsid w:val="00237D9D"/>
    <w:rsid w:val="002407D6"/>
    <w:rsid w:val="00240EEA"/>
    <w:rsid w:val="00241BF9"/>
    <w:rsid w:val="00241C68"/>
    <w:rsid w:val="00242B5D"/>
    <w:rsid w:val="00242CDD"/>
    <w:rsid w:val="002430C7"/>
    <w:rsid w:val="00243861"/>
    <w:rsid w:val="00244542"/>
    <w:rsid w:val="00244CA9"/>
    <w:rsid w:val="0024536C"/>
    <w:rsid w:val="00245582"/>
    <w:rsid w:val="00245A97"/>
    <w:rsid w:val="0024712B"/>
    <w:rsid w:val="0025030B"/>
    <w:rsid w:val="002507C0"/>
    <w:rsid w:val="00250FE2"/>
    <w:rsid w:val="00251579"/>
    <w:rsid w:val="002518E2"/>
    <w:rsid w:val="002518EE"/>
    <w:rsid w:val="00251A78"/>
    <w:rsid w:val="00251C55"/>
    <w:rsid w:val="0025200D"/>
    <w:rsid w:val="002521FC"/>
    <w:rsid w:val="00252B20"/>
    <w:rsid w:val="00252EA3"/>
    <w:rsid w:val="00253099"/>
    <w:rsid w:val="0025470C"/>
    <w:rsid w:val="00254875"/>
    <w:rsid w:val="00254C30"/>
    <w:rsid w:val="002556B0"/>
    <w:rsid w:val="0025588E"/>
    <w:rsid w:val="00256593"/>
    <w:rsid w:val="0025663E"/>
    <w:rsid w:val="00256D60"/>
    <w:rsid w:val="00256DDD"/>
    <w:rsid w:val="002579BF"/>
    <w:rsid w:val="00257E88"/>
    <w:rsid w:val="00260228"/>
    <w:rsid w:val="002605C9"/>
    <w:rsid w:val="00261363"/>
    <w:rsid w:val="002615A0"/>
    <w:rsid w:val="0026164E"/>
    <w:rsid w:val="00261BAD"/>
    <w:rsid w:val="00261FBB"/>
    <w:rsid w:val="00262AE7"/>
    <w:rsid w:val="00263326"/>
    <w:rsid w:val="002634C6"/>
    <w:rsid w:val="00263537"/>
    <w:rsid w:val="002643F8"/>
    <w:rsid w:val="002650D2"/>
    <w:rsid w:val="0026512A"/>
    <w:rsid w:val="00265819"/>
    <w:rsid w:val="00265C15"/>
    <w:rsid w:val="002660AA"/>
    <w:rsid w:val="002661B0"/>
    <w:rsid w:val="002662C4"/>
    <w:rsid w:val="00267677"/>
    <w:rsid w:val="00270821"/>
    <w:rsid w:val="00270AD0"/>
    <w:rsid w:val="00270AD6"/>
    <w:rsid w:val="0027171D"/>
    <w:rsid w:val="00271845"/>
    <w:rsid w:val="00272881"/>
    <w:rsid w:val="00273361"/>
    <w:rsid w:val="00273B1F"/>
    <w:rsid w:val="00273C99"/>
    <w:rsid w:val="00274174"/>
    <w:rsid w:val="002760EB"/>
    <w:rsid w:val="002771CD"/>
    <w:rsid w:val="00277707"/>
    <w:rsid w:val="00277A79"/>
    <w:rsid w:val="00281291"/>
    <w:rsid w:val="002813A5"/>
    <w:rsid w:val="00281913"/>
    <w:rsid w:val="00281944"/>
    <w:rsid w:val="00281B84"/>
    <w:rsid w:val="0028301D"/>
    <w:rsid w:val="0028307D"/>
    <w:rsid w:val="0028313A"/>
    <w:rsid w:val="0028338E"/>
    <w:rsid w:val="002836C2"/>
    <w:rsid w:val="00283B10"/>
    <w:rsid w:val="00283FB3"/>
    <w:rsid w:val="002841F9"/>
    <w:rsid w:val="00285AEA"/>
    <w:rsid w:val="00286AE7"/>
    <w:rsid w:val="00286FC0"/>
    <w:rsid w:val="002872E8"/>
    <w:rsid w:val="0028797E"/>
    <w:rsid w:val="00287C49"/>
    <w:rsid w:val="00287D99"/>
    <w:rsid w:val="00287E19"/>
    <w:rsid w:val="002901C5"/>
    <w:rsid w:val="0029064C"/>
    <w:rsid w:val="002907C9"/>
    <w:rsid w:val="002913F9"/>
    <w:rsid w:val="00291578"/>
    <w:rsid w:val="00292EEC"/>
    <w:rsid w:val="0029387E"/>
    <w:rsid w:val="00293944"/>
    <w:rsid w:val="00293BA9"/>
    <w:rsid w:val="00294201"/>
    <w:rsid w:val="0029455F"/>
    <w:rsid w:val="00295A9C"/>
    <w:rsid w:val="00295C11"/>
    <w:rsid w:val="00296A80"/>
    <w:rsid w:val="00296B51"/>
    <w:rsid w:val="002A0152"/>
    <w:rsid w:val="002A0968"/>
    <w:rsid w:val="002A09B7"/>
    <w:rsid w:val="002A0CB2"/>
    <w:rsid w:val="002A0F28"/>
    <w:rsid w:val="002A1B69"/>
    <w:rsid w:val="002A1D81"/>
    <w:rsid w:val="002A22AD"/>
    <w:rsid w:val="002A2475"/>
    <w:rsid w:val="002A2AC6"/>
    <w:rsid w:val="002A31DB"/>
    <w:rsid w:val="002A3A84"/>
    <w:rsid w:val="002A3E42"/>
    <w:rsid w:val="002A3EB6"/>
    <w:rsid w:val="002A546D"/>
    <w:rsid w:val="002A5556"/>
    <w:rsid w:val="002A56F9"/>
    <w:rsid w:val="002A63F9"/>
    <w:rsid w:val="002A677C"/>
    <w:rsid w:val="002A6860"/>
    <w:rsid w:val="002A7911"/>
    <w:rsid w:val="002B008C"/>
    <w:rsid w:val="002B031C"/>
    <w:rsid w:val="002B13F2"/>
    <w:rsid w:val="002B1670"/>
    <w:rsid w:val="002B1857"/>
    <w:rsid w:val="002B25AA"/>
    <w:rsid w:val="002B28D0"/>
    <w:rsid w:val="002B34E0"/>
    <w:rsid w:val="002B4042"/>
    <w:rsid w:val="002B41E5"/>
    <w:rsid w:val="002B4449"/>
    <w:rsid w:val="002B494F"/>
    <w:rsid w:val="002B5244"/>
    <w:rsid w:val="002B61B6"/>
    <w:rsid w:val="002B6904"/>
    <w:rsid w:val="002B6F6D"/>
    <w:rsid w:val="002B738B"/>
    <w:rsid w:val="002B774B"/>
    <w:rsid w:val="002C0287"/>
    <w:rsid w:val="002C05EE"/>
    <w:rsid w:val="002C0866"/>
    <w:rsid w:val="002C0941"/>
    <w:rsid w:val="002C1C03"/>
    <w:rsid w:val="002C21BA"/>
    <w:rsid w:val="002C3441"/>
    <w:rsid w:val="002C3C51"/>
    <w:rsid w:val="002C3D6C"/>
    <w:rsid w:val="002C4058"/>
    <w:rsid w:val="002C5160"/>
    <w:rsid w:val="002C5C69"/>
    <w:rsid w:val="002C5CB9"/>
    <w:rsid w:val="002C6630"/>
    <w:rsid w:val="002C7011"/>
    <w:rsid w:val="002C7AEB"/>
    <w:rsid w:val="002D0236"/>
    <w:rsid w:val="002D0621"/>
    <w:rsid w:val="002D0962"/>
    <w:rsid w:val="002D0AD8"/>
    <w:rsid w:val="002D120F"/>
    <w:rsid w:val="002D1403"/>
    <w:rsid w:val="002D1E4B"/>
    <w:rsid w:val="002D2C06"/>
    <w:rsid w:val="002D2D51"/>
    <w:rsid w:val="002D3031"/>
    <w:rsid w:val="002D3462"/>
    <w:rsid w:val="002D3B1F"/>
    <w:rsid w:val="002D401D"/>
    <w:rsid w:val="002D5279"/>
    <w:rsid w:val="002D57EA"/>
    <w:rsid w:val="002D6BCD"/>
    <w:rsid w:val="002D6F13"/>
    <w:rsid w:val="002D716E"/>
    <w:rsid w:val="002D7175"/>
    <w:rsid w:val="002D7204"/>
    <w:rsid w:val="002D77B2"/>
    <w:rsid w:val="002D7DA9"/>
    <w:rsid w:val="002E034A"/>
    <w:rsid w:val="002E07DC"/>
    <w:rsid w:val="002E0B94"/>
    <w:rsid w:val="002E0F1D"/>
    <w:rsid w:val="002E0FA0"/>
    <w:rsid w:val="002E180F"/>
    <w:rsid w:val="002E1B10"/>
    <w:rsid w:val="002E1D2A"/>
    <w:rsid w:val="002E1F6E"/>
    <w:rsid w:val="002E2967"/>
    <w:rsid w:val="002E3ECC"/>
    <w:rsid w:val="002E4203"/>
    <w:rsid w:val="002E4CF0"/>
    <w:rsid w:val="002E52BA"/>
    <w:rsid w:val="002E5C64"/>
    <w:rsid w:val="002E609F"/>
    <w:rsid w:val="002E6D8F"/>
    <w:rsid w:val="002E6FE5"/>
    <w:rsid w:val="002E75CF"/>
    <w:rsid w:val="002E7CF3"/>
    <w:rsid w:val="002F04E9"/>
    <w:rsid w:val="002F0EDB"/>
    <w:rsid w:val="002F141A"/>
    <w:rsid w:val="002F143B"/>
    <w:rsid w:val="002F16C5"/>
    <w:rsid w:val="002F1D6F"/>
    <w:rsid w:val="002F22A7"/>
    <w:rsid w:val="002F2BFB"/>
    <w:rsid w:val="002F3A77"/>
    <w:rsid w:val="002F3EBB"/>
    <w:rsid w:val="002F5676"/>
    <w:rsid w:val="002F5D4C"/>
    <w:rsid w:val="002F60D8"/>
    <w:rsid w:val="002F67B4"/>
    <w:rsid w:val="002F683D"/>
    <w:rsid w:val="002F6B09"/>
    <w:rsid w:val="002F6B16"/>
    <w:rsid w:val="002F75D3"/>
    <w:rsid w:val="002F787C"/>
    <w:rsid w:val="002F7FA8"/>
    <w:rsid w:val="003006F7"/>
    <w:rsid w:val="0030134D"/>
    <w:rsid w:val="00301ACD"/>
    <w:rsid w:val="003021BE"/>
    <w:rsid w:val="003026D0"/>
    <w:rsid w:val="00302BB3"/>
    <w:rsid w:val="00302D09"/>
    <w:rsid w:val="00302F21"/>
    <w:rsid w:val="003034F1"/>
    <w:rsid w:val="003037B2"/>
    <w:rsid w:val="00303A5F"/>
    <w:rsid w:val="00303DDE"/>
    <w:rsid w:val="00304C0C"/>
    <w:rsid w:val="00305E08"/>
    <w:rsid w:val="003068EB"/>
    <w:rsid w:val="00306B72"/>
    <w:rsid w:val="003102F8"/>
    <w:rsid w:val="003105DF"/>
    <w:rsid w:val="003109EE"/>
    <w:rsid w:val="00312483"/>
    <w:rsid w:val="003126D0"/>
    <w:rsid w:val="00312833"/>
    <w:rsid w:val="00313013"/>
    <w:rsid w:val="00314354"/>
    <w:rsid w:val="00314E88"/>
    <w:rsid w:val="003161C1"/>
    <w:rsid w:val="00316316"/>
    <w:rsid w:val="00316343"/>
    <w:rsid w:val="00316394"/>
    <w:rsid w:val="0031694A"/>
    <w:rsid w:val="00316E17"/>
    <w:rsid w:val="0031740B"/>
    <w:rsid w:val="00317508"/>
    <w:rsid w:val="0031770F"/>
    <w:rsid w:val="00320A49"/>
    <w:rsid w:val="00321C97"/>
    <w:rsid w:val="00322BCC"/>
    <w:rsid w:val="00322D4C"/>
    <w:rsid w:val="003234AA"/>
    <w:rsid w:val="0032369F"/>
    <w:rsid w:val="00323B4D"/>
    <w:rsid w:val="00323F75"/>
    <w:rsid w:val="003254AC"/>
    <w:rsid w:val="00325F5E"/>
    <w:rsid w:val="00326E76"/>
    <w:rsid w:val="0033130C"/>
    <w:rsid w:val="00331980"/>
    <w:rsid w:val="00333BB8"/>
    <w:rsid w:val="00334AD8"/>
    <w:rsid w:val="00334C07"/>
    <w:rsid w:val="003351BE"/>
    <w:rsid w:val="00335704"/>
    <w:rsid w:val="0033596F"/>
    <w:rsid w:val="00336104"/>
    <w:rsid w:val="0033685B"/>
    <w:rsid w:val="003376D4"/>
    <w:rsid w:val="00341C97"/>
    <w:rsid w:val="00341F53"/>
    <w:rsid w:val="003424EA"/>
    <w:rsid w:val="00342636"/>
    <w:rsid w:val="003430A4"/>
    <w:rsid w:val="00343C89"/>
    <w:rsid w:val="00344557"/>
    <w:rsid w:val="00345018"/>
    <w:rsid w:val="00345482"/>
    <w:rsid w:val="00345E9C"/>
    <w:rsid w:val="00346F81"/>
    <w:rsid w:val="00347183"/>
    <w:rsid w:val="00347663"/>
    <w:rsid w:val="00347803"/>
    <w:rsid w:val="003479D1"/>
    <w:rsid w:val="00347E50"/>
    <w:rsid w:val="00350781"/>
    <w:rsid w:val="00350AEC"/>
    <w:rsid w:val="00350EBD"/>
    <w:rsid w:val="003512CA"/>
    <w:rsid w:val="0035139E"/>
    <w:rsid w:val="0035169E"/>
    <w:rsid w:val="00351EBE"/>
    <w:rsid w:val="00352824"/>
    <w:rsid w:val="003531EA"/>
    <w:rsid w:val="003537B1"/>
    <w:rsid w:val="003537DA"/>
    <w:rsid w:val="00353EC1"/>
    <w:rsid w:val="00353EE9"/>
    <w:rsid w:val="00353F7B"/>
    <w:rsid w:val="00355949"/>
    <w:rsid w:val="00355964"/>
    <w:rsid w:val="00355B9D"/>
    <w:rsid w:val="00356092"/>
    <w:rsid w:val="00356222"/>
    <w:rsid w:val="00356905"/>
    <w:rsid w:val="00357B73"/>
    <w:rsid w:val="0036082B"/>
    <w:rsid w:val="0036157E"/>
    <w:rsid w:val="00361CB0"/>
    <w:rsid w:val="00361D35"/>
    <w:rsid w:val="00363B87"/>
    <w:rsid w:val="00363C6F"/>
    <w:rsid w:val="00363DB1"/>
    <w:rsid w:val="003649ED"/>
    <w:rsid w:val="003653B7"/>
    <w:rsid w:val="003654C1"/>
    <w:rsid w:val="0036557D"/>
    <w:rsid w:val="00365611"/>
    <w:rsid w:val="00365975"/>
    <w:rsid w:val="00366855"/>
    <w:rsid w:val="00366870"/>
    <w:rsid w:val="0036788A"/>
    <w:rsid w:val="00367F50"/>
    <w:rsid w:val="00370158"/>
    <w:rsid w:val="0037060C"/>
    <w:rsid w:val="0037099B"/>
    <w:rsid w:val="003713D3"/>
    <w:rsid w:val="00372F32"/>
    <w:rsid w:val="003730AB"/>
    <w:rsid w:val="003731DC"/>
    <w:rsid w:val="003732C1"/>
    <w:rsid w:val="0037381F"/>
    <w:rsid w:val="003738F1"/>
    <w:rsid w:val="00374B9D"/>
    <w:rsid w:val="00374E83"/>
    <w:rsid w:val="00375997"/>
    <w:rsid w:val="00375A31"/>
    <w:rsid w:val="0037634C"/>
    <w:rsid w:val="00376376"/>
    <w:rsid w:val="003768BA"/>
    <w:rsid w:val="00377503"/>
    <w:rsid w:val="00377693"/>
    <w:rsid w:val="003803FD"/>
    <w:rsid w:val="00380593"/>
    <w:rsid w:val="00380653"/>
    <w:rsid w:val="00380CDE"/>
    <w:rsid w:val="00383C0B"/>
    <w:rsid w:val="00383F68"/>
    <w:rsid w:val="0038417B"/>
    <w:rsid w:val="0038499B"/>
    <w:rsid w:val="003849A2"/>
    <w:rsid w:val="00385320"/>
    <w:rsid w:val="00385749"/>
    <w:rsid w:val="003861E7"/>
    <w:rsid w:val="00386AF9"/>
    <w:rsid w:val="0038761F"/>
    <w:rsid w:val="00390381"/>
    <w:rsid w:val="003903D6"/>
    <w:rsid w:val="003907A4"/>
    <w:rsid w:val="00390F59"/>
    <w:rsid w:val="00390F60"/>
    <w:rsid w:val="0039179B"/>
    <w:rsid w:val="003919DD"/>
    <w:rsid w:val="00391C3D"/>
    <w:rsid w:val="00391E0E"/>
    <w:rsid w:val="00391F7F"/>
    <w:rsid w:val="00392005"/>
    <w:rsid w:val="0039280D"/>
    <w:rsid w:val="0039544F"/>
    <w:rsid w:val="003954F8"/>
    <w:rsid w:val="00395DE5"/>
    <w:rsid w:val="003969BF"/>
    <w:rsid w:val="00396A92"/>
    <w:rsid w:val="00396D9F"/>
    <w:rsid w:val="003975D0"/>
    <w:rsid w:val="003A17E4"/>
    <w:rsid w:val="003A1B0D"/>
    <w:rsid w:val="003A1F4C"/>
    <w:rsid w:val="003A2412"/>
    <w:rsid w:val="003A3533"/>
    <w:rsid w:val="003A445B"/>
    <w:rsid w:val="003A451E"/>
    <w:rsid w:val="003A4A7A"/>
    <w:rsid w:val="003A4ACA"/>
    <w:rsid w:val="003A4CDB"/>
    <w:rsid w:val="003A5FA9"/>
    <w:rsid w:val="003A60FD"/>
    <w:rsid w:val="003A730A"/>
    <w:rsid w:val="003A754F"/>
    <w:rsid w:val="003A786C"/>
    <w:rsid w:val="003B2417"/>
    <w:rsid w:val="003B4044"/>
    <w:rsid w:val="003B42D1"/>
    <w:rsid w:val="003B4672"/>
    <w:rsid w:val="003B47E7"/>
    <w:rsid w:val="003B4885"/>
    <w:rsid w:val="003B4A60"/>
    <w:rsid w:val="003B4D72"/>
    <w:rsid w:val="003B5A3E"/>
    <w:rsid w:val="003B6080"/>
    <w:rsid w:val="003B6D97"/>
    <w:rsid w:val="003B7672"/>
    <w:rsid w:val="003B77D0"/>
    <w:rsid w:val="003B7984"/>
    <w:rsid w:val="003B7AF0"/>
    <w:rsid w:val="003C275F"/>
    <w:rsid w:val="003C2948"/>
    <w:rsid w:val="003C29DF"/>
    <w:rsid w:val="003C2E38"/>
    <w:rsid w:val="003C2E8C"/>
    <w:rsid w:val="003C388E"/>
    <w:rsid w:val="003C50D3"/>
    <w:rsid w:val="003C60BC"/>
    <w:rsid w:val="003D0137"/>
    <w:rsid w:val="003D0752"/>
    <w:rsid w:val="003D0A56"/>
    <w:rsid w:val="003D0F40"/>
    <w:rsid w:val="003D0F79"/>
    <w:rsid w:val="003D10B1"/>
    <w:rsid w:val="003D1AC4"/>
    <w:rsid w:val="003D1B65"/>
    <w:rsid w:val="003D2861"/>
    <w:rsid w:val="003D2C12"/>
    <w:rsid w:val="003D2F9F"/>
    <w:rsid w:val="003D3886"/>
    <w:rsid w:val="003D3898"/>
    <w:rsid w:val="003D3D1F"/>
    <w:rsid w:val="003D490B"/>
    <w:rsid w:val="003D541C"/>
    <w:rsid w:val="003D6228"/>
    <w:rsid w:val="003D6509"/>
    <w:rsid w:val="003D6576"/>
    <w:rsid w:val="003D6B5E"/>
    <w:rsid w:val="003E0277"/>
    <w:rsid w:val="003E0392"/>
    <w:rsid w:val="003E1E93"/>
    <w:rsid w:val="003E2DDF"/>
    <w:rsid w:val="003E2ECB"/>
    <w:rsid w:val="003E35D0"/>
    <w:rsid w:val="003E3A60"/>
    <w:rsid w:val="003E3D0B"/>
    <w:rsid w:val="003E410B"/>
    <w:rsid w:val="003E4A9C"/>
    <w:rsid w:val="003E4F38"/>
    <w:rsid w:val="003E5113"/>
    <w:rsid w:val="003E51F5"/>
    <w:rsid w:val="003E532C"/>
    <w:rsid w:val="003E5395"/>
    <w:rsid w:val="003E57E5"/>
    <w:rsid w:val="003E5BD0"/>
    <w:rsid w:val="003E5EE8"/>
    <w:rsid w:val="003E61E1"/>
    <w:rsid w:val="003E656A"/>
    <w:rsid w:val="003E6E2D"/>
    <w:rsid w:val="003E6FDC"/>
    <w:rsid w:val="003E70B1"/>
    <w:rsid w:val="003E7661"/>
    <w:rsid w:val="003E7CD2"/>
    <w:rsid w:val="003F003C"/>
    <w:rsid w:val="003F0332"/>
    <w:rsid w:val="003F0B0A"/>
    <w:rsid w:val="003F146F"/>
    <w:rsid w:val="003F246B"/>
    <w:rsid w:val="003F3C33"/>
    <w:rsid w:val="003F42BC"/>
    <w:rsid w:val="003F4DA9"/>
    <w:rsid w:val="003F5425"/>
    <w:rsid w:val="003F678E"/>
    <w:rsid w:val="003F7488"/>
    <w:rsid w:val="003F7C25"/>
    <w:rsid w:val="003F7FC5"/>
    <w:rsid w:val="00401841"/>
    <w:rsid w:val="0040279B"/>
    <w:rsid w:val="00402FC8"/>
    <w:rsid w:val="00403041"/>
    <w:rsid w:val="00404643"/>
    <w:rsid w:val="00404678"/>
    <w:rsid w:val="004047D4"/>
    <w:rsid w:val="00405002"/>
    <w:rsid w:val="00405456"/>
    <w:rsid w:val="00405718"/>
    <w:rsid w:val="00405B96"/>
    <w:rsid w:val="004063C9"/>
    <w:rsid w:val="004064D1"/>
    <w:rsid w:val="004065E1"/>
    <w:rsid w:val="00406772"/>
    <w:rsid w:val="004069E4"/>
    <w:rsid w:val="00406B56"/>
    <w:rsid w:val="00407567"/>
    <w:rsid w:val="00407783"/>
    <w:rsid w:val="00410065"/>
    <w:rsid w:val="004108CB"/>
    <w:rsid w:val="00410924"/>
    <w:rsid w:val="00410BBE"/>
    <w:rsid w:val="00411210"/>
    <w:rsid w:val="004122DA"/>
    <w:rsid w:val="004123A5"/>
    <w:rsid w:val="00412510"/>
    <w:rsid w:val="00412AFC"/>
    <w:rsid w:val="00412EDB"/>
    <w:rsid w:val="00413598"/>
    <w:rsid w:val="0041370C"/>
    <w:rsid w:val="0041450F"/>
    <w:rsid w:val="00414893"/>
    <w:rsid w:val="00415288"/>
    <w:rsid w:val="00415B2A"/>
    <w:rsid w:val="00417008"/>
    <w:rsid w:val="00417A8D"/>
    <w:rsid w:val="004215FA"/>
    <w:rsid w:val="00421A67"/>
    <w:rsid w:val="00422472"/>
    <w:rsid w:val="004225F1"/>
    <w:rsid w:val="00424BCF"/>
    <w:rsid w:val="004254F5"/>
    <w:rsid w:val="0042552E"/>
    <w:rsid w:val="00425A28"/>
    <w:rsid w:val="00425F4A"/>
    <w:rsid w:val="00426310"/>
    <w:rsid w:val="00426F90"/>
    <w:rsid w:val="00427C50"/>
    <w:rsid w:val="004308E3"/>
    <w:rsid w:val="0043127C"/>
    <w:rsid w:val="00431C69"/>
    <w:rsid w:val="00431C8D"/>
    <w:rsid w:val="004326F2"/>
    <w:rsid w:val="00432B1C"/>
    <w:rsid w:val="00434C1A"/>
    <w:rsid w:val="00434C4F"/>
    <w:rsid w:val="00434F63"/>
    <w:rsid w:val="00435001"/>
    <w:rsid w:val="0044027D"/>
    <w:rsid w:val="00441E97"/>
    <w:rsid w:val="0044256B"/>
    <w:rsid w:val="004429E5"/>
    <w:rsid w:val="00442D7A"/>
    <w:rsid w:val="00443369"/>
    <w:rsid w:val="00443FFF"/>
    <w:rsid w:val="0044400C"/>
    <w:rsid w:val="00444A5F"/>
    <w:rsid w:val="00445053"/>
    <w:rsid w:val="00445B58"/>
    <w:rsid w:val="00447118"/>
    <w:rsid w:val="004476A1"/>
    <w:rsid w:val="0044778A"/>
    <w:rsid w:val="00447C0E"/>
    <w:rsid w:val="00447C28"/>
    <w:rsid w:val="004511D4"/>
    <w:rsid w:val="0045295B"/>
    <w:rsid w:val="00453254"/>
    <w:rsid w:val="00453447"/>
    <w:rsid w:val="004535C4"/>
    <w:rsid w:val="004539D3"/>
    <w:rsid w:val="00453F25"/>
    <w:rsid w:val="00455870"/>
    <w:rsid w:val="004559C6"/>
    <w:rsid w:val="00455B8B"/>
    <w:rsid w:val="00455DB6"/>
    <w:rsid w:val="00456349"/>
    <w:rsid w:val="00456ED0"/>
    <w:rsid w:val="0046068C"/>
    <w:rsid w:val="004607D2"/>
    <w:rsid w:val="00461120"/>
    <w:rsid w:val="0046123B"/>
    <w:rsid w:val="00461322"/>
    <w:rsid w:val="0046145C"/>
    <w:rsid w:val="00461624"/>
    <w:rsid w:val="00462A7F"/>
    <w:rsid w:val="00462C18"/>
    <w:rsid w:val="00463036"/>
    <w:rsid w:val="00463AEC"/>
    <w:rsid w:val="00463BC0"/>
    <w:rsid w:val="00463C54"/>
    <w:rsid w:val="00463EDC"/>
    <w:rsid w:val="00464757"/>
    <w:rsid w:val="00464E8F"/>
    <w:rsid w:val="0046566E"/>
    <w:rsid w:val="00465740"/>
    <w:rsid w:val="00465AA5"/>
    <w:rsid w:val="00466283"/>
    <w:rsid w:val="00466767"/>
    <w:rsid w:val="004668A1"/>
    <w:rsid w:val="00466C95"/>
    <w:rsid w:val="00467FF8"/>
    <w:rsid w:val="004712D6"/>
    <w:rsid w:val="00472650"/>
    <w:rsid w:val="00473238"/>
    <w:rsid w:val="0047392E"/>
    <w:rsid w:val="00473AD6"/>
    <w:rsid w:val="00475C20"/>
    <w:rsid w:val="00476533"/>
    <w:rsid w:val="00476A2B"/>
    <w:rsid w:val="004771B0"/>
    <w:rsid w:val="00477703"/>
    <w:rsid w:val="00477827"/>
    <w:rsid w:val="0047797C"/>
    <w:rsid w:val="00477C2E"/>
    <w:rsid w:val="00477C73"/>
    <w:rsid w:val="004801C4"/>
    <w:rsid w:val="00480CA3"/>
    <w:rsid w:val="00481483"/>
    <w:rsid w:val="004817AC"/>
    <w:rsid w:val="00481B95"/>
    <w:rsid w:val="00482623"/>
    <w:rsid w:val="00482CC6"/>
    <w:rsid w:val="00483940"/>
    <w:rsid w:val="0048395A"/>
    <w:rsid w:val="00483A95"/>
    <w:rsid w:val="00485022"/>
    <w:rsid w:val="0048518E"/>
    <w:rsid w:val="004851C7"/>
    <w:rsid w:val="00485328"/>
    <w:rsid w:val="00485995"/>
    <w:rsid w:val="00485D4A"/>
    <w:rsid w:val="00485F1C"/>
    <w:rsid w:val="0048696D"/>
    <w:rsid w:val="00486E0E"/>
    <w:rsid w:val="0048702C"/>
    <w:rsid w:val="00487122"/>
    <w:rsid w:val="004874BD"/>
    <w:rsid w:val="004877C1"/>
    <w:rsid w:val="00490A79"/>
    <w:rsid w:val="0049113C"/>
    <w:rsid w:val="0049130D"/>
    <w:rsid w:val="00491D1C"/>
    <w:rsid w:val="004923C2"/>
    <w:rsid w:val="00492409"/>
    <w:rsid w:val="00492CD9"/>
    <w:rsid w:val="004932B4"/>
    <w:rsid w:val="0049348D"/>
    <w:rsid w:val="0049351F"/>
    <w:rsid w:val="00493A0F"/>
    <w:rsid w:val="00493F0D"/>
    <w:rsid w:val="00494161"/>
    <w:rsid w:val="004942B3"/>
    <w:rsid w:val="004944C4"/>
    <w:rsid w:val="00494EAF"/>
    <w:rsid w:val="004954BB"/>
    <w:rsid w:val="00495686"/>
    <w:rsid w:val="00497F2A"/>
    <w:rsid w:val="004A0451"/>
    <w:rsid w:val="004A0777"/>
    <w:rsid w:val="004A1AE0"/>
    <w:rsid w:val="004A2C2F"/>
    <w:rsid w:val="004A2E2B"/>
    <w:rsid w:val="004A3202"/>
    <w:rsid w:val="004A4B24"/>
    <w:rsid w:val="004A5155"/>
    <w:rsid w:val="004A5B02"/>
    <w:rsid w:val="004A5FBF"/>
    <w:rsid w:val="004A6356"/>
    <w:rsid w:val="004A6D15"/>
    <w:rsid w:val="004A6E56"/>
    <w:rsid w:val="004B019D"/>
    <w:rsid w:val="004B1701"/>
    <w:rsid w:val="004B1C20"/>
    <w:rsid w:val="004B21C2"/>
    <w:rsid w:val="004B26D4"/>
    <w:rsid w:val="004B2A9D"/>
    <w:rsid w:val="004B2F6F"/>
    <w:rsid w:val="004B31FF"/>
    <w:rsid w:val="004B358B"/>
    <w:rsid w:val="004B3DDE"/>
    <w:rsid w:val="004B3DF6"/>
    <w:rsid w:val="004B3E20"/>
    <w:rsid w:val="004B3F0F"/>
    <w:rsid w:val="004B4282"/>
    <w:rsid w:val="004B4843"/>
    <w:rsid w:val="004B520A"/>
    <w:rsid w:val="004B5BBF"/>
    <w:rsid w:val="004B6157"/>
    <w:rsid w:val="004B6360"/>
    <w:rsid w:val="004B674E"/>
    <w:rsid w:val="004B75E5"/>
    <w:rsid w:val="004B7B7F"/>
    <w:rsid w:val="004C0392"/>
    <w:rsid w:val="004C15F7"/>
    <w:rsid w:val="004C22CE"/>
    <w:rsid w:val="004C2A49"/>
    <w:rsid w:val="004C365A"/>
    <w:rsid w:val="004C4F64"/>
    <w:rsid w:val="004C4F6D"/>
    <w:rsid w:val="004C5C3A"/>
    <w:rsid w:val="004C632C"/>
    <w:rsid w:val="004C68A4"/>
    <w:rsid w:val="004C712F"/>
    <w:rsid w:val="004C71E2"/>
    <w:rsid w:val="004C73B2"/>
    <w:rsid w:val="004D11F1"/>
    <w:rsid w:val="004D1542"/>
    <w:rsid w:val="004D1AFE"/>
    <w:rsid w:val="004D3C89"/>
    <w:rsid w:val="004D3D1C"/>
    <w:rsid w:val="004D3EA1"/>
    <w:rsid w:val="004D3F0E"/>
    <w:rsid w:val="004D446F"/>
    <w:rsid w:val="004D5097"/>
    <w:rsid w:val="004D5189"/>
    <w:rsid w:val="004D54DC"/>
    <w:rsid w:val="004D6097"/>
    <w:rsid w:val="004D65EF"/>
    <w:rsid w:val="004D676D"/>
    <w:rsid w:val="004D6ECE"/>
    <w:rsid w:val="004D701D"/>
    <w:rsid w:val="004D74C0"/>
    <w:rsid w:val="004D7ABB"/>
    <w:rsid w:val="004D7B3D"/>
    <w:rsid w:val="004D7DE9"/>
    <w:rsid w:val="004E0877"/>
    <w:rsid w:val="004E0B02"/>
    <w:rsid w:val="004E21E1"/>
    <w:rsid w:val="004E2B4A"/>
    <w:rsid w:val="004E2B87"/>
    <w:rsid w:val="004E35D1"/>
    <w:rsid w:val="004E3AEF"/>
    <w:rsid w:val="004E3C14"/>
    <w:rsid w:val="004E41FC"/>
    <w:rsid w:val="004E5052"/>
    <w:rsid w:val="004E57F0"/>
    <w:rsid w:val="004E62F0"/>
    <w:rsid w:val="004E68E2"/>
    <w:rsid w:val="004E79A0"/>
    <w:rsid w:val="004E7CB8"/>
    <w:rsid w:val="004F014E"/>
    <w:rsid w:val="004F0630"/>
    <w:rsid w:val="004F08C1"/>
    <w:rsid w:val="004F0C9F"/>
    <w:rsid w:val="004F12ED"/>
    <w:rsid w:val="004F1CF2"/>
    <w:rsid w:val="004F1F51"/>
    <w:rsid w:val="004F2E4F"/>
    <w:rsid w:val="004F3511"/>
    <w:rsid w:val="004F35AD"/>
    <w:rsid w:val="004F41EE"/>
    <w:rsid w:val="004F498D"/>
    <w:rsid w:val="004F4A23"/>
    <w:rsid w:val="004F50BE"/>
    <w:rsid w:val="004F5728"/>
    <w:rsid w:val="004F5AE8"/>
    <w:rsid w:val="004F5B4A"/>
    <w:rsid w:val="004F5D52"/>
    <w:rsid w:val="004F6389"/>
    <w:rsid w:val="004F69AE"/>
    <w:rsid w:val="004F6A18"/>
    <w:rsid w:val="004F6D04"/>
    <w:rsid w:val="004F79D9"/>
    <w:rsid w:val="005009D9"/>
    <w:rsid w:val="00500CE4"/>
    <w:rsid w:val="00502255"/>
    <w:rsid w:val="005022BF"/>
    <w:rsid w:val="00502632"/>
    <w:rsid w:val="00502A30"/>
    <w:rsid w:val="005030D0"/>
    <w:rsid w:val="00503854"/>
    <w:rsid w:val="00503B07"/>
    <w:rsid w:val="00504BCB"/>
    <w:rsid w:val="00504C92"/>
    <w:rsid w:val="0050523D"/>
    <w:rsid w:val="005057B3"/>
    <w:rsid w:val="00505C86"/>
    <w:rsid w:val="0050609E"/>
    <w:rsid w:val="005066B0"/>
    <w:rsid w:val="00506B16"/>
    <w:rsid w:val="00506F4A"/>
    <w:rsid w:val="005070A2"/>
    <w:rsid w:val="005103BA"/>
    <w:rsid w:val="00510691"/>
    <w:rsid w:val="0051117D"/>
    <w:rsid w:val="005117F4"/>
    <w:rsid w:val="005118B3"/>
    <w:rsid w:val="00513954"/>
    <w:rsid w:val="005148C1"/>
    <w:rsid w:val="0051507E"/>
    <w:rsid w:val="00515221"/>
    <w:rsid w:val="005157BD"/>
    <w:rsid w:val="005159C2"/>
    <w:rsid w:val="00515E17"/>
    <w:rsid w:val="005161F5"/>
    <w:rsid w:val="00516330"/>
    <w:rsid w:val="00516653"/>
    <w:rsid w:val="005176E2"/>
    <w:rsid w:val="00520B45"/>
    <w:rsid w:val="00520F54"/>
    <w:rsid w:val="005213DF"/>
    <w:rsid w:val="00522432"/>
    <w:rsid w:val="00522CEC"/>
    <w:rsid w:val="0052388C"/>
    <w:rsid w:val="00523A21"/>
    <w:rsid w:val="00524162"/>
    <w:rsid w:val="005247EA"/>
    <w:rsid w:val="00524ABF"/>
    <w:rsid w:val="00524AE5"/>
    <w:rsid w:val="005252A7"/>
    <w:rsid w:val="00525332"/>
    <w:rsid w:val="005254A5"/>
    <w:rsid w:val="005255AA"/>
    <w:rsid w:val="00526397"/>
    <w:rsid w:val="00526601"/>
    <w:rsid w:val="00526A1B"/>
    <w:rsid w:val="005279F5"/>
    <w:rsid w:val="0053037A"/>
    <w:rsid w:val="00530655"/>
    <w:rsid w:val="005307AE"/>
    <w:rsid w:val="0053096F"/>
    <w:rsid w:val="00530FDA"/>
    <w:rsid w:val="0053207A"/>
    <w:rsid w:val="00532466"/>
    <w:rsid w:val="005329F1"/>
    <w:rsid w:val="005334AD"/>
    <w:rsid w:val="0053353A"/>
    <w:rsid w:val="005336ED"/>
    <w:rsid w:val="00533E97"/>
    <w:rsid w:val="00533ED8"/>
    <w:rsid w:val="00534726"/>
    <w:rsid w:val="005347E2"/>
    <w:rsid w:val="00534993"/>
    <w:rsid w:val="00535161"/>
    <w:rsid w:val="005351B6"/>
    <w:rsid w:val="005351EC"/>
    <w:rsid w:val="00535B2E"/>
    <w:rsid w:val="00535DF2"/>
    <w:rsid w:val="00537169"/>
    <w:rsid w:val="0053793C"/>
    <w:rsid w:val="00540CDA"/>
    <w:rsid w:val="00540EED"/>
    <w:rsid w:val="00541FB7"/>
    <w:rsid w:val="0054274A"/>
    <w:rsid w:val="00543DFB"/>
    <w:rsid w:val="00543EE5"/>
    <w:rsid w:val="005443C3"/>
    <w:rsid w:val="0054447C"/>
    <w:rsid w:val="0054468E"/>
    <w:rsid w:val="005454FB"/>
    <w:rsid w:val="0054643C"/>
    <w:rsid w:val="005475F6"/>
    <w:rsid w:val="00550BC0"/>
    <w:rsid w:val="00550DD1"/>
    <w:rsid w:val="00551204"/>
    <w:rsid w:val="0055125A"/>
    <w:rsid w:val="00551261"/>
    <w:rsid w:val="0055132C"/>
    <w:rsid w:val="005516A5"/>
    <w:rsid w:val="00551EFC"/>
    <w:rsid w:val="005524FC"/>
    <w:rsid w:val="005542B2"/>
    <w:rsid w:val="0055477F"/>
    <w:rsid w:val="00554B3F"/>
    <w:rsid w:val="005554D9"/>
    <w:rsid w:val="005557ED"/>
    <w:rsid w:val="00556750"/>
    <w:rsid w:val="00557B84"/>
    <w:rsid w:val="005601E5"/>
    <w:rsid w:val="00560525"/>
    <w:rsid w:val="00562E7C"/>
    <w:rsid w:val="00563503"/>
    <w:rsid w:val="005635C4"/>
    <w:rsid w:val="0056393A"/>
    <w:rsid w:val="00563A99"/>
    <w:rsid w:val="0056415C"/>
    <w:rsid w:val="00564CBD"/>
    <w:rsid w:val="005655BC"/>
    <w:rsid w:val="0056573D"/>
    <w:rsid w:val="00567873"/>
    <w:rsid w:val="00570628"/>
    <w:rsid w:val="005708AE"/>
    <w:rsid w:val="00570D18"/>
    <w:rsid w:val="005711F9"/>
    <w:rsid w:val="00571260"/>
    <w:rsid w:val="005722E4"/>
    <w:rsid w:val="00572436"/>
    <w:rsid w:val="0057275D"/>
    <w:rsid w:val="0057287E"/>
    <w:rsid w:val="00573050"/>
    <w:rsid w:val="0057311E"/>
    <w:rsid w:val="005736B9"/>
    <w:rsid w:val="00574400"/>
    <w:rsid w:val="00574814"/>
    <w:rsid w:val="00575055"/>
    <w:rsid w:val="00575542"/>
    <w:rsid w:val="00575669"/>
    <w:rsid w:val="00575DBA"/>
    <w:rsid w:val="00575E7D"/>
    <w:rsid w:val="0057614F"/>
    <w:rsid w:val="00576495"/>
    <w:rsid w:val="00576968"/>
    <w:rsid w:val="005769A4"/>
    <w:rsid w:val="00576C99"/>
    <w:rsid w:val="005770AC"/>
    <w:rsid w:val="0057714B"/>
    <w:rsid w:val="00577B22"/>
    <w:rsid w:val="00580574"/>
    <w:rsid w:val="005815B3"/>
    <w:rsid w:val="0058163F"/>
    <w:rsid w:val="0058221E"/>
    <w:rsid w:val="00582331"/>
    <w:rsid w:val="005825EB"/>
    <w:rsid w:val="005826A4"/>
    <w:rsid w:val="00582D9A"/>
    <w:rsid w:val="005833F4"/>
    <w:rsid w:val="00583C90"/>
    <w:rsid w:val="005849BC"/>
    <w:rsid w:val="00584C1B"/>
    <w:rsid w:val="0058575D"/>
    <w:rsid w:val="00585955"/>
    <w:rsid w:val="00585984"/>
    <w:rsid w:val="00585CD3"/>
    <w:rsid w:val="00590842"/>
    <w:rsid w:val="00590B7F"/>
    <w:rsid w:val="00590CFA"/>
    <w:rsid w:val="00590D29"/>
    <w:rsid w:val="00590EA5"/>
    <w:rsid w:val="0059197C"/>
    <w:rsid w:val="005920C5"/>
    <w:rsid w:val="00592275"/>
    <w:rsid w:val="00592486"/>
    <w:rsid w:val="00592523"/>
    <w:rsid w:val="005925DA"/>
    <w:rsid w:val="005928DE"/>
    <w:rsid w:val="005940BC"/>
    <w:rsid w:val="00594AFB"/>
    <w:rsid w:val="00594FD2"/>
    <w:rsid w:val="00595B93"/>
    <w:rsid w:val="00595C17"/>
    <w:rsid w:val="0059606F"/>
    <w:rsid w:val="0059620E"/>
    <w:rsid w:val="00596497"/>
    <w:rsid w:val="00596717"/>
    <w:rsid w:val="00596D98"/>
    <w:rsid w:val="0059732A"/>
    <w:rsid w:val="005A040F"/>
    <w:rsid w:val="005A0545"/>
    <w:rsid w:val="005A0B05"/>
    <w:rsid w:val="005A13D6"/>
    <w:rsid w:val="005A1490"/>
    <w:rsid w:val="005A173D"/>
    <w:rsid w:val="005A2D6F"/>
    <w:rsid w:val="005A45E5"/>
    <w:rsid w:val="005A53F8"/>
    <w:rsid w:val="005A61D4"/>
    <w:rsid w:val="005A668F"/>
    <w:rsid w:val="005A67C1"/>
    <w:rsid w:val="005A6C3A"/>
    <w:rsid w:val="005A7AC5"/>
    <w:rsid w:val="005B0610"/>
    <w:rsid w:val="005B0C82"/>
    <w:rsid w:val="005B0D5D"/>
    <w:rsid w:val="005B1B10"/>
    <w:rsid w:val="005B1BCE"/>
    <w:rsid w:val="005B1D6C"/>
    <w:rsid w:val="005B1F1B"/>
    <w:rsid w:val="005B2225"/>
    <w:rsid w:val="005B2B3C"/>
    <w:rsid w:val="005B3410"/>
    <w:rsid w:val="005B3AB3"/>
    <w:rsid w:val="005B4578"/>
    <w:rsid w:val="005B462D"/>
    <w:rsid w:val="005B4716"/>
    <w:rsid w:val="005B4BC3"/>
    <w:rsid w:val="005B6C55"/>
    <w:rsid w:val="005B6FA5"/>
    <w:rsid w:val="005B70CC"/>
    <w:rsid w:val="005B793A"/>
    <w:rsid w:val="005B7D9C"/>
    <w:rsid w:val="005C013B"/>
    <w:rsid w:val="005C22D5"/>
    <w:rsid w:val="005C2481"/>
    <w:rsid w:val="005C3011"/>
    <w:rsid w:val="005C42A8"/>
    <w:rsid w:val="005C42D6"/>
    <w:rsid w:val="005C45A7"/>
    <w:rsid w:val="005C48FA"/>
    <w:rsid w:val="005C51AC"/>
    <w:rsid w:val="005C5258"/>
    <w:rsid w:val="005C5841"/>
    <w:rsid w:val="005C5DD3"/>
    <w:rsid w:val="005C5DFA"/>
    <w:rsid w:val="005C71E9"/>
    <w:rsid w:val="005C7314"/>
    <w:rsid w:val="005C7447"/>
    <w:rsid w:val="005C770C"/>
    <w:rsid w:val="005C785F"/>
    <w:rsid w:val="005C7A2A"/>
    <w:rsid w:val="005D016D"/>
    <w:rsid w:val="005D0710"/>
    <w:rsid w:val="005D0A46"/>
    <w:rsid w:val="005D0BEC"/>
    <w:rsid w:val="005D1893"/>
    <w:rsid w:val="005D29DC"/>
    <w:rsid w:val="005D301C"/>
    <w:rsid w:val="005D3227"/>
    <w:rsid w:val="005D3443"/>
    <w:rsid w:val="005D3D30"/>
    <w:rsid w:val="005D3E68"/>
    <w:rsid w:val="005D3FDA"/>
    <w:rsid w:val="005D4C77"/>
    <w:rsid w:val="005D4CE9"/>
    <w:rsid w:val="005D4DD1"/>
    <w:rsid w:val="005D5ECA"/>
    <w:rsid w:val="005D620A"/>
    <w:rsid w:val="005D63A9"/>
    <w:rsid w:val="005D6B8C"/>
    <w:rsid w:val="005D73DF"/>
    <w:rsid w:val="005D77AD"/>
    <w:rsid w:val="005D78BB"/>
    <w:rsid w:val="005D78E7"/>
    <w:rsid w:val="005D78F7"/>
    <w:rsid w:val="005D7FFB"/>
    <w:rsid w:val="005E0129"/>
    <w:rsid w:val="005E01E0"/>
    <w:rsid w:val="005E04F5"/>
    <w:rsid w:val="005E052B"/>
    <w:rsid w:val="005E078E"/>
    <w:rsid w:val="005E10DE"/>
    <w:rsid w:val="005E16D5"/>
    <w:rsid w:val="005E1CA0"/>
    <w:rsid w:val="005E2C89"/>
    <w:rsid w:val="005E39B5"/>
    <w:rsid w:val="005E552A"/>
    <w:rsid w:val="005E57AC"/>
    <w:rsid w:val="005E59D9"/>
    <w:rsid w:val="005E7874"/>
    <w:rsid w:val="005E787E"/>
    <w:rsid w:val="005E7F1A"/>
    <w:rsid w:val="005F00D4"/>
    <w:rsid w:val="005F029A"/>
    <w:rsid w:val="005F16E1"/>
    <w:rsid w:val="005F1D06"/>
    <w:rsid w:val="005F26C1"/>
    <w:rsid w:val="005F2871"/>
    <w:rsid w:val="005F3211"/>
    <w:rsid w:val="005F3AC2"/>
    <w:rsid w:val="005F4F7D"/>
    <w:rsid w:val="005F546F"/>
    <w:rsid w:val="005F5C3A"/>
    <w:rsid w:val="005F6806"/>
    <w:rsid w:val="005F7E89"/>
    <w:rsid w:val="00600114"/>
    <w:rsid w:val="00600608"/>
    <w:rsid w:val="006008A8"/>
    <w:rsid w:val="00602BA3"/>
    <w:rsid w:val="00602F2E"/>
    <w:rsid w:val="00603288"/>
    <w:rsid w:val="00603377"/>
    <w:rsid w:val="006034C7"/>
    <w:rsid w:val="00603D3E"/>
    <w:rsid w:val="00604759"/>
    <w:rsid w:val="00605C7F"/>
    <w:rsid w:val="00605EF5"/>
    <w:rsid w:val="00606CCD"/>
    <w:rsid w:val="00607074"/>
    <w:rsid w:val="00607233"/>
    <w:rsid w:val="006100D8"/>
    <w:rsid w:val="006103B9"/>
    <w:rsid w:val="006111DF"/>
    <w:rsid w:val="006116BA"/>
    <w:rsid w:val="006118C3"/>
    <w:rsid w:val="006123B9"/>
    <w:rsid w:val="00612DF2"/>
    <w:rsid w:val="00612F34"/>
    <w:rsid w:val="006138E5"/>
    <w:rsid w:val="00613D37"/>
    <w:rsid w:val="0061554E"/>
    <w:rsid w:val="0061579E"/>
    <w:rsid w:val="00615A93"/>
    <w:rsid w:val="00615E14"/>
    <w:rsid w:val="00616540"/>
    <w:rsid w:val="00616546"/>
    <w:rsid w:val="00616BD7"/>
    <w:rsid w:val="006173C0"/>
    <w:rsid w:val="00620C68"/>
    <w:rsid w:val="0062185B"/>
    <w:rsid w:val="006218F9"/>
    <w:rsid w:val="00621C43"/>
    <w:rsid w:val="00622046"/>
    <w:rsid w:val="00622A55"/>
    <w:rsid w:val="006231D9"/>
    <w:rsid w:val="0062362A"/>
    <w:rsid w:val="00623FA8"/>
    <w:rsid w:val="00625774"/>
    <w:rsid w:val="00626CF4"/>
    <w:rsid w:val="00627DB7"/>
    <w:rsid w:val="0063007D"/>
    <w:rsid w:val="00630A92"/>
    <w:rsid w:val="00630CD6"/>
    <w:rsid w:val="00630D1F"/>
    <w:rsid w:val="0063100B"/>
    <w:rsid w:val="00631765"/>
    <w:rsid w:val="0063225F"/>
    <w:rsid w:val="00632A1B"/>
    <w:rsid w:val="00633C5A"/>
    <w:rsid w:val="006351D5"/>
    <w:rsid w:val="006357D0"/>
    <w:rsid w:val="0063585C"/>
    <w:rsid w:val="006363AB"/>
    <w:rsid w:val="0063655A"/>
    <w:rsid w:val="00636DCA"/>
    <w:rsid w:val="00637299"/>
    <w:rsid w:val="006377B5"/>
    <w:rsid w:val="00637820"/>
    <w:rsid w:val="006379D5"/>
    <w:rsid w:val="00637CEB"/>
    <w:rsid w:val="00637FFD"/>
    <w:rsid w:val="006403C0"/>
    <w:rsid w:val="006408C8"/>
    <w:rsid w:val="00640AF7"/>
    <w:rsid w:val="00640B85"/>
    <w:rsid w:val="00641018"/>
    <w:rsid w:val="006412A0"/>
    <w:rsid w:val="0064161F"/>
    <w:rsid w:val="00642497"/>
    <w:rsid w:val="00643457"/>
    <w:rsid w:val="00643F7D"/>
    <w:rsid w:val="006444E7"/>
    <w:rsid w:val="0064563B"/>
    <w:rsid w:val="006459E6"/>
    <w:rsid w:val="00645AE5"/>
    <w:rsid w:val="006465B2"/>
    <w:rsid w:val="00646ADF"/>
    <w:rsid w:val="00647205"/>
    <w:rsid w:val="006474AD"/>
    <w:rsid w:val="00647CBE"/>
    <w:rsid w:val="0065050D"/>
    <w:rsid w:val="00650A17"/>
    <w:rsid w:val="00650C7C"/>
    <w:rsid w:val="00651541"/>
    <w:rsid w:val="0065289B"/>
    <w:rsid w:val="00653AFD"/>
    <w:rsid w:val="00654453"/>
    <w:rsid w:val="006546B1"/>
    <w:rsid w:val="006548EC"/>
    <w:rsid w:val="00655738"/>
    <w:rsid w:val="00655955"/>
    <w:rsid w:val="006563E6"/>
    <w:rsid w:val="00656E8A"/>
    <w:rsid w:val="00656F4F"/>
    <w:rsid w:val="00657F97"/>
    <w:rsid w:val="006607A7"/>
    <w:rsid w:val="006609F0"/>
    <w:rsid w:val="00660A27"/>
    <w:rsid w:val="006614DB"/>
    <w:rsid w:val="00661952"/>
    <w:rsid w:val="006619DE"/>
    <w:rsid w:val="00661AD0"/>
    <w:rsid w:val="0066285A"/>
    <w:rsid w:val="006630E7"/>
    <w:rsid w:val="00663142"/>
    <w:rsid w:val="006635C8"/>
    <w:rsid w:val="00664263"/>
    <w:rsid w:val="0066434A"/>
    <w:rsid w:val="00665709"/>
    <w:rsid w:val="00666628"/>
    <w:rsid w:val="006668CE"/>
    <w:rsid w:val="006668E8"/>
    <w:rsid w:val="00666AA6"/>
    <w:rsid w:val="0067043C"/>
    <w:rsid w:val="006707E2"/>
    <w:rsid w:val="00670811"/>
    <w:rsid w:val="00670952"/>
    <w:rsid w:val="00671D0E"/>
    <w:rsid w:val="00673389"/>
    <w:rsid w:val="00673A6E"/>
    <w:rsid w:val="00674935"/>
    <w:rsid w:val="006749BB"/>
    <w:rsid w:val="00675281"/>
    <w:rsid w:val="00675AEA"/>
    <w:rsid w:val="00675DC0"/>
    <w:rsid w:val="006763B8"/>
    <w:rsid w:val="00677207"/>
    <w:rsid w:val="006774CB"/>
    <w:rsid w:val="0067777C"/>
    <w:rsid w:val="0067789C"/>
    <w:rsid w:val="00677A32"/>
    <w:rsid w:val="00677BB0"/>
    <w:rsid w:val="00677C09"/>
    <w:rsid w:val="00680153"/>
    <w:rsid w:val="00680429"/>
    <w:rsid w:val="0068043E"/>
    <w:rsid w:val="00681249"/>
    <w:rsid w:val="00681678"/>
    <w:rsid w:val="00681E99"/>
    <w:rsid w:val="00682040"/>
    <w:rsid w:val="0068315A"/>
    <w:rsid w:val="00683706"/>
    <w:rsid w:val="00683856"/>
    <w:rsid w:val="006838A6"/>
    <w:rsid w:val="00683916"/>
    <w:rsid w:val="006841F8"/>
    <w:rsid w:val="00685231"/>
    <w:rsid w:val="00685F0F"/>
    <w:rsid w:val="006860F4"/>
    <w:rsid w:val="00686753"/>
    <w:rsid w:val="006875FE"/>
    <w:rsid w:val="00690C19"/>
    <w:rsid w:val="00691420"/>
    <w:rsid w:val="006918CF"/>
    <w:rsid w:val="00691EAE"/>
    <w:rsid w:val="00692605"/>
    <w:rsid w:val="00692B68"/>
    <w:rsid w:val="00692BF7"/>
    <w:rsid w:val="006930C2"/>
    <w:rsid w:val="00693393"/>
    <w:rsid w:val="00693DC2"/>
    <w:rsid w:val="006940D0"/>
    <w:rsid w:val="00694122"/>
    <w:rsid w:val="00694232"/>
    <w:rsid w:val="00695BE8"/>
    <w:rsid w:val="0069651C"/>
    <w:rsid w:val="0069692E"/>
    <w:rsid w:val="00696A06"/>
    <w:rsid w:val="006974C1"/>
    <w:rsid w:val="006A07B4"/>
    <w:rsid w:val="006A0F24"/>
    <w:rsid w:val="006A14CE"/>
    <w:rsid w:val="006A1B7F"/>
    <w:rsid w:val="006A1CF2"/>
    <w:rsid w:val="006A1E63"/>
    <w:rsid w:val="006A2F30"/>
    <w:rsid w:val="006A3AA9"/>
    <w:rsid w:val="006A461B"/>
    <w:rsid w:val="006A4867"/>
    <w:rsid w:val="006A56EE"/>
    <w:rsid w:val="006A5858"/>
    <w:rsid w:val="006A67A8"/>
    <w:rsid w:val="006B0179"/>
    <w:rsid w:val="006B03BA"/>
    <w:rsid w:val="006B0D2C"/>
    <w:rsid w:val="006B1040"/>
    <w:rsid w:val="006B2293"/>
    <w:rsid w:val="006B295D"/>
    <w:rsid w:val="006B2E50"/>
    <w:rsid w:val="006B3BAF"/>
    <w:rsid w:val="006B4AD6"/>
    <w:rsid w:val="006B62E0"/>
    <w:rsid w:val="006B6CB5"/>
    <w:rsid w:val="006B6D9D"/>
    <w:rsid w:val="006B785D"/>
    <w:rsid w:val="006C0172"/>
    <w:rsid w:val="006C0825"/>
    <w:rsid w:val="006C0F9C"/>
    <w:rsid w:val="006C2043"/>
    <w:rsid w:val="006C224E"/>
    <w:rsid w:val="006C2A31"/>
    <w:rsid w:val="006C310A"/>
    <w:rsid w:val="006C3C6E"/>
    <w:rsid w:val="006C3D57"/>
    <w:rsid w:val="006C41DE"/>
    <w:rsid w:val="006C4BA2"/>
    <w:rsid w:val="006C4FD8"/>
    <w:rsid w:val="006C5A01"/>
    <w:rsid w:val="006C5A76"/>
    <w:rsid w:val="006C5E79"/>
    <w:rsid w:val="006C75AF"/>
    <w:rsid w:val="006C77CC"/>
    <w:rsid w:val="006C7C61"/>
    <w:rsid w:val="006C7D4D"/>
    <w:rsid w:val="006D0135"/>
    <w:rsid w:val="006D0E59"/>
    <w:rsid w:val="006D143B"/>
    <w:rsid w:val="006D1EEC"/>
    <w:rsid w:val="006D2440"/>
    <w:rsid w:val="006D2A07"/>
    <w:rsid w:val="006D2A1C"/>
    <w:rsid w:val="006D2DD9"/>
    <w:rsid w:val="006D338C"/>
    <w:rsid w:val="006D423B"/>
    <w:rsid w:val="006D4892"/>
    <w:rsid w:val="006D509E"/>
    <w:rsid w:val="006D56C3"/>
    <w:rsid w:val="006D5B77"/>
    <w:rsid w:val="006D5F54"/>
    <w:rsid w:val="006E1E8C"/>
    <w:rsid w:val="006E2645"/>
    <w:rsid w:val="006E27AA"/>
    <w:rsid w:val="006E2B52"/>
    <w:rsid w:val="006E3115"/>
    <w:rsid w:val="006E3248"/>
    <w:rsid w:val="006E3345"/>
    <w:rsid w:val="006E3F5F"/>
    <w:rsid w:val="006E4B01"/>
    <w:rsid w:val="006E4E19"/>
    <w:rsid w:val="006E4F18"/>
    <w:rsid w:val="006E5D77"/>
    <w:rsid w:val="006E6697"/>
    <w:rsid w:val="006E678A"/>
    <w:rsid w:val="006E76B0"/>
    <w:rsid w:val="006E78F2"/>
    <w:rsid w:val="006E7B95"/>
    <w:rsid w:val="006F1203"/>
    <w:rsid w:val="006F1C31"/>
    <w:rsid w:val="006F25BF"/>
    <w:rsid w:val="006F26F3"/>
    <w:rsid w:val="006F2FC0"/>
    <w:rsid w:val="006F30AF"/>
    <w:rsid w:val="006F326D"/>
    <w:rsid w:val="006F45B1"/>
    <w:rsid w:val="006F4650"/>
    <w:rsid w:val="006F512E"/>
    <w:rsid w:val="006F5562"/>
    <w:rsid w:val="006F704B"/>
    <w:rsid w:val="006F7A61"/>
    <w:rsid w:val="006F7C99"/>
    <w:rsid w:val="00700820"/>
    <w:rsid w:val="00700E3A"/>
    <w:rsid w:val="00701268"/>
    <w:rsid w:val="007016E3"/>
    <w:rsid w:val="00701740"/>
    <w:rsid w:val="0070286B"/>
    <w:rsid w:val="007039F5"/>
    <w:rsid w:val="00704C90"/>
    <w:rsid w:val="00705588"/>
    <w:rsid w:val="00705FE0"/>
    <w:rsid w:val="0070616C"/>
    <w:rsid w:val="0070678F"/>
    <w:rsid w:val="00706B1A"/>
    <w:rsid w:val="00706C30"/>
    <w:rsid w:val="007074E4"/>
    <w:rsid w:val="00707A6A"/>
    <w:rsid w:val="00710105"/>
    <w:rsid w:val="0071099A"/>
    <w:rsid w:val="00711B16"/>
    <w:rsid w:val="00712467"/>
    <w:rsid w:val="007124C1"/>
    <w:rsid w:val="0071268B"/>
    <w:rsid w:val="007127A8"/>
    <w:rsid w:val="0071370C"/>
    <w:rsid w:val="00713F45"/>
    <w:rsid w:val="0071536C"/>
    <w:rsid w:val="00716766"/>
    <w:rsid w:val="0071683C"/>
    <w:rsid w:val="00716842"/>
    <w:rsid w:val="0071697C"/>
    <w:rsid w:val="00716FAC"/>
    <w:rsid w:val="00720B6F"/>
    <w:rsid w:val="00721207"/>
    <w:rsid w:val="00721A98"/>
    <w:rsid w:val="00722757"/>
    <w:rsid w:val="00723049"/>
    <w:rsid w:val="00723F72"/>
    <w:rsid w:val="0072412D"/>
    <w:rsid w:val="00724B7D"/>
    <w:rsid w:val="00724C22"/>
    <w:rsid w:val="00724D41"/>
    <w:rsid w:val="00725838"/>
    <w:rsid w:val="007259AD"/>
    <w:rsid w:val="00725C5B"/>
    <w:rsid w:val="00725F9F"/>
    <w:rsid w:val="00726526"/>
    <w:rsid w:val="00726531"/>
    <w:rsid w:val="00727993"/>
    <w:rsid w:val="007301B3"/>
    <w:rsid w:val="00730B3C"/>
    <w:rsid w:val="0073127E"/>
    <w:rsid w:val="007313B7"/>
    <w:rsid w:val="007329E7"/>
    <w:rsid w:val="0073324F"/>
    <w:rsid w:val="00733778"/>
    <w:rsid w:val="00734089"/>
    <w:rsid w:val="00734401"/>
    <w:rsid w:val="00735245"/>
    <w:rsid w:val="007355E7"/>
    <w:rsid w:val="00736388"/>
    <w:rsid w:val="00736EAA"/>
    <w:rsid w:val="00740CC5"/>
    <w:rsid w:val="007415D3"/>
    <w:rsid w:val="007417EF"/>
    <w:rsid w:val="00741A87"/>
    <w:rsid w:val="00741BEE"/>
    <w:rsid w:val="00741D1A"/>
    <w:rsid w:val="007427C7"/>
    <w:rsid w:val="00742D33"/>
    <w:rsid w:val="007438C5"/>
    <w:rsid w:val="00743E24"/>
    <w:rsid w:val="00744060"/>
    <w:rsid w:val="0074417C"/>
    <w:rsid w:val="0074494A"/>
    <w:rsid w:val="00745710"/>
    <w:rsid w:val="007457C9"/>
    <w:rsid w:val="007460F5"/>
    <w:rsid w:val="007464DF"/>
    <w:rsid w:val="007466C1"/>
    <w:rsid w:val="00746A53"/>
    <w:rsid w:val="00746A78"/>
    <w:rsid w:val="00746AEE"/>
    <w:rsid w:val="00746B00"/>
    <w:rsid w:val="00746FB4"/>
    <w:rsid w:val="007472FC"/>
    <w:rsid w:val="00747AE5"/>
    <w:rsid w:val="00747DE3"/>
    <w:rsid w:val="00747E7F"/>
    <w:rsid w:val="007501FE"/>
    <w:rsid w:val="00750672"/>
    <w:rsid w:val="007508A0"/>
    <w:rsid w:val="00750DD2"/>
    <w:rsid w:val="0075122F"/>
    <w:rsid w:val="007517BD"/>
    <w:rsid w:val="00751AC9"/>
    <w:rsid w:val="00751D2F"/>
    <w:rsid w:val="00752540"/>
    <w:rsid w:val="007525DD"/>
    <w:rsid w:val="00752616"/>
    <w:rsid w:val="00752F86"/>
    <w:rsid w:val="007530EF"/>
    <w:rsid w:val="007542C8"/>
    <w:rsid w:val="00754558"/>
    <w:rsid w:val="007550B5"/>
    <w:rsid w:val="00755AA6"/>
    <w:rsid w:val="00755D01"/>
    <w:rsid w:val="00755E40"/>
    <w:rsid w:val="00756779"/>
    <w:rsid w:val="007569EC"/>
    <w:rsid w:val="00756B5B"/>
    <w:rsid w:val="00756D62"/>
    <w:rsid w:val="007601AA"/>
    <w:rsid w:val="00763751"/>
    <w:rsid w:val="00763DF3"/>
    <w:rsid w:val="007642BB"/>
    <w:rsid w:val="0076501B"/>
    <w:rsid w:val="00765092"/>
    <w:rsid w:val="00765F6E"/>
    <w:rsid w:val="0076655A"/>
    <w:rsid w:val="007666CA"/>
    <w:rsid w:val="00766D0A"/>
    <w:rsid w:val="00767785"/>
    <w:rsid w:val="00767CFF"/>
    <w:rsid w:val="00770062"/>
    <w:rsid w:val="00770C36"/>
    <w:rsid w:val="0077100E"/>
    <w:rsid w:val="0077141B"/>
    <w:rsid w:val="00771B15"/>
    <w:rsid w:val="007731C4"/>
    <w:rsid w:val="0077373C"/>
    <w:rsid w:val="00774895"/>
    <w:rsid w:val="00774C92"/>
    <w:rsid w:val="00774D90"/>
    <w:rsid w:val="00775784"/>
    <w:rsid w:val="007759B5"/>
    <w:rsid w:val="007767F0"/>
    <w:rsid w:val="00777B37"/>
    <w:rsid w:val="00777BED"/>
    <w:rsid w:val="00780E1F"/>
    <w:rsid w:val="0078111D"/>
    <w:rsid w:val="00781158"/>
    <w:rsid w:val="007816D9"/>
    <w:rsid w:val="00781CE7"/>
    <w:rsid w:val="00781CFE"/>
    <w:rsid w:val="00781F4C"/>
    <w:rsid w:val="00782488"/>
    <w:rsid w:val="007825EB"/>
    <w:rsid w:val="00782B81"/>
    <w:rsid w:val="00782C63"/>
    <w:rsid w:val="00783134"/>
    <w:rsid w:val="007844AE"/>
    <w:rsid w:val="00784561"/>
    <w:rsid w:val="00785F34"/>
    <w:rsid w:val="007868D9"/>
    <w:rsid w:val="00787104"/>
    <w:rsid w:val="00787473"/>
    <w:rsid w:val="007877E6"/>
    <w:rsid w:val="00787811"/>
    <w:rsid w:val="00790051"/>
    <w:rsid w:val="007905BA"/>
    <w:rsid w:val="007907EB"/>
    <w:rsid w:val="00790EC3"/>
    <w:rsid w:val="007910C7"/>
    <w:rsid w:val="007911A8"/>
    <w:rsid w:val="00791450"/>
    <w:rsid w:val="00791C56"/>
    <w:rsid w:val="00791E4B"/>
    <w:rsid w:val="0079219A"/>
    <w:rsid w:val="007921A2"/>
    <w:rsid w:val="00792555"/>
    <w:rsid w:val="007928F4"/>
    <w:rsid w:val="00792AE0"/>
    <w:rsid w:val="00792DF7"/>
    <w:rsid w:val="007934FA"/>
    <w:rsid w:val="007935A3"/>
    <w:rsid w:val="00793CFC"/>
    <w:rsid w:val="00797851"/>
    <w:rsid w:val="00797BC9"/>
    <w:rsid w:val="007A0037"/>
    <w:rsid w:val="007A04FB"/>
    <w:rsid w:val="007A0908"/>
    <w:rsid w:val="007A22A5"/>
    <w:rsid w:val="007A3358"/>
    <w:rsid w:val="007A41F8"/>
    <w:rsid w:val="007A4231"/>
    <w:rsid w:val="007A47F1"/>
    <w:rsid w:val="007A48CD"/>
    <w:rsid w:val="007A4E8B"/>
    <w:rsid w:val="007A55F0"/>
    <w:rsid w:val="007A605E"/>
    <w:rsid w:val="007A6F41"/>
    <w:rsid w:val="007A7D5E"/>
    <w:rsid w:val="007A7F4A"/>
    <w:rsid w:val="007B0323"/>
    <w:rsid w:val="007B0426"/>
    <w:rsid w:val="007B060E"/>
    <w:rsid w:val="007B0EC8"/>
    <w:rsid w:val="007B1626"/>
    <w:rsid w:val="007B2467"/>
    <w:rsid w:val="007B3189"/>
    <w:rsid w:val="007B33A8"/>
    <w:rsid w:val="007B35C7"/>
    <w:rsid w:val="007B4FFD"/>
    <w:rsid w:val="007B5080"/>
    <w:rsid w:val="007B548F"/>
    <w:rsid w:val="007B56F2"/>
    <w:rsid w:val="007B5CF7"/>
    <w:rsid w:val="007B5FE3"/>
    <w:rsid w:val="007B6AE5"/>
    <w:rsid w:val="007B71B4"/>
    <w:rsid w:val="007B7ADE"/>
    <w:rsid w:val="007C032B"/>
    <w:rsid w:val="007C0E73"/>
    <w:rsid w:val="007C1AE3"/>
    <w:rsid w:val="007C269D"/>
    <w:rsid w:val="007C27DC"/>
    <w:rsid w:val="007C3048"/>
    <w:rsid w:val="007C37CF"/>
    <w:rsid w:val="007C38E2"/>
    <w:rsid w:val="007C3D90"/>
    <w:rsid w:val="007C3FCC"/>
    <w:rsid w:val="007C4469"/>
    <w:rsid w:val="007C4708"/>
    <w:rsid w:val="007C4DAB"/>
    <w:rsid w:val="007C53D3"/>
    <w:rsid w:val="007C5940"/>
    <w:rsid w:val="007C60FE"/>
    <w:rsid w:val="007C6361"/>
    <w:rsid w:val="007C66C5"/>
    <w:rsid w:val="007C6C82"/>
    <w:rsid w:val="007C6D2B"/>
    <w:rsid w:val="007C74D1"/>
    <w:rsid w:val="007D00E9"/>
    <w:rsid w:val="007D048A"/>
    <w:rsid w:val="007D0A6A"/>
    <w:rsid w:val="007D0E12"/>
    <w:rsid w:val="007D2422"/>
    <w:rsid w:val="007D277B"/>
    <w:rsid w:val="007D2E82"/>
    <w:rsid w:val="007D3ED2"/>
    <w:rsid w:val="007D42EB"/>
    <w:rsid w:val="007D4455"/>
    <w:rsid w:val="007D4881"/>
    <w:rsid w:val="007D4BA5"/>
    <w:rsid w:val="007D602C"/>
    <w:rsid w:val="007D663B"/>
    <w:rsid w:val="007D6681"/>
    <w:rsid w:val="007D713D"/>
    <w:rsid w:val="007D71A8"/>
    <w:rsid w:val="007D7902"/>
    <w:rsid w:val="007E0269"/>
    <w:rsid w:val="007E086F"/>
    <w:rsid w:val="007E0B41"/>
    <w:rsid w:val="007E1FA4"/>
    <w:rsid w:val="007E1FA6"/>
    <w:rsid w:val="007E2029"/>
    <w:rsid w:val="007E28AA"/>
    <w:rsid w:val="007E2ED7"/>
    <w:rsid w:val="007E31F7"/>
    <w:rsid w:val="007E3A46"/>
    <w:rsid w:val="007E4168"/>
    <w:rsid w:val="007E49E1"/>
    <w:rsid w:val="007E5176"/>
    <w:rsid w:val="007E5D37"/>
    <w:rsid w:val="007E5D80"/>
    <w:rsid w:val="007E61FE"/>
    <w:rsid w:val="007E66AB"/>
    <w:rsid w:val="007E72BF"/>
    <w:rsid w:val="007E762B"/>
    <w:rsid w:val="007F049D"/>
    <w:rsid w:val="007F16E1"/>
    <w:rsid w:val="007F1877"/>
    <w:rsid w:val="007F2C11"/>
    <w:rsid w:val="007F3476"/>
    <w:rsid w:val="007F4C77"/>
    <w:rsid w:val="007F5728"/>
    <w:rsid w:val="007F5847"/>
    <w:rsid w:val="007F663D"/>
    <w:rsid w:val="007F69C4"/>
    <w:rsid w:val="007F7928"/>
    <w:rsid w:val="0080027F"/>
    <w:rsid w:val="00800969"/>
    <w:rsid w:val="0080181F"/>
    <w:rsid w:val="00801FED"/>
    <w:rsid w:val="00802206"/>
    <w:rsid w:val="008028F9"/>
    <w:rsid w:val="00802BCE"/>
    <w:rsid w:val="00802C5E"/>
    <w:rsid w:val="0080301A"/>
    <w:rsid w:val="00803285"/>
    <w:rsid w:val="00803595"/>
    <w:rsid w:val="00803D8A"/>
    <w:rsid w:val="008045BC"/>
    <w:rsid w:val="008048D8"/>
    <w:rsid w:val="00806447"/>
    <w:rsid w:val="00806C00"/>
    <w:rsid w:val="008070C0"/>
    <w:rsid w:val="00807B86"/>
    <w:rsid w:val="00807C65"/>
    <w:rsid w:val="008106CA"/>
    <w:rsid w:val="008108F1"/>
    <w:rsid w:val="00810A99"/>
    <w:rsid w:val="00810E9B"/>
    <w:rsid w:val="0081138C"/>
    <w:rsid w:val="008113FF"/>
    <w:rsid w:val="00811D00"/>
    <w:rsid w:val="00811EFA"/>
    <w:rsid w:val="00812942"/>
    <w:rsid w:val="00812C45"/>
    <w:rsid w:val="00812D35"/>
    <w:rsid w:val="00814729"/>
    <w:rsid w:val="00814A4F"/>
    <w:rsid w:val="00815B26"/>
    <w:rsid w:val="00815E2F"/>
    <w:rsid w:val="00816133"/>
    <w:rsid w:val="008165F9"/>
    <w:rsid w:val="008165FD"/>
    <w:rsid w:val="00816A00"/>
    <w:rsid w:val="00816BCB"/>
    <w:rsid w:val="00816C63"/>
    <w:rsid w:val="00817278"/>
    <w:rsid w:val="00817875"/>
    <w:rsid w:val="008203B6"/>
    <w:rsid w:val="00821014"/>
    <w:rsid w:val="00821F84"/>
    <w:rsid w:val="0082212F"/>
    <w:rsid w:val="00823985"/>
    <w:rsid w:val="00823D84"/>
    <w:rsid w:val="00823DE0"/>
    <w:rsid w:val="00824E50"/>
    <w:rsid w:val="008251B4"/>
    <w:rsid w:val="00825A2B"/>
    <w:rsid w:val="00825AE6"/>
    <w:rsid w:val="00825D9B"/>
    <w:rsid w:val="00826821"/>
    <w:rsid w:val="00826F74"/>
    <w:rsid w:val="008274FB"/>
    <w:rsid w:val="008306FE"/>
    <w:rsid w:val="00830C2A"/>
    <w:rsid w:val="00830ED6"/>
    <w:rsid w:val="00831064"/>
    <w:rsid w:val="00831103"/>
    <w:rsid w:val="008317C2"/>
    <w:rsid w:val="00831B93"/>
    <w:rsid w:val="00833D2F"/>
    <w:rsid w:val="00835558"/>
    <w:rsid w:val="00835ED6"/>
    <w:rsid w:val="00837569"/>
    <w:rsid w:val="00840208"/>
    <w:rsid w:val="00841095"/>
    <w:rsid w:val="00841AB7"/>
    <w:rsid w:val="00841DFD"/>
    <w:rsid w:val="00841ECE"/>
    <w:rsid w:val="0084221F"/>
    <w:rsid w:val="00842281"/>
    <w:rsid w:val="008428DE"/>
    <w:rsid w:val="00842CA4"/>
    <w:rsid w:val="00843131"/>
    <w:rsid w:val="00843159"/>
    <w:rsid w:val="00843635"/>
    <w:rsid w:val="00844138"/>
    <w:rsid w:val="00844B67"/>
    <w:rsid w:val="0084512A"/>
    <w:rsid w:val="008452E2"/>
    <w:rsid w:val="008467BC"/>
    <w:rsid w:val="00851062"/>
    <w:rsid w:val="008516C2"/>
    <w:rsid w:val="008528BC"/>
    <w:rsid w:val="00852B4B"/>
    <w:rsid w:val="00853F93"/>
    <w:rsid w:val="0085491C"/>
    <w:rsid w:val="00854BDC"/>
    <w:rsid w:val="008559F3"/>
    <w:rsid w:val="00855C31"/>
    <w:rsid w:val="00855E72"/>
    <w:rsid w:val="00856035"/>
    <w:rsid w:val="008565C0"/>
    <w:rsid w:val="00856E70"/>
    <w:rsid w:val="00857EC8"/>
    <w:rsid w:val="0086006D"/>
    <w:rsid w:val="00860596"/>
    <w:rsid w:val="008608D5"/>
    <w:rsid w:val="00861647"/>
    <w:rsid w:val="00862DB2"/>
    <w:rsid w:val="00863631"/>
    <w:rsid w:val="00863A44"/>
    <w:rsid w:val="0086487E"/>
    <w:rsid w:val="00865150"/>
    <w:rsid w:val="00865922"/>
    <w:rsid w:val="00866345"/>
    <w:rsid w:val="00866758"/>
    <w:rsid w:val="008678A2"/>
    <w:rsid w:val="00870056"/>
    <w:rsid w:val="008707F1"/>
    <w:rsid w:val="008708FF"/>
    <w:rsid w:val="00870AB7"/>
    <w:rsid w:val="00872241"/>
    <w:rsid w:val="008729A9"/>
    <w:rsid w:val="00872B3C"/>
    <w:rsid w:val="00872C5D"/>
    <w:rsid w:val="00872E73"/>
    <w:rsid w:val="008730FB"/>
    <w:rsid w:val="008735EE"/>
    <w:rsid w:val="00873FF3"/>
    <w:rsid w:val="00874A6D"/>
    <w:rsid w:val="00875296"/>
    <w:rsid w:val="00875988"/>
    <w:rsid w:val="00876064"/>
    <w:rsid w:val="008761AF"/>
    <w:rsid w:val="00877820"/>
    <w:rsid w:val="00880581"/>
    <w:rsid w:val="00880A74"/>
    <w:rsid w:val="0088175D"/>
    <w:rsid w:val="00881B2D"/>
    <w:rsid w:val="00881F31"/>
    <w:rsid w:val="00881FE3"/>
    <w:rsid w:val="0088285B"/>
    <w:rsid w:val="008839F3"/>
    <w:rsid w:val="00883E7F"/>
    <w:rsid w:val="008840E7"/>
    <w:rsid w:val="0088473E"/>
    <w:rsid w:val="00885798"/>
    <w:rsid w:val="00885B17"/>
    <w:rsid w:val="0088672A"/>
    <w:rsid w:val="00887AFC"/>
    <w:rsid w:val="008901CB"/>
    <w:rsid w:val="00890DB7"/>
    <w:rsid w:val="0089145F"/>
    <w:rsid w:val="00891BA7"/>
    <w:rsid w:val="008920F4"/>
    <w:rsid w:val="00892158"/>
    <w:rsid w:val="00892288"/>
    <w:rsid w:val="00892613"/>
    <w:rsid w:val="0089609F"/>
    <w:rsid w:val="00896E05"/>
    <w:rsid w:val="008973FF"/>
    <w:rsid w:val="0089774A"/>
    <w:rsid w:val="008977A3"/>
    <w:rsid w:val="008A022C"/>
    <w:rsid w:val="008A03B8"/>
    <w:rsid w:val="008A080A"/>
    <w:rsid w:val="008A08F8"/>
    <w:rsid w:val="008A0BA4"/>
    <w:rsid w:val="008A116E"/>
    <w:rsid w:val="008A146D"/>
    <w:rsid w:val="008A1D57"/>
    <w:rsid w:val="008A1F1F"/>
    <w:rsid w:val="008A2018"/>
    <w:rsid w:val="008A269C"/>
    <w:rsid w:val="008A2AAB"/>
    <w:rsid w:val="008A3762"/>
    <w:rsid w:val="008A4841"/>
    <w:rsid w:val="008A5B36"/>
    <w:rsid w:val="008A611D"/>
    <w:rsid w:val="008A6588"/>
    <w:rsid w:val="008A6941"/>
    <w:rsid w:val="008A6ABC"/>
    <w:rsid w:val="008A7817"/>
    <w:rsid w:val="008A7C94"/>
    <w:rsid w:val="008A7E30"/>
    <w:rsid w:val="008A7F99"/>
    <w:rsid w:val="008B0467"/>
    <w:rsid w:val="008B0E46"/>
    <w:rsid w:val="008B2A1B"/>
    <w:rsid w:val="008B2CFA"/>
    <w:rsid w:val="008B33C3"/>
    <w:rsid w:val="008B3529"/>
    <w:rsid w:val="008B3862"/>
    <w:rsid w:val="008B3BF0"/>
    <w:rsid w:val="008B3D19"/>
    <w:rsid w:val="008B4CF5"/>
    <w:rsid w:val="008B4F02"/>
    <w:rsid w:val="008B519E"/>
    <w:rsid w:val="008B55C9"/>
    <w:rsid w:val="008B5662"/>
    <w:rsid w:val="008B5AAD"/>
    <w:rsid w:val="008B5BC4"/>
    <w:rsid w:val="008B5BE2"/>
    <w:rsid w:val="008B5E66"/>
    <w:rsid w:val="008B6328"/>
    <w:rsid w:val="008B7158"/>
    <w:rsid w:val="008B7865"/>
    <w:rsid w:val="008B798C"/>
    <w:rsid w:val="008C038F"/>
    <w:rsid w:val="008C0B6C"/>
    <w:rsid w:val="008C18BE"/>
    <w:rsid w:val="008C1FDD"/>
    <w:rsid w:val="008C2035"/>
    <w:rsid w:val="008C233C"/>
    <w:rsid w:val="008C23FA"/>
    <w:rsid w:val="008C2651"/>
    <w:rsid w:val="008C2902"/>
    <w:rsid w:val="008C29FC"/>
    <w:rsid w:val="008C38AF"/>
    <w:rsid w:val="008C444C"/>
    <w:rsid w:val="008C4BC3"/>
    <w:rsid w:val="008C5211"/>
    <w:rsid w:val="008C5682"/>
    <w:rsid w:val="008C58C4"/>
    <w:rsid w:val="008C5BC6"/>
    <w:rsid w:val="008C5FB6"/>
    <w:rsid w:val="008C7258"/>
    <w:rsid w:val="008C72A0"/>
    <w:rsid w:val="008C747F"/>
    <w:rsid w:val="008C77CC"/>
    <w:rsid w:val="008D00EC"/>
    <w:rsid w:val="008D07A3"/>
    <w:rsid w:val="008D0DA9"/>
    <w:rsid w:val="008D0EB8"/>
    <w:rsid w:val="008D1023"/>
    <w:rsid w:val="008D1660"/>
    <w:rsid w:val="008D166F"/>
    <w:rsid w:val="008D17CE"/>
    <w:rsid w:val="008D1DBF"/>
    <w:rsid w:val="008D267A"/>
    <w:rsid w:val="008D2739"/>
    <w:rsid w:val="008D298D"/>
    <w:rsid w:val="008D29CE"/>
    <w:rsid w:val="008D340C"/>
    <w:rsid w:val="008D447D"/>
    <w:rsid w:val="008D53E9"/>
    <w:rsid w:val="008D5952"/>
    <w:rsid w:val="008D5DED"/>
    <w:rsid w:val="008D6B5B"/>
    <w:rsid w:val="008D6CC7"/>
    <w:rsid w:val="008D7BE6"/>
    <w:rsid w:val="008E0848"/>
    <w:rsid w:val="008E2005"/>
    <w:rsid w:val="008E37D3"/>
    <w:rsid w:val="008E38C9"/>
    <w:rsid w:val="008E453E"/>
    <w:rsid w:val="008E5556"/>
    <w:rsid w:val="008E5884"/>
    <w:rsid w:val="008E5C03"/>
    <w:rsid w:val="008E6A3B"/>
    <w:rsid w:val="008E7228"/>
    <w:rsid w:val="008E7864"/>
    <w:rsid w:val="008E79F9"/>
    <w:rsid w:val="008F0019"/>
    <w:rsid w:val="008F017A"/>
    <w:rsid w:val="008F084A"/>
    <w:rsid w:val="008F181C"/>
    <w:rsid w:val="008F1A5E"/>
    <w:rsid w:val="008F1EAC"/>
    <w:rsid w:val="008F297E"/>
    <w:rsid w:val="008F2B39"/>
    <w:rsid w:val="008F329E"/>
    <w:rsid w:val="008F5C79"/>
    <w:rsid w:val="008F655C"/>
    <w:rsid w:val="008F718C"/>
    <w:rsid w:val="008F7DC8"/>
    <w:rsid w:val="008F7E2D"/>
    <w:rsid w:val="00900271"/>
    <w:rsid w:val="009012A9"/>
    <w:rsid w:val="0090162C"/>
    <w:rsid w:val="00901F00"/>
    <w:rsid w:val="00903290"/>
    <w:rsid w:val="009033CC"/>
    <w:rsid w:val="00903E75"/>
    <w:rsid w:val="009046CB"/>
    <w:rsid w:val="00904943"/>
    <w:rsid w:val="00904E55"/>
    <w:rsid w:val="00905408"/>
    <w:rsid w:val="0090541F"/>
    <w:rsid w:val="00905AA6"/>
    <w:rsid w:val="00905C1B"/>
    <w:rsid w:val="009062A5"/>
    <w:rsid w:val="009063C7"/>
    <w:rsid w:val="00907037"/>
    <w:rsid w:val="00907523"/>
    <w:rsid w:val="00907EE7"/>
    <w:rsid w:val="009108D1"/>
    <w:rsid w:val="00910F8F"/>
    <w:rsid w:val="00911039"/>
    <w:rsid w:val="009114AA"/>
    <w:rsid w:val="00911755"/>
    <w:rsid w:val="00911ACB"/>
    <w:rsid w:val="00911DF0"/>
    <w:rsid w:val="0091298B"/>
    <w:rsid w:val="00912A95"/>
    <w:rsid w:val="00912E65"/>
    <w:rsid w:val="00913539"/>
    <w:rsid w:val="009135D8"/>
    <w:rsid w:val="00913865"/>
    <w:rsid w:val="00914313"/>
    <w:rsid w:val="00914789"/>
    <w:rsid w:val="0091483C"/>
    <w:rsid w:val="00917B8A"/>
    <w:rsid w:val="00917EF9"/>
    <w:rsid w:val="0092048D"/>
    <w:rsid w:val="009208C1"/>
    <w:rsid w:val="009218A9"/>
    <w:rsid w:val="0092198E"/>
    <w:rsid w:val="00922699"/>
    <w:rsid w:val="00923A56"/>
    <w:rsid w:val="00923C1A"/>
    <w:rsid w:val="00924A7C"/>
    <w:rsid w:val="00924AA0"/>
    <w:rsid w:val="00925199"/>
    <w:rsid w:val="0092572A"/>
    <w:rsid w:val="009259C2"/>
    <w:rsid w:val="009262F1"/>
    <w:rsid w:val="009265E5"/>
    <w:rsid w:val="00926957"/>
    <w:rsid w:val="00926A58"/>
    <w:rsid w:val="009279D9"/>
    <w:rsid w:val="009303A1"/>
    <w:rsid w:val="00930E31"/>
    <w:rsid w:val="00931AEC"/>
    <w:rsid w:val="00931B90"/>
    <w:rsid w:val="00933DD9"/>
    <w:rsid w:val="0093425E"/>
    <w:rsid w:val="00934F6B"/>
    <w:rsid w:val="0093526D"/>
    <w:rsid w:val="009366F7"/>
    <w:rsid w:val="0093675B"/>
    <w:rsid w:val="00936E39"/>
    <w:rsid w:val="00937A89"/>
    <w:rsid w:val="0094060A"/>
    <w:rsid w:val="009407E3"/>
    <w:rsid w:val="00940CB1"/>
    <w:rsid w:val="00940D76"/>
    <w:rsid w:val="00941000"/>
    <w:rsid w:val="0094176F"/>
    <w:rsid w:val="00941B27"/>
    <w:rsid w:val="00942057"/>
    <w:rsid w:val="00942560"/>
    <w:rsid w:val="009428AA"/>
    <w:rsid w:val="00942A05"/>
    <w:rsid w:val="00943992"/>
    <w:rsid w:val="00943AD9"/>
    <w:rsid w:val="00943CE5"/>
    <w:rsid w:val="00944A06"/>
    <w:rsid w:val="0094596C"/>
    <w:rsid w:val="009459C7"/>
    <w:rsid w:val="00946120"/>
    <w:rsid w:val="00946383"/>
    <w:rsid w:val="009473CE"/>
    <w:rsid w:val="00947F3C"/>
    <w:rsid w:val="0095002C"/>
    <w:rsid w:val="00950A54"/>
    <w:rsid w:val="0095105E"/>
    <w:rsid w:val="00951217"/>
    <w:rsid w:val="0095138F"/>
    <w:rsid w:val="00951402"/>
    <w:rsid w:val="00951CC5"/>
    <w:rsid w:val="009520E6"/>
    <w:rsid w:val="00952702"/>
    <w:rsid w:val="009532CF"/>
    <w:rsid w:val="0095477B"/>
    <w:rsid w:val="00955775"/>
    <w:rsid w:val="009560B6"/>
    <w:rsid w:val="0095707B"/>
    <w:rsid w:val="0095764F"/>
    <w:rsid w:val="009576F1"/>
    <w:rsid w:val="0096016F"/>
    <w:rsid w:val="00960E1B"/>
    <w:rsid w:val="00960F62"/>
    <w:rsid w:val="00961A9F"/>
    <w:rsid w:val="00961DA1"/>
    <w:rsid w:val="00961E11"/>
    <w:rsid w:val="00961FC0"/>
    <w:rsid w:val="009622E4"/>
    <w:rsid w:val="009624A8"/>
    <w:rsid w:val="00962B18"/>
    <w:rsid w:val="00962FD0"/>
    <w:rsid w:val="009632F6"/>
    <w:rsid w:val="00963532"/>
    <w:rsid w:val="0096365B"/>
    <w:rsid w:val="00963661"/>
    <w:rsid w:val="00963C86"/>
    <w:rsid w:val="0096426F"/>
    <w:rsid w:val="00965552"/>
    <w:rsid w:val="00965F1A"/>
    <w:rsid w:val="00966FB3"/>
    <w:rsid w:val="00967126"/>
    <w:rsid w:val="0096729D"/>
    <w:rsid w:val="0096756F"/>
    <w:rsid w:val="00967644"/>
    <w:rsid w:val="00967B41"/>
    <w:rsid w:val="00967ED1"/>
    <w:rsid w:val="0097072F"/>
    <w:rsid w:val="00970BFE"/>
    <w:rsid w:val="00970E39"/>
    <w:rsid w:val="00971B6C"/>
    <w:rsid w:val="00972272"/>
    <w:rsid w:val="00972363"/>
    <w:rsid w:val="0097271E"/>
    <w:rsid w:val="009729C6"/>
    <w:rsid w:val="009729DA"/>
    <w:rsid w:val="009731FD"/>
    <w:rsid w:val="00973A72"/>
    <w:rsid w:val="009741CB"/>
    <w:rsid w:val="00974AF6"/>
    <w:rsid w:val="00975561"/>
    <w:rsid w:val="00975728"/>
    <w:rsid w:val="0097577C"/>
    <w:rsid w:val="009761F9"/>
    <w:rsid w:val="009762EB"/>
    <w:rsid w:val="009765F4"/>
    <w:rsid w:val="00976ADB"/>
    <w:rsid w:val="009770F6"/>
    <w:rsid w:val="00977D2C"/>
    <w:rsid w:val="0098069B"/>
    <w:rsid w:val="009808A3"/>
    <w:rsid w:val="00980B42"/>
    <w:rsid w:val="009818F2"/>
    <w:rsid w:val="00981926"/>
    <w:rsid w:val="00981D9F"/>
    <w:rsid w:val="00982A80"/>
    <w:rsid w:val="00982C7A"/>
    <w:rsid w:val="009836B6"/>
    <w:rsid w:val="009837F4"/>
    <w:rsid w:val="00983D4A"/>
    <w:rsid w:val="009843BA"/>
    <w:rsid w:val="00984DF5"/>
    <w:rsid w:val="009850D3"/>
    <w:rsid w:val="00985137"/>
    <w:rsid w:val="0098532E"/>
    <w:rsid w:val="00985A4D"/>
    <w:rsid w:val="00985DAC"/>
    <w:rsid w:val="00985E55"/>
    <w:rsid w:val="00986402"/>
    <w:rsid w:val="00987A98"/>
    <w:rsid w:val="00987C73"/>
    <w:rsid w:val="00987D27"/>
    <w:rsid w:val="00987D57"/>
    <w:rsid w:val="00990C70"/>
    <w:rsid w:val="009916A1"/>
    <w:rsid w:val="0099208E"/>
    <w:rsid w:val="00992340"/>
    <w:rsid w:val="00992459"/>
    <w:rsid w:val="009928E0"/>
    <w:rsid w:val="00992A80"/>
    <w:rsid w:val="00992B33"/>
    <w:rsid w:val="00992E20"/>
    <w:rsid w:val="00993D71"/>
    <w:rsid w:val="00993FD5"/>
    <w:rsid w:val="009942AA"/>
    <w:rsid w:val="00994B44"/>
    <w:rsid w:val="009957EA"/>
    <w:rsid w:val="00995B00"/>
    <w:rsid w:val="0099709A"/>
    <w:rsid w:val="009973DB"/>
    <w:rsid w:val="00997A4B"/>
    <w:rsid w:val="009A0029"/>
    <w:rsid w:val="009A00FD"/>
    <w:rsid w:val="009A069D"/>
    <w:rsid w:val="009A0888"/>
    <w:rsid w:val="009A08E4"/>
    <w:rsid w:val="009A0BA2"/>
    <w:rsid w:val="009A0E87"/>
    <w:rsid w:val="009A103E"/>
    <w:rsid w:val="009A171A"/>
    <w:rsid w:val="009A1F8F"/>
    <w:rsid w:val="009A24C6"/>
    <w:rsid w:val="009A3575"/>
    <w:rsid w:val="009A3B2C"/>
    <w:rsid w:val="009A3D55"/>
    <w:rsid w:val="009A3FCF"/>
    <w:rsid w:val="009A42D3"/>
    <w:rsid w:val="009A442C"/>
    <w:rsid w:val="009A456A"/>
    <w:rsid w:val="009A5173"/>
    <w:rsid w:val="009A5534"/>
    <w:rsid w:val="009A56C4"/>
    <w:rsid w:val="009A57EE"/>
    <w:rsid w:val="009A5D4B"/>
    <w:rsid w:val="009A5E0A"/>
    <w:rsid w:val="009A5F30"/>
    <w:rsid w:val="009A627F"/>
    <w:rsid w:val="009A7074"/>
    <w:rsid w:val="009A7085"/>
    <w:rsid w:val="009A7880"/>
    <w:rsid w:val="009A7C17"/>
    <w:rsid w:val="009B0974"/>
    <w:rsid w:val="009B16F0"/>
    <w:rsid w:val="009B1AB8"/>
    <w:rsid w:val="009B1D1C"/>
    <w:rsid w:val="009B2C49"/>
    <w:rsid w:val="009B2EED"/>
    <w:rsid w:val="009B379F"/>
    <w:rsid w:val="009B3A03"/>
    <w:rsid w:val="009B3FB4"/>
    <w:rsid w:val="009B4B5F"/>
    <w:rsid w:val="009B55D8"/>
    <w:rsid w:val="009B5DCA"/>
    <w:rsid w:val="009B5EC7"/>
    <w:rsid w:val="009B604E"/>
    <w:rsid w:val="009B6A72"/>
    <w:rsid w:val="009B7642"/>
    <w:rsid w:val="009B791F"/>
    <w:rsid w:val="009C04B4"/>
    <w:rsid w:val="009C0634"/>
    <w:rsid w:val="009C1C93"/>
    <w:rsid w:val="009C244C"/>
    <w:rsid w:val="009C30EE"/>
    <w:rsid w:val="009C315E"/>
    <w:rsid w:val="009C369B"/>
    <w:rsid w:val="009C3934"/>
    <w:rsid w:val="009C39B4"/>
    <w:rsid w:val="009C3AC8"/>
    <w:rsid w:val="009C3F8A"/>
    <w:rsid w:val="009C41D7"/>
    <w:rsid w:val="009C41E8"/>
    <w:rsid w:val="009C446B"/>
    <w:rsid w:val="009C4B34"/>
    <w:rsid w:val="009C591A"/>
    <w:rsid w:val="009C6DF1"/>
    <w:rsid w:val="009C6E92"/>
    <w:rsid w:val="009C77E0"/>
    <w:rsid w:val="009C7EC7"/>
    <w:rsid w:val="009D0041"/>
    <w:rsid w:val="009D18DD"/>
    <w:rsid w:val="009D2FD8"/>
    <w:rsid w:val="009D4676"/>
    <w:rsid w:val="009D4A90"/>
    <w:rsid w:val="009D4B26"/>
    <w:rsid w:val="009D4E37"/>
    <w:rsid w:val="009D5081"/>
    <w:rsid w:val="009D5ADD"/>
    <w:rsid w:val="009D65C1"/>
    <w:rsid w:val="009D76B9"/>
    <w:rsid w:val="009D797F"/>
    <w:rsid w:val="009E128C"/>
    <w:rsid w:val="009E1BC6"/>
    <w:rsid w:val="009E2512"/>
    <w:rsid w:val="009E349B"/>
    <w:rsid w:val="009E3636"/>
    <w:rsid w:val="009E36AF"/>
    <w:rsid w:val="009E3D03"/>
    <w:rsid w:val="009E4225"/>
    <w:rsid w:val="009E441E"/>
    <w:rsid w:val="009E4CC8"/>
    <w:rsid w:val="009E5923"/>
    <w:rsid w:val="009E595A"/>
    <w:rsid w:val="009E5EA5"/>
    <w:rsid w:val="009E5FE7"/>
    <w:rsid w:val="009E6453"/>
    <w:rsid w:val="009E65EC"/>
    <w:rsid w:val="009E6BCD"/>
    <w:rsid w:val="009E6F01"/>
    <w:rsid w:val="009E719D"/>
    <w:rsid w:val="009E750D"/>
    <w:rsid w:val="009E7843"/>
    <w:rsid w:val="009E7BFD"/>
    <w:rsid w:val="009F0018"/>
    <w:rsid w:val="009F16EC"/>
    <w:rsid w:val="009F2C1F"/>
    <w:rsid w:val="009F2F88"/>
    <w:rsid w:val="009F3015"/>
    <w:rsid w:val="009F3496"/>
    <w:rsid w:val="009F3F45"/>
    <w:rsid w:val="009F4269"/>
    <w:rsid w:val="009F4452"/>
    <w:rsid w:val="009F497A"/>
    <w:rsid w:val="009F5AE0"/>
    <w:rsid w:val="009F6701"/>
    <w:rsid w:val="009F6B79"/>
    <w:rsid w:val="009F6DDA"/>
    <w:rsid w:val="009F7713"/>
    <w:rsid w:val="009F7BFC"/>
    <w:rsid w:val="009F7DB6"/>
    <w:rsid w:val="00A00542"/>
    <w:rsid w:val="00A00714"/>
    <w:rsid w:val="00A009BF"/>
    <w:rsid w:val="00A00A14"/>
    <w:rsid w:val="00A00E14"/>
    <w:rsid w:val="00A00FD5"/>
    <w:rsid w:val="00A010CC"/>
    <w:rsid w:val="00A01407"/>
    <w:rsid w:val="00A0142C"/>
    <w:rsid w:val="00A01E31"/>
    <w:rsid w:val="00A03019"/>
    <w:rsid w:val="00A033A4"/>
    <w:rsid w:val="00A04068"/>
    <w:rsid w:val="00A04709"/>
    <w:rsid w:val="00A055AD"/>
    <w:rsid w:val="00A059DD"/>
    <w:rsid w:val="00A0624F"/>
    <w:rsid w:val="00A06378"/>
    <w:rsid w:val="00A06FFA"/>
    <w:rsid w:val="00A07155"/>
    <w:rsid w:val="00A07679"/>
    <w:rsid w:val="00A07AA6"/>
    <w:rsid w:val="00A07ADD"/>
    <w:rsid w:val="00A07B60"/>
    <w:rsid w:val="00A105D6"/>
    <w:rsid w:val="00A10760"/>
    <w:rsid w:val="00A1086E"/>
    <w:rsid w:val="00A10F44"/>
    <w:rsid w:val="00A12065"/>
    <w:rsid w:val="00A125BF"/>
    <w:rsid w:val="00A12D32"/>
    <w:rsid w:val="00A13574"/>
    <w:rsid w:val="00A13726"/>
    <w:rsid w:val="00A1374E"/>
    <w:rsid w:val="00A13879"/>
    <w:rsid w:val="00A138A1"/>
    <w:rsid w:val="00A1504A"/>
    <w:rsid w:val="00A15484"/>
    <w:rsid w:val="00A15A7B"/>
    <w:rsid w:val="00A15C23"/>
    <w:rsid w:val="00A16539"/>
    <w:rsid w:val="00A16D1D"/>
    <w:rsid w:val="00A17E3C"/>
    <w:rsid w:val="00A2020D"/>
    <w:rsid w:val="00A202CD"/>
    <w:rsid w:val="00A20567"/>
    <w:rsid w:val="00A21045"/>
    <w:rsid w:val="00A228F9"/>
    <w:rsid w:val="00A23B61"/>
    <w:rsid w:val="00A23C31"/>
    <w:rsid w:val="00A24756"/>
    <w:rsid w:val="00A24B2A"/>
    <w:rsid w:val="00A250FD"/>
    <w:rsid w:val="00A25D2A"/>
    <w:rsid w:val="00A2723C"/>
    <w:rsid w:val="00A3012C"/>
    <w:rsid w:val="00A30642"/>
    <w:rsid w:val="00A3084E"/>
    <w:rsid w:val="00A30F95"/>
    <w:rsid w:val="00A31B79"/>
    <w:rsid w:val="00A32450"/>
    <w:rsid w:val="00A32ED0"/>
    <w:rsid w:val="00A334C1"/>
    <w:rsid w:val="00A3362B"/>
    <w:rsid w:val="00A33F6A"/>
    <w:rsid w:val="00A3422A"/>
    <w:rsid w:val="00A342A6"/>
    <w:rsid w:val="00A34DC4"/>
    <w:rsid w:val="00A36131"/>
    <w:rsid w:val="00A374DF"/>
    <w:rsid w:val="00A37A68"/>
    <w:rsid w:val="00A37F3E"/>
    <w:rsid w:val="00A40241"/>
    <w:rsid w:val="00A40671"/>
    <w:rsid w:val="00A40995"/>
    <w:rsid w:val="00A41823"/>
    <w:rsid w:val="00A41AF0"/>
    <w:rsid w:val="00A42546"/>
    <w:rsid w:val="00A42750"/>
    <w:rsid w:val="00A427C0"/>
    <w:rsid w:val="00A42BA0"/>
    <w:rsid w:val="00A42D83"/>
    <w:rsid w:val="00A4300A"/>
    <w:rsid w:val="00A43509"/>
    <w:rsid w:val="00A43640"/>
    <w:rsid w:val="00A4368C"/>
    <w:rsid w:val="00A43BE5"/>
    <w:rsid w:val="00A444C2"/>
    <w:rsid w:val="00A44D9B"/>
    <w:rsid w:val="00A450D0"/>
    <w:rsid w:val="00A45D55"/>
    <w:rsid w:val="00A45FA2"/>
    <w:rsid w:val="00A4671E"/>
    <w:rsid w:val="00A47242"/>
    <w:rsid w:val="00A4777A"/>
    <w:rsid w:val="00A47859"/>
    <w:rsid w:val="00A50092"/>
    <w:rsid w:val="00A50106"/>
    <w:rsid w:val="00A5022A"/>
    <w:rsid w:val="00A50D73"/>
    <w:rsid w:val="00A51891"/>
    <w:rsid w:val="00A53028"/>
    <w:rsid w:val="00A533F9"/>
    <w:rsid w:val="00A54290"/>
    <w:rsid w:val="00A543DB"/>
    <w:rsid w:val="00A5448F"/>
    <w:rsid w:val="00A54886"/>
    <w:rsid w:val="00A55294"/>
    <w:rsid w:val="00A5532F"/>
    <w:rsid w:val="00A55640"/>
    <w:rsid w:val="00A5603B"/>
    <w:rsid w:val="00A56062"/>
    <w:rsid w:val="00A5618B"/>
    <w:rsid w:val="00A60B34"/>
    <w:rsid w:val="00A60CA1"/>
    <w:rsid w:val="00A61D63"/>
    <w:rsid w:val="00A62372"/>
    <w:rsid w:val="00A62E91"/>
    <w:rsid w:val="00A62F15"/>
    <w:rsid w:val="00A63443"/>
    <w:rsid w:val="00A63C9C"/>
    <w:rsid w:val="00A64487"/>
    <w:rsid w:val="00A64664"/>
    <w:rsid w:val="00A647E1"/>
    <w:rsid w:val="00A65C2D"/>
    <w:rsid w:val="00A65E39"/>
    <w:rsid w:val="00A65E45"/>
    <w:rsid w:val="00A66A46"/>
    <w:rsid w:val="00A67276"/>
    <w:rsid w:val="00A672DB"/>
    <w:rsid w:val="00A7055A"/>
    <w:rsid w:val="00A70972"/>
    <w:rsid w:val="00A70C46"/>
    <w:rsid w:val="00A718E9"/>
    <w:rsid w:val="00A72789"/>
    <w:rsid w:val="00A73888"/>
    <w:rsid w:val="00A73C7D"/>
    <w:rsid w:val="00A740B0"/>
    <w:rsid w:val="00A75C71"/>
    <w:rsid w:val="00A76D08"/>
    <w:rsid w:val="00A77073"/>
    <w:rsid w:val="00A77BAE"/>
    <w:rsid w:val="00A77C83"/>
    <w:rsid w:val="00A811EE"/>
    <w:rsid w:val="00A81648"/>
    <w:rsid w:val="00A81DD3"/>
    <w:rsid w:val="00A831F6"/>
    <w:rsid w:val="00A835B1"/>
    <w:rsid w:val="00A83D80"/>
    <w:rsid w:val="00A84020"/>
    <w:rsid w:val="00A84499"/>
    <w:rsid w:val="00A84C9A"/>
    <w:rsid w:val="00A84FD4"/>
    <w:rsid w:val="00A854F7"/>
    <w:rsid w:val="00A857C5"/>
    <w:rsid w:val="00A863E8"/>
    <w:rsid w:val="00A8664C"/>
    <w:rsid w:val="00A869E3"/>
    <w:rsid w:val="00A86AC0"/>
    <w:rsid w:val="00A87105"/>
    <w:rsid w:val="00A874A3"/>
    <w:rsid w:val="00A90395"/>
    <w:rsid w:val="00A91603"/>
    <w:rsid w:val="00A91622"/>
    <w:rsid w:val="00A928D9"/>
    <w:rsid w:val="00A92B5E"/>
    <w:rsid w:val="00A92DFF"/>
    <w:rsid w:val="00A93228"/>
    <w:rsid w:val="00A9339D"/>
    <w:rsid w:val="00A93A7F"/>
    <w:rsid w:val="00A93D13"/>
    <w:rsid w:val="00A94228"/>
    <w:rsid w:val="00A95437"/>
    <w:rsid w:val="00A956E5"/>
    <w:rsid w:val="00A96207"/>
    <w:rsid w:val="00A9757F"/>
    <w:rsid w:val="00AA0208"/>
    <w:rsid w:val="00AA0E89"/>
    <w:rsid w:val="00AA0FDC"/>
    <w:rsid w:val="00AA19F0"/>
    <w:rsid w:val="00AA2B02"/>
    <w:rsid w:val="00AA2C6E"/>
    <w:rsid w:val="00AA2E23"/>
    <w:rsid w:val="00AA3746"/>
    <w:rsid w:val="00AA37B4"/>
    <w:rsid w:val="00AA6370"/>
    <w:rsid w:val="00AA6BBA"/>
    <w:rsid w:val="00AA79F5"/>
    <w:rsid w:val="00AA7DB9"/>
    <w:rsid w:val="00AA7E49"/>
    <w:rsid w:val="00AB049D"/>
    <w:rsid w:val="00AB086F"/>
    <w:rsid w:val="00AB18B5"/>
    <w:rsid w:val="00AB20B6"/>
    <w:rsid w:val="00AB2879"/>
    <w:rsid w:val="00AB3055"/>
    <w:rsid w:val="00AB4313"/>
    <w:rsid w:val="00AB4C5B"/>
    <w:rsid w:val="00AB4C73"/>
    <w:rsid w:val="00AB5093"/>
    <w:rsid w:val="00AB50C7"/>
    <w:rsid w:val="00AB511F"/>
    <w:rsid w:val="00AB5C6F"/>
    <w:rsid w:val="00AB60B3"/>
    <w:rsid w:val="00AB622C"/>
    <w:rsid w:val="00AB654E"/>
    <w:rsid w:val="00AB6ED7"/>
    <w:rsid w:val="00AB77D3"/>
    <w:rsid w:val="00AB7961"/>
    <w:rsid w:val="00AC1001"/>
    <w:rsid w:val="00AC131D"/>
    <w:rsid w:val="00AC497D"/>
    <w:rsid w:val="00AC531E"/>
    <w:rsid w:val="00AC548E"/>
    <w:rsid w:val="00AC59DB"/>
    <w:rsid w:val="00AC5D1D"/>
    <w:rsid w:val="00AC5F5E"/>
    <w:rsid w:val="00AC5FC9"/>
    <w:rsid w:val="00AC6094"/>
    <w:rsid w:val="00AC62E6"/>
    <w:rsid w:val="00AC6558"/>
    <w:rsid w:val="00AC681A"/>
    <w:rsid w:val="00AC6AF2"/>
    <w:rsid w:val="00AC7616"/>
    <w:rsid w:val="00AD02DD"/>
    <w:rsid w:val="00AD0920"/>
    <w:rsid w:val="00AD0AD5"/>
    <w:rsid w:val="00AD21B0"/>
    <w:rsid w:val="00AD2AA5"/>
    <w:rsid w:val="00AD2D46"/>
    <w:rsid w:val="00AD3178"/>
    <w:rsid w:val="00AD39F2"/>
    <w:rsid w:val="00AD6507"/>
    <w:rsid w:val="00AD6693"/>
    <w:rsid w:val="00AD69F2"/>
    <w:rsid w:val="00AD7009"/>
    <w:rsid w:val="00AE05C4"/>
    <w:rsid w:val="00AE0926"/>
    <w:rsid w:val="00AE1277"/>
    <w:rsid w:val="00AE14C1"/>
    <w:rsid w:val="00AE1695"/>
    <w:rsid w:val="00AE1B88"/>
    <w:rsid w:val="00AE1D91"/>
    <w:rsid w:val="00AE215F"/>
    <w:rsid w:val="00AE2BEA"/>
    <w:rsid w:val="00AE3178"/>
    <w:rsid w:val="00AE3210"/>
    <w:rsid w:val="00AE3654"/>
    <w:rsid w:val="00AE3C89"/>
    <w:rsid w:val="00AE44FF"/>
    <w:rsid w:val="00AE53CC"/>
    <w:rsid w:val="00AE55BC"/>
    <w:rsid w:val="00AE5752"/>
    <w:rsid w:val="00AE593B"/>
    <w:rsid w:val="00AE6626"/>
    <w:rsid w:val="00AE768D"/>
    <w:rsid w:val="00AF0387"/>
    <w:rsid w:val="00AF06FD"/>
    <w:rsid w:val="00AF0D97"/>
    <w:rsid w:val="00AF14CC"/>
    <w:rsid w:val="00AF1F48"/>
    <w:rsid w:val="00AF2333"/>
    <w:rsid w:val="00AF251F"/>
    <w:rsid w:val="00AF29FB"/>
    <w:rsid w:val="00AF329B"/>
    <w:rsid w:val="00AF3919"/>
    <w:rsid w:val="00AF3B1A"/>
    <w:rsid w:val="00AF3DC4"/>
    <w:rsid w:val="00AF4AA6"/>
    <w:rsid w:val="00AF4E17"/>
    <w:rsid w:val="00AF4E49"/>
    <w:rsid w:val="00AF4E6C"/>
    <w:rsid w:val="00AF5592"/>
    <w:rsid w:val="00AF592B"/>
    <w:rsid w:val="00AF5F8E"/>
    <w:rsid w:val="00AF6218"/>
    <w:rsid w:val="00AF6376"/>
    <w:rsid w:val="00AF65D6"/>
    <w:rsid w:val="00AF7142"/>
    <w:rsid w:val="00AF7897"/>
    <w:rsid w:val="00B00E5C"/>
    <w:rsid w:val="00B0188A"/>
    <w:rsid w:val="00B02174"/>
    <w:rsid w:val="00B02273"/>
    <w:rsid w:val="00B02532"/>
    <w:rsid w:val="00B027B9"/>
    <w:rsid w:val="00B02F1A"/>
    <w:rsid w:val="00B0303A"/>
    <w:rsid w:val="00B032E7"/>
    <w:rsid w:val="00B03876"/>
    <w:rsid w:val="00B0435E"/>
    <w:rsid w:val="00B04383"/>
    <w:rsid w:val="00B04E7F"/>
    <w:rsid w:val="00B05AE5"/>
    <w:rsid w:val="00B06281"/>
    <w:rsid w:val="00B06349"/>
    <w:rsid w:val="00B067F2"/>
    <w:rsid w:val="00B0682B"/>
    <w:rsid w:val="00B06909"/>
    <w:rsid w:val="00B06F8D"/>
    <w:rsid w:val="00B074A3"/>
    <w:rsid w:val="00B1050D"/>
    <w:rsid w:val="00B108F3"/>
    <w:rsid w:val="00B112FA"/>
    <w:rsid w:val="00B11573"/>
    <w:rsid w:val="00B12855"/>
    <w:rsid w:val="00B13B70"/>
    <w:rsid w:val="00B13FD0"/>
    <w:rsid w:val="00B14CE6"/>
    <w:rsid w:val="00B15082"/>
    <w:rsid w:val="00B155DF"/>
    <w:rsid w:val="00B15A8C"/>
    <w:rsid w:val="00B15AA7"/>
    <w:rsid w:val="00B16760"/>
    <w:rsid w:val="00B170AE"/>
    <w:rsid w:val="00B1741B"/>
    <w:rsid w:val="00B17B05"/>
    <w:rsid w:val="00B17E3A"/>
    <w:rsid w:val="00B2079B"/>
    <w:rsid w:val="00B2123B"/>
    <w:rsid w:val="00B215A1"/>
    <w:rsid w:val="00B217ED"/>
    <w:rsid w:val="00B21B82"/>
    <w:rsid w:val="00B22905"/>
    <w:rsid w:val="00B235DA"/>
    <w:rsid w:val="00B24374"/>
    <w:rsid w:val="00B25121"/>
    <w:rsid w:val="00B262A0"/>
    <w:rsid w:val="00B27711"/>
    <w:rsid w:val="00B27D3E"/>
    <w:rsid w:val="00B27D66"/>
    <w:rsid w:val="00B306C9"/>
    <w:rsid w:val="00B31141"/>
    <w:rsid w:val="00B32530"/>
    <w:rsid w:val="00B3256B"/>
    <w:rsid w:val="00B3270D"/>
    <w:rsid w:val="00B3405A"/>
    <w:rsid w:val="00B34804"/>
    <w:rsid w:val="00B34ADB"/>
    <w:rsid w:val="00B34DA9"/>
    <w:rsid w:val="00B351BD"/>
    <w:rsid w:val="00B3567D"/>
    <w:rsid w:val="00B3635E"/>
    <w:rsid w:val="00B3681D"/>
    <w:rsid w:val="00B36E72"/>
    <w:rsid w:val="00B372C2"/>
    <w:rsid w:val="00B3796D"/>
    <w:rsid w:val="00B40088"/>
    <w:rsid w:val="00B403F7"/>
    <w:rsid w:val="00B40486"/>
    <w:rsid w:val="00B4074C"/>
    <w:rsid w:val="00B40A8D"/>
    <w:rsid w:val="00B4104A"/>
    <w:rsid w:val="00B4185C"/>
    <w:rsid w:val="00B433E6"/>
    <w:rsid w:val="00B4344B"/>
    <w:rsid w:val="00B438E4"/>
    <w:rsid w:val="00B43FE1"/>
    <w:rsid w:val="00B4485D"/>
    <w:rsid w:val="00B44CD8"/>
    <w:rsid w:val="00B45B12"/>
    <w:rsid w:val="00B45C7B"/>
    <w:rsid w:val="00B46A21"/>
    <w:rsid w:val="00B4711F"/>
    <w:rsid w:val="00B47326"/>
    <w:rsid w:val="00B47BF6"/>
    <w:rsid w:val="00B50CAA"/>
    <w:rsid w:val="00B511B4"/>
    <w:rsid w:val="00B5123F"/>
    <w:rsid w:val="00B514BC"/>
    <w:rsid w:val="00B528DD"/>
    <w:rsid w:val="00B52CF4"/>
    <w:rsid w:val="00B52D3F"/>
    <w:rsid w:val="00B5363F"/>
    <w:rsid w:val="00B53997"/>
    <w:rsid w:val="00B53F7A"/>
    <w:rsid w:val="00B543AB"/>
    <w:rsid w:val="00B54472"/>
    <w:rsid w:val="00B54B00"/>
    <w:rsid w:val="00B563AC"/>
    <w:rsid w:val="00B56BF9"/>
    <w:rsid w:val="00B5739B"/>
    <w:rsid w:val="00B57A43"/>
    <w:rsid w:val="00B601E2"/>
    <w:rsid w:val="00B6085C"/>
    <w:rsid w:val="00B613F9"/>
    <w:rsid w:val="00B631D2"/>
    <w:rsid w:val="00B63C09"/>
    <w:rsid w:val="00B63E2B"/>
    <w:rsid w:val="00B63FD6"/>
    <w:rsid w:val="00B6432D"/>
    <w:rsid w:val="00B6514A"/>
    <w:rsid w:val="00B653FB"/>
    <w:rsid w:val="00B65620"/>
    <w:rsid w:val="00B6681D"/>
    <w:rsid w:val="00B70380"/>
    <w:rsid w:val="00B728D6"/>
    <w:rsid w:val="00B72A84"/>
    <w:rsid w:val="00B72A9F"/>
    <w:rsid w:val="00B72CE6"/>
    <w:rsid w:val="00B734D1"/>
    <w:rsid w:val="00B73E37"/>
    <w:rsid w:val="00B7552D"/>
    <w:rsid w:val="00B761D9"/>
    <w:rsid w:val="00B7643D"/>
    <w:rsid w:val="00B76552"/>
    <w:rsid w:val="00B800B6"/>
    <w:rsid w:val="00B80BDF"/>
    <w:rsid w:val="00B80D3D"/>
    <w:rsid w:val="00B818D7"/>
    <w:rsid w:val="00B81AE9"/>
    <w:rsid w:val="00B81F2E"/>
    <w:rsid w:val="00B82380"/>
    <w:rsid w:val="00B823A6"/>
    <w:rsid w:val="00B82611"/>
    <w:rsid w:val="00B82D5B"/>
    <w:rsid w:val="00B83461"/>
    <w:rsid w:val="00B8415B"/>
    <w:rsid w:val="00B85ACA"/>
    <w:rsid w:val="00B85E23"/>
    <w:rsid w:val="00B85F5E"/>
    <w:rsid w:val="00B85F99"/>
    <w:rsid w:val="00B8690F"/>
    <w:rsid w:val="00B87D2A"/>
    <w:rsid w:val="00B90973"/>
    <w:rsid w:val="00B90CCE"/>
    <w:rsid w:val="00B91B86"/>
    <w:rsid w:val="00B921FC"/>
    <w:rsid w:val="00B92B51"/>
    <w:rsid w:val="00B93238"/>
    <w:rsid w:val="00B93A92"/>
    <w:rsid w:val="00B93B77"/>
    <w:rsid w:val="00B93D2B"/>
    <w:rsid w:val="00B94ADB"/>
    <w:rsid w:val="00B950B0"/>
    <w:rsid w:val="00B9537F"/>
    <w:rsid w:val="00B963C3"/>
    <w:rsid w:val="00B96880"/>
    <w:rsid w:val="00BA001F"/>
    <w:rsid w:val="00BA0DDE"/>
    <w:rsid w:val="00BA178E"/>
    <w:rsid w:val="00BA223D"/>
    <w:rsid w:val="00BA2672"/>
    <w:rsid w:val="00BA2E7C"/>
    <w:rsid w:val="00BA42FB"/>
    <w:rsid w:val="00BA440C"/>
    <w:rsid w:val="00BA4E5C"/>
    <w:rsid w:val="00BA5143"/>
    <w:rsid w:val="00BA5330"/>
    <w:rsid w:val="00BA5379"/>
    <w:rsid w:val="00BA5EA5"/>
    <w:rsid w:val="00BA7D47"/>
    <w:rsid w:val="00BB0261"/>
    <w:rsid w:val="00BB0639"/>
    <w:rsid w:val="00BB12F9"/>
    <w:rsid w:val="00BB3372"/>
    <w:rsid w:val="00BB383B"/>
    <w:rsid w:val="00BB3A19"/>
    <w:rsid w:val="00BB3D6B"/>
    <w:rsid w:val="00BB3E3E"/>
    <w:rsid w:val="00BB402A"/>
    <w:rsid w:val="00BB4D04"/>
    <w:rsid w:val="00BB536F"/>
    <w:rsid w:val="00BB58A2"/>
    <w:rsid w:val="00BB5A0F"/>
    <w:rsid w:val="00BB5A23"/>
    <w:rsid w:val="00BB684F"/>
    <w:rsid w:val="00BB6E64"/>
    <w:rsid w:val="00BB7096"/>
    <w:rsid w:val="00BB7D33"/>
    <w:rsid w:val="00BC1FD7"/>
    <w:rsid w:val="00BC2C4F"/>
    <w:rsid w:val="00BC3605"/>
    <w:rsid w:val="00BC3E84"/>
    <w:rsid w:val="00BC40EB"/>
    <w:rsid w:val="00BC41CC"/>
    <w:rsid w:val="00BC4727"/>
    <w:rsid w:val="00BC4AAC"/>
    <w:rsid w:val="00BC4D62"/>
    <w:rsid w:val="00BC55A0"/>
    <w:rsid w:val="00BC6524"/>
    <w:rsid w:val="00BC686A"/>
    <w:rsid w:val="00BC70D0"/>
    <w:rsid w:val="00BD01EA"/>
    <w:rsid w:val="00BD07AD"/>
    <w:rsid w:val="00BD082D"/>
    <w:rsid w:val="00BD1A0B"/>
    <w:rsid w:val="00BD39A1"/>
    <w:rsid w:val="00BD3BE5"/>
    <w:rsid w:val="00BD4993"/>
    <w:rsid w:val="00BD5A2B"/>
    <w:rsid w:val="00BD6898"/>
    <w:rsid w:val="00BD6BBB"/>
    <w:rsid w:val="00BD738E"/>
    <w:rsid w:val="00BD7B85"/>
    <w:rsid w:val="00BD7CB4"/>
    <w:rsid w:val="00BE010F"/>
    <w:rsid w:val="00BE09B5"/>
    <w:rsid w:val="00BE0AC1"/>
    <w:rsid w:val="00BE2020"/>
    <w:rsid w:val="00BE228F"/>
    <w:rsid w:val="00BE2C0C"/>
    <w:rsid w:val="00BE2D3E"/>
    <w:rsid w:val="00BE3140"/>
    <w:rsid w:val="00BE40ED"/>
    <w:rsid w:val="00BE44E1"/>
    <w:rsid w:val="00BE5474"/>
    <w:rsid w:val="00BE6307"/>
    <w:rsid w:val="00BE6879"/>
    <w:rsid w:val="00BE7446"/>
    <w:rsid w:val="00BE7961"/>
    <w:rsid w:val="00BE7A43"/>
    <w:rsid w:val="00BF00FD"/>
    <w:rsid w:val="00BF16E4"/>
    <w:rsid w:val="00BF20B6"/>
    <w:rsid w:val="00BF3ED7"/>
    <w:rsid w:val="00BF4D23"/>
    <w:rsid w:val="00BF4EEB"/>
    <w:rsid w:val="00BF5998"/>
    <w:rsid w:val="00BF6442"/>
    <w:rsid w:val="00BF6A05"/>
    <w:rsid w:val="00BF6E65"/>
    <w:rsid w:val="00BF7257"/>
    <w:rsid w:val="00BF7700"/>
    <w:rsid w:val="00BF7702"/>
    <w:rsid w:val="00BF7E66"/>
    <w:rsid w:val="00C001FC"/>
    <w:rsid w:val="00C00B3C"/>
    <w:rsid w:val="00C011D4"/>
    <w:rsid w:val="00C02433"/>
    <w:rsid w:val="00C031CF"/>
    <w:rsid w:val="00C0361F"/>
    <w:rsid w:val="00C03DAF"/>
    <w:rsid w:val="00C04177"/>
    <w:rsid w:val="00C04698"/>
    <w:rsid w:val="00C05A83"/>
    <w:rsid w:val="00C10B96"/>
    <w:rsid w:val="00C120AF"/>
    <w:rsid w:val="00C12250"/>
    <w:rsid w:val="00C12FA0"/>
    <w:rsid w:val="00C1323C"/>
    <w:rsid w:val="00C1390F"/>
    <w:rsid w:val="00C14081"/>
    <w:rsid w:val="00C1457A"/>
    <w:rsid w:val="00C148D7"/>
    <w:rsid w:val="00C15288"/>
    <w:rsid w:val="00C15D61"/>
    <w:rsid w:val="00C15FAF"/>
    <w:rsid w:val="00C16700"/>
    <w:rsid w:val="00C16CF4"/>
    <w:rsid w:val="00C17CDC"/>
    <w:rsid w:val="00C20FC2"/>
    <w:rsid w:val="00C2100D"/>
    <w:rsid w:val="00C21089"/>
    <w:rsid w:val="00C213BC"/>
    <w:rsid w:val="00C21560"/>
    <w:rsid w:val="00C2164E"/>
    <w:rsid w:val="00C21724"/>
    <w:rsid w:val="00C21B61"/>
    <w:rsid w:val="00C21BF0"/>
    <w:rsid w:val="00C21DCD"/>
    <w:rsid w:val="00C22021"/>
    <w:rsid w:val="00C22631"/>
    <w:rsid w:val="00C22876"/>
    <w:rsid w:val="00C2297F"/>
    <w:rsid w:val="00C22C0E"/>
    <w:rsid w:val="00C22F35"/>
    <w:rsid w:val="00C239B2"/>
    <w:rsid w:val="00C24E17"/>
    <w:rsid w:val="00C25584"/>
    <w:rsid w:val="00C26251"/>
    <w:rsid w:val="00C2686E"/>
    <w:rsid w:val="00C272AE"/>
    <w:rsid w:val="00C2773B"/>
    <w:rsid w:val="00C27D68"/>
    <w:rsid w:val="00C30B76"/>
    <w:rsid w:val="00C31260"/>
    <w:rsid w:val="00C31ECE"/>
    <w:rsid w:val="00C3280C"/>
    <w:rsid w:val="00C336D0"/>
    <w:rsid w:val="00C3433F"/>
    <w:rsid w:val="00C34901"/>
    <w:rsid w:val="00C349EA"/>
    <w:rsid w:val="00C362D7"/>
    <w:rsid w:val="00C36E30"/>
    <w:rsid w:val="00C40A4C"/>
    <w:rsid w:val="00C41B91"/>
    <w:rsid w:val="00C423D9"/>
    <w:rsid w:val="00C44094"/>
    <w:rsid w:val="00C45139"/>
    <w:rsid w:val="00C459A4"/>
    <w:rsid w:val="00C46C14"/>
    <w:rsid w:val="00C47C7F"/>
    <w:rsid w:val="00C507B1"/>
    <w:rsid w:val="00C507C1"/>
    <w:rsid w:val="00C50BDC"/>
    <w:rsid w:val="00C50C99"/>
    <w:rsid w:val="00C5106B"/>
    <w:rsid w:val="00C51BEC"/>
    <w:rsid w:val="00C51E25"/>
    <w:rsid w:val="00C5229A"/>
    <w:rsid w:val="00C53A74"/>
    <w:rsid w:val="00C53D98"/>
    <w:rsid w:val="00C53F92"/>
    <w:rsid w:val="00C541A9"/>
    <w:rsid w:val="00C54460"/>
    <w:rsid w:val="00C546D3"/>
    <w:rsid w:val="00C54B46"/>
    <w:rsid w:val="00C558A9"/>
    <w:rsid w:val="00C56556"/>
    <w:rsid w:val="00C56A02"/>
    <w:rsid w:val="00C5778F"/>
    <w:rsid w:val="00C578E7"/>
    <w:rsid w:val="00C57A72"/>
    <w:rsid w:val="00C6025F"/>
    <w:rsid w:val="00C605E8"/>
    <w:rsid w:val="00C60FC1"/>
    <w:rsid w:val="00C610A9"/>
    <w:rsid w:val="00C61945"/>
    <w:rsid w:val="00C61BBC"/>
    <w:rsid w:val="00C61FB1"/>
    <w:rsid w:val="00C623B6"/>
    <w:rsid w:val="00C62953"/>
    <w:rsid w:val="00C62ADA"/>
    <w:rsid w:val="00C62B55"/>
    <w:rsid w:val="00C62B60"/>
    <w:rsid w:val="00C63A7A"/>
    <w:rsid w:val="00C63F33"/>
    <w:rsid w:val="00C64755"/>
    <w:rsid w:val="00C6514C"/>
    <w:rsid w:val="00C65160"/>
    <w:rsid w:val="00C66440"/>
    <w:rsid w:val="00C66493"/>
    <w:rsid w:val="00C66B23"/>
    <w:rsid w:val="00C674B0"/>
    <w:rsid w:val="00C71A9D"/>
    <w:rsid w:val="00C7222B"/>
    <w:rsid w:val="00C727FF"/>
    <w:rsid w:val="00C72E88"/>
    <w:rsid w:val="00C72EFA"/>
    <w:rsid w:val="00C73476"/>
    <w:rsid w:val="00C7347E"/>
    <w:rsid w:val="00C73DEE"/>
    <w:rsid w:val="00C7515E"/>
    <w:rsid w:val="00C75E43"/>
    <w:rsid w:val="00C77660"/>
    <w:rsid w:val="00C777B9"/>
    <w:rsid w:val="00C80CAC"/>
    <w:rsid w:val="00C81F8A"/>
    <w:rsid w:val="00C823BF"/>
    <w:rsid w:val="00C8441C"/>
    <w:rsid w:val="00C85253"/>
    <w:rsid w:val="00C85626"/>
    <w:rsid w:val="00C85FA9"/>
    <w:rsid w:val="00C8679A"/>
    <w:rsid w:val="00C871C7"/>
    <w:rsid w:val="00C9014C"/>
    <w:rsid w:val="00C91432"/>
    <w:rsid w:val="00C91460"/>
    <w:rsid w:val="00C91F83"/>
    <w:rsid w:val="00C9256A"/>
    <w:rsid w:val="00C926BF"/>
    <w:rsid w:val="00C92BCF"/>
    <w:rsid w:val="00C93A03"/>
    <w:rsid w:val="00C93CAA"/>
    <w:rsid w:val="00C94815"/>
    <w:rsid w:val="00C95733"/>
    <w:rsid w:val="00C9619F"/>
    <w:rsid w:val="00C967C5"/>
    <w:rsid w:val="00C9685B"/>
    <w:rsid w:val="00C96C73"/>
    <w:rsid w:val="00C97664"/>
    <w:rsid w:val="00C97A38"/>
    <w:rsid w:val="00CA005C"/>
    <w:rsid w:val="00CA04CF"/>
    <w:rsid w:val="00CA0598"/>
    <w:rsid w:val="00CA06E5"/>
    <w:rsid w:val="00CA0C8B"/>
    <w:rsid w:val="00CA29BF"/>
    <w:rsid w:val="00CA2BB6"/>
    <w:rsid w:val="00CA2C8D"/>
    <w:rsid w:val="00CA3985"/>
    <w:rsid w:val="00CA3E9C"/>
    <w:rsid w:val="00CA3EFC"/>
    <w:rsid w:val="00CA42FE"/>
    <w:rsid w:val="00CA4D48"/>
    <w:rsid w:val="00CA4DE5"/>
    <w:rsid w:val="00CA5C51"/>
    <w:rsid w:val="00CA5EB2"/>
    <w:rsid w:val="00CA60A3"/>
    <w:rsid w:val="00CA6260"/>
    <w:rsid w:val="00CA62AD"/>
    <w:rsid w:val="00CA70DE"/>
    <w:rsid w:val="00CA752D"/>
    <w:rsid w:val="00CB13CF"/>
    <w:rsid w:val="00CB24EA"/>
    <w:rsid w:val="00CB2689"/>
    <w:rsid w:val="00CB2B64"/>
    <w:rsid w:val="00CB35C9"/>
    <w:rsid w:val="00CB3B43"/>
    <w:rsid w:val="00CB3BCF"/>
    <w:rsid w:val="00CB3F0D"/>
    <w:rsid w:val="00CB4BC5"/>
    <w:rsid w:val="00CB588F"/>
    <w:rsid w:val="00CB58C9"/>
    <w:rsid w:val="00CB5DE0"/>
    <w:rsid w:val="00CB605A"/>
    <w:rsid w:val="00CB61E7"/>
    <w:rsid w:val="00CB6262"/>
    <w:rsid w:val="00CB6F0C"/>
    <w:rsid w:val="00CC00D2"/>
    <w:rsid w:val="00CC0877"/>
    <w:rsid w:val="00CC0BE7"/>
    <w:rsid w:val="00CC2057"/>
    <w:rsid w:val="00CC2118"/>
    <w:rsid w:val="00CC2323"/>
    <w:rsid w:val="00CC2B10"/>
    <w:rsid w:val="00CC340D"/>
    <w:rsid w:val="00CC37CA"/>
    <w:rsid w:val="00CC3E82"/>
    <w:rsid w:val="00CC5AA5"/>
    <w:rsid w:val="00CC63CB"/>
    <w:rsid w:val="00CC698F"/>
    <w:rsid w:val="00CC71C8"/>
    <w:rsid w:val="00CC7D2D"/>
    <w:rsid w:val="00CD1B37"/>
    <w:rsid w:val="00CD2839"/>
    <w:rsid w:val="00CD289B"/>
    <w:rsid w:val="00CD33FE"/>
    <w:rsid w:val="00CD3E34"/>
    <w:rsid w:val="00CD3EC0"/>
    <w:rsid w:val="00CD445F"/>
    <w:rsid w:val="00CD53FD"/>
    <w:rsid w:val="00CD5BDC"/>
    <w:rsid w:val="00CD6180"/>
    <w:rsid w:val="00CD66DD"/>
    <w:rsid w:val="00CD693E"/>
    <w:rsid w:val="00CD6D18"/>
    <w:rsid w:val="00CD711A"/>
    <w:rsid w:val="00CD7DF4"/>
    <w:rsid w:val="00CE0441"/>
    <w:rsid w:val="00CE0C3D"/>
    <w:rsid w:val="00CE0D62"/>
    <w:rsid w:val="00CE1BA8"/>
    <w:rsid w:val="00CE1E28"/>
    <w:rsid w:val="00CE252A"/>
    <w:rsid w:val="00CE2533"/>
    <w:rsid w:val="00CE25C0"/>
    <w:rsid w:val="00CE3EA9"/>
    <w:rsid w:val="00CE4221"/>
    <w:rsid w:val="00CE42C2"/>
    <w:rsid w:val="00CE45E7"/>
    <w:rsid w:val="00CE4A55"/>
    <w:rsid w:val="00CE50AD"/>
    <w:rsid w:val="00CE547C"/>
    <w:rsid w:val="00CE55CC"/>
    <w:rsid w:val="00CE5FFE"/>
    <w:rsid w:val="00CE684C"/>
    <w:rsid w:val="00CF002B"/>
    <w:rsid w:val="00CF02E0"/>
    <w:rsid w:val="00CF03BB"/>
    <w:rsid w:val="00CF0FA8"/>
    <w:rsid w:val="00CF1F0D"/>
    <w:rsid w:val="00CF2A36"/>
    <w:rsid w:val="00CF34D2"/>
    <w:rsid w:val="00CF36A6"/>
    <w:rsid w:val="00CF4197"/>
    <w:rsid w:val="00CF4C26"/>
    <w:rsid w:val="00CF5344"/>
    <w:rsid w:val="00CF535F"/>
    <w:rsid w:val="00CF6366"/>
    <w:rsid w:val="00CF675B"/>
    <w:rsid w:val="00CF6B22"/>
    <w:rsid w:val="00CF6ECB"/>
    <w:rsid w:val="00CF72E9"/>
    <w:rsid w:val="00D00193"/>
    <w:rsid w:val="00D002EC"/>
    <w:rsid w:val="00D00CB1"/>
    <w:rsid w:val="00D00E62"/>
    <w:rsid w:val="00D00E80"/>
    <w:rsid w:val="00D028F7"/>
    <w:rsid w:val="00D02C4C"/>
    <w:rsid w:val="00D02CC6"/>
    <w:rsid w:val="00D0322C"/>
    <w:rsid w:val="00D036AD"/>
    <w:rsid w:val="00D03DDD"/>
    <w:rsid w:val="00D03EF2"/>
    <w:rsid w:val="00D05601"/>
    <w:rsid w:val="00D05A94"/>
    <w:rsid w:val="00D06FD8"/>
    <w:rsid w:val="00D0725E"/>
    <w:rsid w:val="00D07335"/>
    <w:rsid w:val="00D07487"/>
    <w:rsid w:val="00D07BF5"/>
    <w:rsid w:val="00D1057D"/>
    <w:rsid w:val="00D109F1"/>
    <w:rsid w:val="00D12069"/>
    <w:rsid w:val="00D124E1"/>
    <w:rsid w:val="00D12D5E"/>
    <w:rsid w:val="00D146D6"/>
    <w:rsid w:val="00D15058"/>
    <w:rsid w:val="00D15B3E"/>
    <w:rsid w:val="00D15F49"/>
    <w:rsid w:val="00D1632F"/>
    <w:rsid w:val="00D16F2B"/>
    <w:rsid w:val="00D17CBA"/>
    <w:rsid w:val="00D17D32"/>
    <w:rsid w:val="00D17D6A"/>
    <w:rsid w:val="00D209F4"/>
    <w:rsid w:val="00D20C12"/>
    <w:rsid w:val="00D20C7F"/>
    <w:rsid w:val="00D211A8"/>
    <w:rsid w:val="00D218A6"/>
    <w:rsid w:val="00D22B3E"/>
    <w:rsid w:val="00D2362B"/>
    <w:rsid w:val="00D238CE"/>
    <w:rsid w:val="00D23BFC"/>
    <w:rsid w:val="00D250BC"/>
    <w:rsid w:val="00D252E5"/>
    <w:rsid w:val="00D25AE9"/>
    <w:rsid w:val="00D26281"/>
    <w:rsid w:val="00D30349"/>
    <w:rsid w:val="00D303F5"/>
    <w:rsid w:val="00D31473"/>
    <w:rsid w:val="00D317B7"/>
    <w:rsid w:val="00D31E62"/>
    <w:rsid w:val="00D31F65"/>
    <w:rsid w:val="00D32135"/>
    <w:rsid w:val="00D32898"/>
    <w:rsid w:val="00D32AB9"/>
    <w:rsid w:val="00D32DAC"/>
    <w:rsid w:val="00D3378C"/>
    <w:rsid w:val="00D340F8"/>
    <w:rsid w:val="00D34190"/>
    <w:rsid w:val="00D3448F"/>
    <w:rsid w:val="00D345B5"/>
    <w:rsid w:val="00D3469E"/>
    <w:rsid w:val="00D34841"/>
    <w:rsid w:val="00D353AD"/>
    <w:rsid w:val="00D356F7"/>
    <w:rsid w:val="00D365DE"/>
    <w:rsid w:val="00D36914"/>
    <w:rsid w:val="00D36EA4"/>
    <w:rsid w:val="00D370F7"/>
    <w:rsid w:val="00D37C34"/>
    <w:rsid w:val="00D37EC8"/>
    <w:rsid w:val="00D40682"/>
    <w:rsid w:val="00D40C23"/>
    <w:rsid w:val="00D41CAA"/>
    <w:rsid w:val="00D41DDC"/>
    <w:rsid w:val="00D421D2"/>
    <w:rsid w:val="00D422B7"/>
    <w:rsid w:val="00D429F2"/>
    <w:rsid w:val="00D42A2D"/>
    <w:rsid w:val="00D42A5E"/>
    <w:rsid w:val="00D43DF5"/>
    <w:rsid w:val="00D45724"/>
    <w:rsid w:val="00D4630D"/>
    <w:rsid w:val="00D46B92"/>
    <w:rsid w:val="00D47263"/>
    <w:rsid w:val="00D47B72"/>
    <w:rsid w:val="00D503E7"/>
    <w:rsid w:val="00D514F4"/>
    <w:rsid w:val="00D51509"/>
    <w:rsid w:val="00D516C5"/>
    <w:rsid w:val="00D51E39"/>
    <w:rsid w:val="00D5223F"/>
    <w:rsid w:val="00D5263E"/>
    <w:rsid w:val="00D52822"/>
    <w:rsid w:val="00D52A24"/>
    <w:rsid w:val="00D52FC9"/>
    <w:rsid w:val="00D53F5A"/>
    <w:rsid w:val="00D54D39"/>
    <w:rsid w:val="00D54F0E"/>
    <w:rsid w:val="00D5513D"/>
    <w:rsid w:val="00D558AC"/>
    <w:rsid w:val="00D55EAE"/>
    <w:rsid w:val="00D56647"/>
    <w:rsid w:val="00D56FF3"/>
    <w:rsid w:val="00D57173"/>
    <w:rsid w:val="00D57D23"/>
    <w:rsid w:val="00D57F7D"/>
    <w:rsid w:val="00D607CF"/>
    <w:rsid w:val="00D60E1C"/>
    <w:rsid w:val="00D60F6D"/>
    <w:rsid w:val="00D60FA7"/>
    <w:rsid w:val="00D617BF"/>
    <w:rsid w:val="00D61881"/>
    <w:rsid w:val="00D619AF"/>
    <w:rsid w:val="00D61B90"/>
    <w:rsid w:val="00D61F06"/>
    <w:rsid w:val="00D620B4"/>
    <w:rsid w:val="00D6296A"/>
    <w:rsid w:val="00D62F98"/>
    <w:rsid w:val="00D63C1D"/>
    <w:rsid w:val="00D640B2"/>
    <w:rsid w:val="00D648B4"/>
    <w:rsid w:val="00D64F80"/>
    <w:rsid w:val="00D6567F"/>
    <w:rsid w:val="00D656E3"/>
    <w:rsid w:val="00D66A45"/>
    <w:rsid w:val="00D67B94"/>
    <w:rsid w:val="00D67C5B"/>
    <w:rsid w:val="00D67D5D"/>
    <w:rsid w:val="00D70FF5"/>
    <w:rsid w:val="00D71144"/>
    <w:rsid w:val="00D71AB0"/>
    <w:rsid w:val="00D71F45"/>
    <w:rsid w:val="00D72234"/>
    <w:rsid w:val="00D7233B"/>
    <w:rsid w:val="00D723D1"/>
    <w:rsid w:val="00D72699"/>
    <w:rsid w:val="00D743DA"/>
    <w:rsid w:val="00D74829"/>
    <w:rsid w:val="00D753FB"/>
    <w:rsid w:val="00D75431"/>
    <w:rsid w:val="00D76177"/>
    <w:rsid w:val="00D76D30"/>
    <w:rsid w:val="00D76F80"/>
    <w:rsid w:val="00D76F91"/>
    <w:rsid w:val="00D76FAE"/>
    <w:rsid w:val="00D7711E"/>
    <w:rsid w:val="00D7741E"/>
    <w:rsid w:val="00D77EDA"/>
    <w:rsid w:val="00D80071"/>
    <w:rsid w:val="00D8056D"/>
    <w:rsid w:val="00D810E7"/>
    <w:rsid w:val="00D814EB"/>
    <w:rsid w:val="00D81927"/>
    <w:rsid w:val="00D81BAE"/>
    <w:rsid w:val="00D820B7"/>
    <w:rsid w:val="00D82885"/>
    <w:rsid w:val="00D82F69"/>
    <w:rsid w:val="00D83102"/>
    <w:rsid w:val="00D83586"/>
    <w:rsid w:val="00D83808"/>
    <w:rsid w:val="00D83998"/>
    <w:rsid w:val="00D83BA6"/>
    <w:rsid w:val="00D840DD"/>
    <w:rsid w:val="00D8534F"/>
    <w:rsid w:val="00D85AD6"/>
    <w:rsid w:val="00D86DB1"/>
    <w:rsid w:val="00D87615"/>
    <w:rsid w:val="00D878DD"/>
    <w:rsid w:val="00D878EA"/>
    <w:rsid w:val="00D87E66"/>
    <w:rsid w:val="00D9159D"/>
    <w:rsid w:val="00D924EB"/>
    <w:rsid w:val="00D928CE"/>
    <w:rsid w:val="00D92A32"/>
    <w:rsid w:val="00D92B6E"/>
    <w:rsid w:val="00D93BA4"/>
    <w:rsid w:val="00D93EBF"/>
    <w:rsid w:val="00D942BE"/>
    <w:rsid w:val="00D94444"/>
    <w:rsid w:val="00D949A1"/>
    <w:rsid w:val="00D956E4"/>
    <w:rsid w:val="00D9590F"/>
    <w:rsid w:val="00D95B98"/>
    <w:rsid w:val="00D95E2C"/>
    <w:rsid w:val="00D965E3"/>
    <w:rsid w:val="00D96A87"/>
    <w:rsid w:val="00D96C63"/>
    <w:rsid w:val="00D9760D"/>
    <w:rsid w:val="00D97A47"/>
    <w:rsid w:val="00D97E4D"/>
    <w:rsid w:val="00DA0419"/>
    <w:rsid w:val="00DA0552"/>
    <w:rsid w:val="00DA169C"/>
    <w:rsid w:val="00DA245A"/>
    <w:rsid w:val="00DA24EF"/>
    <w:rsid w:val="00DA258C"/>
    <w:rsid w:val="00DA26A8"/>
    <w:rsid w:val="00DA30C7"/>
    <w:rsid w:val="00DA3822"/>
    <w:rsid w:val="00DA3D79"/>
    <w:rsid w:val="00DA416D"/>
    <w:rsid w:val="00DA4285"/>
    <w:rsid w:val="00DA450F"/>
    <w:rsid w:val="00DA4E08"/>
    <w:rsid w:val="00DA5006"/>
    <w:rsid w:val="00DA6091"/>
    <w:rsid w:val="00DA68E3"/>
    <w:rsid w:val="00DA6953"/>
    <w:rsid w:val="00DA7D7E"/>
    <w:rsid w:val="00DA7E3D"/>
    <w:rsid w:val="00DA7F09"/>
    <w:rsid w:val="00DB0321"/>
    <w:rsid w:val="00DB093A"/>
    <w:rsid w:val="00DB10A7"/>
    <w:rsid w:val="00DB15CE"/>
    <w:rsid w:val="00DB28DB"/>
    <w:rsid w:val="00DB2CDC"/>
    <w:rsid w:val="00DB2D08"/>
    <w:rsid w:val="00DB36C9"/>
    <w:rsid w:val="00DB38EB"/>
    <w:rsid w:val="00DB4006"/>
    <w:rsid w:val="00DB44AA"/>
    <w:rsid w:val="00DB48C3"/>
    <w:rsid w:val="00DB48E4"/>
    <w:rsid w:val="00DB49AD"/>
    <w:rsid w:val="00DB59EF"/>
    <w:rsid w:val="00DB5E35"/>
    <w:rsid w:val="00DB7704"/>
    <w:rsid w:val="00DB78C5"/>
    <w:rsid w:val="00DC1638"/>
    <w:rsid w:val="00DC1680"/>
    <w:rsid w:val="00DC208F"/>
    <w:rsid w:val="00DC2B98"/>
    <w:rsid w:val="00DC2E3A"/>
    <w:rsid w:val="00DC2EFD"/>
    <w:rsid w:val="00DC3207"/>
    <w:rsid w:val="00DC33F5"/>
    <w:rsid w:val="00DC3D42"/>
    <w:rsid w:val="00DC3E32"/>
    <w:rsid w:val="00DC4226"/>
    <w:rsid w:val="00DC48BB"/>
    <w:rsid w:val="00DC5AC7"/>
    <w:rsid w:val="00DC6631"/>
    <w:rsid w:val="00DC7845"/>
    <w:rsid w:val="00DD01B7"/>
    <w:rsid w:val="00DD0398"/>
    <w:rsid w:val="00DD0672"/>
    <w:rsid w:val="00DD138C"/>
    <w:rsid w:val="00DD1447"/>
    <w:rsid w:val="00DD1700"/>
    <w:rsid w:val="00DD1A93"/>
    <w:rsid w:val="00DD1D95"/>
    <w:rsid w:val="00DD212C"/>
    <w:rsid w:val="00DD27FE"/>
    <w:rsid w:val="00DD2BD7"/>
    <w:rsid w:val="00DD2C00"/>
    <w:rsid w:val="00DD2D8D"/>
    <w:rsid w:val="00DD3546"/>
    <w:rsid w:val="00DD38BB"/>
    <w:rsid w:val="00DD42FC"/>
    <w:rsid w:val="00DD5286"/>
    <w:rsid w:val="00DD5466"/>
    <w:rsid w:val="00DD54F7"/>
    <w:rsid w:val="00DD5B0C"/>
    <w:rsid w:val="00DD5D0B"/>
    <w:rsid w:val="00DD6131"/>
    <w:rsid w:val="00DD65D3"/>
    <w:rsid w:val="00DD6A58"/>
    <w:rsid w:val="00DD6DE3"/>
    <w:rsid w:val="00DD7C88"/>
    <w:rsid w:val="00DE0911"/>
    <w:rsid w:val="00DE0A3C"/>
    <w:rsid w:val="00DE0D03"/>
    <w:rsid w:val="00DE0D8E"/>
    <w:rsid w:val="00DE11FF"/>
    <w:rsid w:val="00DE1576"/>
    <w:rsid w:val="00DE1D78"/>
    <w:rsid w:val="00DE2200"/>
    <w:rsid w:val="00DE27A5"/>
    <w:rsid w:val="00DE2F27"/>
    <w:rsid w:val="00DE30E0"/>
    <w:rsid w:val="00DE3358"/>
    <w:rsid w:val="00DE3B79"/>
    <w:rsid w:val="00DE47AD"/>
    <w:rsid w:val="00DE5FA5"/>
    <w:rsid w:val="00DE6869"/>
    <w:rsid w:val="00DE79D9"/>
    <w:rsid w:val="00DE7FD6"/>
    <w:rsid w:val="00DF05B2"/>
    <w:rsid w:val="00DF0688"/>
    <w:rsid w:val="00DF0854"/>
    <w:rsid w:val="00DF0CE3"/>
    <w:rsid w:val="00DF1835"/>
    <w:rsid w:val="00DF1C06"/>
    <w:rsid w:val="00DF2BBC"/>
    <w:rsid w:val="00DF3359"/>
    <w:rsid w:val="00DF3569"/>
    <w:rsid w:val="00DF3966"/>
    <w:rsid w:val="00DF4D9A"/>
    <w:rsid w:val="00DF5188"/>
    <w:rsid w:val="00DF5326"/>
    <w:rsid w:val="00DF647E"/>
    <w:rsid w:val="00DF676C"/>
    <w:rsid w:val="00DF6A9D"/>
    <w:rsid w:val="00DF750E"/>
    <w:rsid w:val="00DF776A"/>
    <w:rsid w:val="00DF785B"/>
    <w:rsid w:val="00E002AB"/>
    <w:rsid w:val="00E00627"/>
    <w:rsid w:val="00E009A3"/>
    <w:rsid w:val="00E01406"/>
    <w:rsid w:val="00E0168F"/>
    <w:rsid w:val="00E02083"/>
    <w:rsid w:val="00E02543"/>
    <w:rsid w:val="00E02C0F"/>
    <w:rsid w:val="00E02D22"/>
    <w:rsid w:val="00E03AC2"/>
    <w:rsid w:val="00E0408A"/>
    <w:rsid w:val="00E0461B"/>
    <w:rsid w:val="00E04AF0"/>
    <w:rsid w:val="00E04F60"/>
    <w:rsid w:val="00E05CB9"/>
    <w:rsid w:val="00E06447"/>
    <w:rsid w:val="00E068AD"/>
    <w:rsid w:val="00E074DD"/>
    <w:rsid w:val="00E07DFB"/>
    <w:rsid w:val="00E07EE4"/>
    <w:rsid w:val="00E10112"/>
    <w:rsid w:val="00E11C4C"/>
    <w:rsid w:val="00E122DA"/>
    <w:rsid w:val="00E126F6"/>
    <w:rsid w:val="00E13964"/>
    <w:rsid w:val="00E139F0"/>
    <w:rsid w:val="00E139F5"/>
    <w:rsid w:val="00E14B38"/>
    <w:rsid w:val="00E14D48"/>
    <w:rsid w:val="00E15089"/>
    <w:rsid w:val="00E15106"/>
    <w:rsid w:val="00E159D5"/>
    <w:rsid w:val="00E15B60"/>
    <w:rsid w:val="00E15CD0"/>
    <w:rsid w:val="00E16330"/>
    <w:rsid w:val="00E1651B"/>
    <w:rsid w:val="00E167AB"/>
    <w:rsid w:val="00E176CC"/>
    <w:rsid w:val="00E17A6B"/>
    <w:rsid w:val="00E17ADF"/>
    <w:rsid w:val="00E17B40"/>
    <w:rsid w:val="00E20536"/>
    <w:rsid w:val="00E20681"/>
    <w:rsid w:val="00E21179"/>
    <w:rsid w:val="00E217C5"/>
    <w:rsid w:val="00E218CC"/>
    <w:rsid w:val="00E21966"/>
    <w:rsid w:val="00E21D36"/>
    <w:rsid w:val="00E21F3B"/>
    <w:rsid w:val="00E2221F"/>
    <w:rsid w:val="00E22235"/>
    <w:rsid w:val="00E225D8"/>
    <w:rsid w:val="00E23D49"/>
    <w:rsid w:val="00E24431"/>
    <w:rsid w:val="00E246F2"/>
    <w:rsid w:val="00E24D4F"/>
    <w:rsid w:val="00E24F69"/>
    <w:rsid w:val="00E2546B"/>
    <w:rsid w:val="00E256AE"/>
    <w:rsid w:val="00E26B34"/>
    <w:rsid w:val="00E26FEC"/>
    <w:rsid w:val="00E27306"/>
    <w:rsid w:val="00E27DCC"/>
    <w:rsid w:val="00E309C8"/>
    <w:rsid w:val="00E30D3A"/>
    <w:rsid w:val="00E31D09"/>
    <w:rsid w:val="00E31FDC"/>
    <w:rsid w:val="00E326C7"/>
    <w:rsid w:val="00E32E86"/>
    <w:rsid w:val="00E33054"/>
    <w:rsid w:val="00E331E1"/>
    <w:rsid w:val="00E33FB4"/>
    <w:rsid w:val="00E34E3C"/>
    <w:rsid w:val="00E3512E"/>
    <w:rsid w:val="00E35BE9"/>
    <w:rsid w:val="00E367DE"/>
    <w:rsid w:val="00E368B4"/>
    <w:rsid w:val="00E37A68"/>
    <w:rsid w:val="00E37E9D"/>
    <w:rsid w:val="00E401E4"/>
    <w:rsid w:val="00E40A46"/>
    <w:rsid w:val="00E41872"/>
    <w:rsid w:val="00E41A45"/>
    <w:rsid w:val="00E41C2A"/>
    <w:rsid w:val="00E41ED2"/>
    <w:rsid w:val="00E42497"/>
    <w:rsid w:val="00E42717"/>
    <w:rsid w:val="00E42F0D"/>
    <w:rsid w:val="00E43524"/>
    <w:rsid w:val="00E43B41"/>
    <w:rsid w:val="00E44168"/>
    <w:rsid w:val="00E44445"/>
    <w:rsid w:val="00E4456F"/>
    <w:rsid w:val="00E449CD"/>
    <w:rsid w:val="00E44EF8"/>
    <w:rsid w:val="00E4558A"/>
    <w:rsid w:val="00E45991"/>
    <w:rsid w:val="00E46091"/>
    <w:rsid w:val="00E46248"/>
    <w:rsid w:val="00E46381"/>
    <w:rsid w:val="00E47532"/>
    <w:rsid w:val="00E475E9"/>
    <w:rsid w:val="00E531E9"/>
    <w:rsid w:val="00E5322F"/>
    <w:rsid w:val="00E536AD"/>
    <w:rsid w:val="00E5371E"/>
    <w:rsid w:val="00E53A93"/>
    <w:rsid w:val="00E53E9A"/>
    <w:rsid w:val="00E53FFD"/>
    <w:rsid w:val="00E54151"/>
    <w:rsid w:val="00E54655"/>
    <w:rsid w:val="00E54714"/>
    <w:rsid w:val="00E54876"/>
    <w:rsid w:val="00E549CC"/>
    <w:rsid w:val="00E54AE8"/>
    <w:rsid w:val="00E56183"/>
    <w:rsid w:val="00E56342"/>
    <w:rsid w:val="00E56392"/>
    <w:rsid w:val="00E564D6"/>
    <w:rsid w:val="00E56825"/>
    <w:rsid w:val="00E569DF"/>
    <w:rsid w:val="00E56E42"/>
    <w:rsid w:val="00E56E68"/>
    <w:rsid w:val="00E56FCE"/>
    <w:rsid w:val="00E57686"/>
    <w:rsid w:val="00E577CB"/>
    <w:rsid w:val="00E6029F"/>
    <w:rsid w:val="00E60790"/>
    <w:rsid w:val="00E60BE4"/>
    <w:rsid w:val="00E6109B"/>
    <w:rsid w:val="00E613B9"/>
    <w:rsid w:val="00E614EE"/>
    <w:rsid w:val="00E61C6C"/>
    <w:rsid w:val="00E61D23"/>
    <w:rsid w:val="00E62748"/>
    <w:rsid w:val="00E62CB3"/>
    <w:rsid w:val="00E632DA"/>
    <w:rsid w:val="00E64D79"/>
    <w:rsid w:val="00E64DE2"/>
    <w:rsid w:val="00E65148"/>
    <w:rsid w:val="00E653E9"/>
    <w:rsid w:val="00E6558B"/>
    <w:rsid w:val="00E660A4"/>
    <w:rsid w:val="00E66128"/>
    <w:rsid w:val="00E666C1"/>
    <w:rsid w:val="00E671CE"/>
    <w:rsid w:val="00E67782"/>
    <w:rsid w:val="00E67C76"/>
    <w:rsid w:val="00E67DC8"/>
    <w:rsid w:val="00E67EF1"/>
    <w:rsid w:val="00E67F00"/>
    <w:rsid w:val="00E67FD6"/>
    <w:rsid w:val="00E7065F"/>
    <w:rsid w:val="00E70879"/>
    <w:rsid w:val="00E713B1"/>
    <w:rsid w:val="00E71E1D"/>
    <w:rsid w:val="00E71E2E"/>
    <w:rsid w:val="00E72CB3"/>
    <w:rsid w:val="00E73D37"/>
    <w:rsid w:val="00E74095"/>
    <w:rsid w:val="00E74606"/>
    <w:rsid w:val="00E74880"/>
    <w:rsid w:val="00E7499A"/>
    <w:rsid w:val="00E74C74"/>
    <w:rsid w:val="00E74F42"/>
    <w:rsid w:val="00E751A0"/>
    <w:rsid w:val="00E757FA"/>
    <w:rsid w:val="00E76A79"/>
    <w:rsid w:val="00E76E58"/>
    <w:rsid w:val="00E771A8"/>
    <w:rsid w:val="00E77D2D"/>
    <w:rsid w:val="00E77EDB"/>
    <w:rsid w:val="00E800DC"/>
    <w:rsid w:val="00E80942"/>
    <w:rsid w:val="00E80A92"/>
    <w:rsid w:val="00E80DFE"/>
    <w:rsid w:val="00E8208D"/>
    <w:rsid w:val="00E82268"/>
    <w:rsid w:val="00E823A6"/>
    <w:rsid w:val="00E82412"/>
    <w:rsid w:val="00E82521"/>
    <w:rsid w:val="00E832A0"/>
    <w:rsid w:val="00E83805"/>
    <w:rsid w:val="00E8385C"/>
    <w:rsid w:val="00E8403E"/>
    <w:rsid w:val="00E843A8"/>
    <w:rsid w:val="00E85D02"/>
    <w:rsid w:val="00E860AA"/>
    <w:rsid w:val="00E86691"/>
    <w:rsid w:val="00E86999"/>
    <w:rsid w:val="00E86A0C"/>
    <w:rsid w:val="00E86B3A"/>
    <w:rsid w:val="00E86E63"/>
    <w:rsid w:val="00E870A2"/>
    <w:rsid w:val="00E87473"/>
    <w:rsid w:val="00E87F81"/>
    <w:rsid w:val="00E90BBA"/>
    <w:rsid w:val="00E90F44"/>
    <w:rsid w:val="00E92062"/>
    <w:rsid w:val="00E921C4"/>
    <w:rsid w:val="00E921C6"/>
    <w:rsid w:val="00E92DBE"/>
    <w:rsid w:val="00E92E19"/>
    <w:rsid w:val="00E92FAF"/>
    <w:rsid w:val="00E9410A"/>
    <w:rsid w:val="00E945FE"/>
    <w:rsid w:val="00E94CF0"/>
    <w:rsid w:val="00E9511C"/>
    <w:rsid w:val="00E9551A"/>
    <w:rsid w:val="00E9564F"/>
    <w:rsid w:val="00E95D8A"/>
    <w:rsid w:val="00E9644A"/>
    <w:rsid w:val="00E96CBB"/>
    <w:rsid w:val="00E97063"/>
    <w:rsid w:val="00EA0991"/>
    <w:rsid w:val="00EA191B"/>
    <w:rsid w:val="00EA1AF5"/>
    <w:rsid w:val="00EA1C7F"/>
    <w:rsid w:val="00EA2C09"/>
    <w:rsid w:val="00EA2CC8"/>
    <w:rsid w:val="00EA3D8E"/>
    <w:rsid w:val="00EA3DF1"/>
    <w:rsid w:val="00EA420C"/>
    <w:rsid w:val="00EA46DB"/>
    <w:rsid w:val="00EA4E5E"/>
    <w:rsid w:val="00EA5639"/>
    <w:rsid w:val="00EA5697"/>
    <w:rsid w:val="00EA56E1"/>
    <w:rsid w:val="00EA592B"/>
    <w:rsid w:val="00EA5E42"/>
    <w:rsid w:val="00EA7EEA"/>
    <w:rsid w:val="00EB511E"/>
    <w:rsid w:val="00EB538C"/>
    <w:rsid w:val="00EB5A51"/>
    <w:rsid w:val="00EB6248"/>
    <w:rsid w:val="00EB645A"/>
    <w:rsid w:val="00EB6583"/>
    <w:rsid w:val="00EB6CAF"/>
    <w:rsid w:val="00EB7410"/>
    <w:rsid w:val="00EB758C"/>
    <w:rsid w:val="00EB7686"/>
    <w:rsid w:val="00EB768F"/>
    <w:rsid w:val="00EB7B0C"/>
    <w:rsid w:val="00EC1996"/>
    <w:rsid w:val="00EC2C0D"/>
    <w:rsid w:val="00EC3FDD"/>
    <w:rsid w:val="00EC451C"/>
    <w:rsid w:val="00EC6181"/>
    <w:rsid w:val="00EC6550"/>
    <w:rsid w:val="00EC6FC5"/>
    <w:rsid w:val="00EC6FDC"/>
    <w:rsid w:val="00EC7209"/>
    <w:rsid w:val="00EC7A3E"/>
    <w:rsid w:val="00ED0095"/>
    <w:rsid w:val="00ED0330"/>
    <w:rsid w:val="00ED03B7"/>
    <w:rsid w:val="00ED03D1"/>
    <w:rsid w:val="00ED046D"/>
    <w:rsid w:val="00ED0968"/>
    <w:rsid w:val="00ED1327"/>
    <w:rsid w:val="00ED13D1"/>
    <w:rsid w:val="00ED2A66"/>
    <w:rsid w:val="00ED2DAF"/>
    <w:rsid w:val="00ED3280"/>
    <w:rsid w:val="00ED32F8"/>
    <w:rsid w:val="00ED3AF7"/>
    <w:rsid w:val="00ED3E95"/>
    <w:rsid w:val="00ED41D9"/>
    <w:rsid w:val="00ED4955"/>
    <w:rsid w:val="00ED598A"/>
    <w:rsid w:val="00ED5E7B"/>
    <w:rsid w:val="00ED6AB8"/>
    <w:rsid w:val="00ED6AEE"/>
    <w:rsid w:val="00EE023C"/>
    <w:rsid w:val="00EE0556"/>
    <w:rsid w:val="00EE1A1F"/>
    <w:rsid w:val="00EE1DAB"/>
    <w:rsid w:val="00EE1DF3"/>
    <w:rsid w:val="00EE2264"/>
    <w:rsid w:val="00EE4DAE"/>
    <w:rsid w:val="00EE594F"/>
    <w:rsid w:val="00EE5AB8"/>
    <w:rsid w:val="00EE6DB2"/>
    <w:rsid w:val="00EE76C8"/>
    <w:rsid w:val="00EE7FD0"/>
    <w:rsid w:val="00EF0579"/>
    <w:rsid w:val="00EF159A"/>
    <w:rsid w:val="00EF1AB4"/>
    <w:rsid w:val="00EF21BC"/>
    <w:rsid w:val="00EF21DF"/>
    <w:rsid w:val="00EF25C8"/>
    <w:rsid w:val="00EF2C3D"/>
    <w:rsid w:val="00EF2F22"/>
    <w:rsid w:val="00EF32DD"/>
    <w:rsid w:val="00EF3A5D"/>
    <w:rsid w:val="00EF4108"/>
    <w:rsid w:val="00EF65C9"/>
    <w:rsid w:val="00EF6864"/>
    <w:rsid w:val="00EF6DBD"/>
    <w:rsid w:val="00EF772C"/>
    <w:rsid w:val="00EF7AA9"/>
    <w:rsid w:val="00F0035C"/>
    <w:rsid w:val="00F00BD2"/>
    <w:rsid w:val="00F015BF"/>
    <w:rsid w:val="00F015FC"/>
    <w:rsid w:val="00F01C45"/>
    <w:rsid w:val="00F01ECD"/>
    <w:rsid w:val="00F022D8"/>
    <w:rsid w:val="00F0238C"/>
    <w:rsid w:val="00F0430F"/>
    <w:rsid w:val="00F05075"/>
    <w:rsid w:val="00F050F9"/>
    <w:rsid w:val="00F060B7"/>
    <w:rsid w:val="00F063C6"/>
    <w:rsid w:val="00F0752A"/>
    <w:rsid w:val="00F07DF6"/>
    <w:rsid w:val="00F1002F"/>
    <w:rsid w:val="00F1158E"/>
    <w:rsid w:val="00F123E5"/>
    <w:rsid w:val="00F1248A"/>
    <w:rsid w:val="00F129DD"/>
    <w:rsid w:val="00F12A31"/>
    <w:rsid w:val="00F12B0B"/>
    <w:rsid w:val="00F13510"/>
    <w:rsid w:val="00F13A1B"/>
    <w:rsid w:val="00F13AC4"/>
    <w:rsid w:val="00F14392"/>
    <w:rsid w:val="00F1479F"/>
    <w:rsid w:val="00F14891"/>
    <w:rsid w:val="00F15579"/>
    <w:rsid w:val="00F1563C"/>
    <w:rsid w:val="00F15970"/>
    <w:rsid w:val="00F159E0"/>
    <w:rsid w:val="00F15E8C"/>
    <w:rsid w:val="00F1633B"/>
    <w:rsid w:val="00F16BAE"/>
    <w:rsid w:val="00F16C25"/>
    <w:rsid w:val="00F16C52"/>
    <w:rsid w:val="00F16E6D"/>
    <w:rsid w:val="00F16F20"/>
    <w:rsid w:val="00F206E2"/>
    <w:rsid w:val="00F21120"/>
    <w:rsid w:val="00F21DA9"/>
    <w:rsid w:val="00F21DB9"/>
    <w:rsid w:val="00F21E07"/>
    <w:rsid w:val="00F21FA9"/>
    <w:rsid w:val="00F2276A"/>
    <w:rsid w:val="00F2320E"/>
    <w:rsid w:val="00F2425B"/>
    <w:rsid w:val="00F242CF"/>
    <w:rsid w:val="00F245E3"/>
    <w:rsid w:val="00F252AB"/>
    <w:rsid w:val="00F25429"/>
    <w:rsid w:val="00F25E7D"/>
    <w:rsid w:val="00F26B02"/>
    <w:rsid w:val="00F2715D"/>
    <w:rsid w:val="00F275B6"/>
    <w:rsid w:val="00F27BCA"/>
    <w:rsid w:val="00F27D74"/>
    <w:rsid w:val="00F27D82"/>
    <w:rsid w:val="00F3015E"/>
    <w:rsid w:val="00F30283"/>
    <w:rsid w:val="00F30730"/>
    <w:rsid w:val="00F30A1E"/>
    <w:rsid w:val="00F313D9"/>
    <w:rsid w:val="00F31A6E"/>
    <w:rsid w:val="00F31CE2"/>
    <w:rsid w:val="00F31F14"/>
    <w:rsid w:val="00F325FC"/>
    <w:rsid w:val="00F32AC7"/>
    <w:rsid w:val="00F33633"/>
    <w:rsid w:val="00F33949"/>
    <w:rsid w:val="00F33D6E"/>
    <w:rsid w:val="00F343CC"/>
    <w:rsid w:val="00F345FC"/>
    <w:rsid w:val="00F34E64"/>
    <w:rsid w:val="00F35651"/>
    <w:rsid w:val="00F35AEC"/>
    <w:rsid w:val="00F36903"/>
    <w:rsid w:val="00F369B0"/>
    <w:rsid w:val="00F372D9"/>
    <w:rsid w:val="00F3748D"/>
    <w:rsid w:val="00F376A2"/>
    <w:rsid w:val="00F37B4B"/>
    <w:rsid w:val="00F40F44"/>
    <w:rsid w:val="00F417AF"/>
    <w:rsid w:val="00F41AC8"/>
    <w:rsid w:val="00F42488"/>
    <w:rsid w:val="00F42D60"/>
    <w:rsid w:val="00F43009"/>
    <w:rsid w:val="00F433C2"/>
    <w:rsid w:val="00F43F30"/>
    <w:rsid w:val="00F44681"/>
    <w:rsid w:val="00F44916"/>
    <w:rsid w:val="00F455B6"/>
    <w:rsid w:val="00F45A93"/>
    <w:rsid w:val="00F461CD"/>
    <w:rsid w:val="00F46A4E"/>
    <w:rsid w:val="00F46D0C"/>
    <w:rsid w:val="00F4728D"/>
    <w:rsid w:val="00F47325"/>
    <w:rsid w:val="00F47477"/>
    <w:rsid w:val="00F474F5"/>
    <w:rsid w:val="00F4752F"/>
    <w:rsid w:val="00F47C93"/>
    <w:rsid w:val="00F505C3"/>
    <w:rsid w:val="00F5149A"/>
    <w:rsid w:val="00F5166B"/>
    <w:rsid w:val="00F51E6E"/>
    <w:rsid w:val="00F525BF"/>
    <w:rsid w:val="00F52BEA"/>
    <w:rsid w:val="00F52C2B"/>
    <w:rsid w:val="00F52E80"/>
    <w:rsid w:val="00F533B8"/>
    <w:rsid w:val="00F5476A"/>
    <w:rsid w:val="00F54B33"/>
    <w:rsid w:val="00F54C33"/>
    <w:rsid w:val="00F54F71"/>
    <w:rsid w:val="00F551BC"/>
    <w:rsid w:val="00F55AEF"/>
    <w:rsid w:val="00F56761"/>
    <w:rsid w:val="00F56BC6"/>
    <w:rsid w:val="00F56FFA"/>
    <w:rsid w:val="00F57388"/>
    <w:rsid w:val="00F577FA"/>
    <w:rsid w:val="00F60356"/>
    <w:rsid w:val="00F61628"/>
    <w:rsid w:val="00F62915"/>
    <w:rsid w:val="00F63087"/>
    <w:rsid w:val="00F63333"/>
    <w:rsid w:val="00F6355F"/>
    <w:rsid w:val="00F63DA3"/>
    <w:rsid w:val="00F6426C"/>
    <w:rsid w:val="00F65316"/>
    <w:rsid w:val="00F65A12"/>
    <w:rsid w:val="00F65A54"/>
    <w:rsid w:val="00F65EEB"/>
    <w:rsid w:val="00F65FD6"/>
    <w:rsid w:val="00F6615C"/>
    <w:rsid w:val="00F66424"/>
    <w:rsid w:val="00F668A5"/>
    <w:rsid w:val="00F6706B"/>
    <w:rsid w:val="00F67E58"/>
    <w:rsid w:val="00F709B4"/>
    <w:rsid w:val="00F714C5"/>
    <w:rsid w:val="00F719DB"/>
    <w:rsid w:val="00F7231C"/>
    <w:rsid w:val="00F734BD"/>
    <w:rsid w:val="00F73DDD"/>
    <w:rsid w:val="00F744A2"/>
    <w:rsid w:val="00F74AB9"/>
    <w:rsid w:val="00F74E01"/>
    <w:rsid w:val="00F74E35"/>
    <w:rsid w:val="00F76042"/>
    <w:rsid w:val="00F76295"/>
    <w:rsid w:val="00F763DE"/>
    <w:rsid w:val="00F7742F"/>
    <w:rsid w:val="00F77566"/>
    <w:rsid w:val="00F818FC"/>
    <w:rsid w:val="00F81FA8"/>
    <w:rsid w:val="00F81FC8"/>
    <w:rsid w:val="00F8273C"/>
    <w:rsid w:val="00F82785"/>
    <w:rsid w:val="00F82898"/>
    <w:rsid w:val="00F836E0"/>
    <w:rsid w:val="00F83878"/>
    <w:rsid w:val="00F83E2C"/>
    <w:rsid w:val="00F8593B"/>
    <w:rsid w:val="00F863C3"/>
    <w:rsid w:val="00F868D5"/>
    <w:rsid w:val="00F86BD1"/>
    <w:rsid w:val="00F874D5"/>
    <w:rsid w:val="00F876AB"/>
    <w:rsid w:val="00F879B9"/>
    <w:rsid w:val="00F909BC"/>
    <w:rsid w:val="00F912E7"/>
    <w:rsid w:val="00F91326"/>
    <w:rsid w:val="00F91AFE"/>
    <w:rsid w:val="00F9238F"/>
    <w:rsid w:val="00F92743"/>
    <w:rsid w:val="00F92DD3"/>
    <w:rsid w:val="00F935D9"/>
    <w:rsid w:val="00F93952"/>
    <w:rsid w:val="00F93F5E"/>
    <w:rsid w:val="00F93FA0"/>
    <w:rsid w:val="00F9407A"/>
    <w:rsid w:val="00F94318"/>
    <w:rsid w:val="00F94798"/>
    <w:rsid w:val="00F94CCD"/>
    <w:rsid w:val="00F95013"/>
    <w:rsid w:val="00F95248"/>
    <w:rsid w:val="00F95C57"/>
    <w:rsid w:val="00F96CE2"/>
    <w:rsid w:val="00F9700A"/>
    <w:rsid w:val="00F97437"/>
    <w:rsid w:val="00F978EA"/>
    <w:rsid w:val="00F97E80"/>
    <w:rsid w:val="00FA0726"/>
    <w:rsid w:val="00FA0CE1"/>
    <w:rsid w:val="00FA14E7"/>
    <w:rsid w:val="00FA1527"/>
    <w:rsid w:val="00FA16FC"/>
    <w:rsid w:val="00FA185C"/>
    <w:rsid w:val="00FA1E03"/>
    <w:rsid w:val="00FA200F"/>
    <w:rsid w:val="00FA21F8"/>
    <w:rsid w:val="00FA2322"/>
    <w:rsid w:val="00FA2478"/>
    <w:rsid w:val="00FA2A9E"/>
    <w:rsid w:val="00FA3F77"/>
    <w:rsid w:val="00FA4558"/>
    <w:rsid w:val="00FA487C"/>
    <w:rsid w:val="00FA4BB0"/>
    <w:rsid w:val="00FA4D59"/>
    <w:rsid w:val="00FA4EF4"/>
    <w:rsid w:val="00FA5A85"/>
    <w:rsid w:val="00FA6363"/>
    <w:rsid w:val="00FA652E"/>
    <w:rsid w:val="00FB017F"/>
    <w:rsid w:val="00FB0CA9"/>
    <w:rsid w:val="00FB1535"/>
    <w:rsid w:val="00FB1B23"/>
    <w:rsid w:val="00FB207C"/>
    <w:rsid w:val="00FB20FF"/>
    <w:rsid w:val="00FB2122"/>
    <w:rsid w:val="00FB42EE"/>
    <w:rsid w:val="00FB581C"/>
    <w:rsid w:val="00FB5A00"/>
    <w:rsid w:val="00FB5DF5"/>
    <w:rsid w:val="00FB665C"/>
    <w:rsid w:val="00FB6950"/>
    <w:rsid w:val="00FC06BE"/>
    <w:rsid w:val="00FC0955"/>
    <w:rsid w:val="00FC0B3F"/>
    <w:rsid w:val="00FC0EDA"/>
    <w:rsid w:val="00FC10DA"/>
    <w:rsid w:val="00FC1722"/>
    <w:rsid w:val="00FC21AD"/>
    <w:rsid w:val="00FC24C7"/>
    <w:rsid w:val="00FC260B"/>
    <w:rsid w:val="00FC311D"/>
    <w:rsid w:val="00FC35B1"/>
    <w:rsid w:val="00FC36FB"/>
    <w:rsid w:val="00FC43F2"/>
    <w:rsid w:val="00FC4C76"/>
    <w:rsid w:val="00FC4F12"/>
    <w:rsid w:val="00FC5264"/>
    <w:rsid w:val="00FC58C5"/>
    <w:rsid w:val="00FC61F5"/>
    <w:rsid w:val="00FC664F"/>
    <w:rsid w:val="00FC6A95"/>
    <w:rsid w:val="00FC6CC9"/>
    <w:rsid w:val="00FC72D0"/>
    <w:rsid w:val="00FC7712"/>
    <w:rsid w:val="00FC7867"/>
    <w:rsid w:val="00FD113F"/>
    <w:rsid w:val="00FD150B"/>
    <w:rsid w:val="00FD185A"/>
    <w:rsid w:val="00FD2348"/>
    <w:rsid w:val="00FD2C62"/>
    <w:rsid w:val="00FD4912"/>
    <w:rsid w:val="00FD49CE"/>
    <w:rsid w:val="00FD6823"/>
    <w:rsid w:val="00FD7335"/>
    <w:rsid w:val="00FE0218"/>
    <w:rsid w:val="00FE16E0"/>
    <w:rsid w:val="00FE18E8"/>
    <w:rsid w:val="00FE191E"/>
    <w:rsid w:val="00FE2E79"/>
    <w:rsid w:val="00FE322C"/>
    <w:rsid w:val="00FE3A87"/>
    <w:rsid w:val="00FE40C4"/>
    <w:rsid w:val="00FE44CE"/>
    <w:rsid w:val="00FE44E8"/>
    <w:rsid w:val="00FE5F1A"/>
    <w:rsid w:val="00FE639A"/>
    <w:rsid w:val="00FE6BA8"/>
    <w:rsid w:val="00FE7F72"/>
    <w:rsid w:val="00FF0434"/>
    <w:rsid w:val="00FF0B6C"/>
    <w:rsid w:val="00FF0CC9"/>
    <w:rsid w:val="00FF0DEF"/>
    <w:rsid w:val="00FF1D8F"/>
    <w:rsid w:val="00FF2A5C"/>
    <w:rsid w:val="00FF3016"/>
    <w:rsid w:val="00FF301F"/>
    <w:rsid w:val="00FF35DF"/>
    <w:rsid w:val="00FF3FDA"/>
    <w:rsid w:val="00FF4329"/>
    <w:rsid w:val="00FF4965"/>
    <w:rsid w:val="00FF4B67"/>
    <w:rsid w:val="00FF50B5"/>
    <w:rsid w:val="00FF53FC"/>
    <w:rsid w:val="00FF5A29"/>
    <w:rsid w:val="00FF5BCF"/>
    <w:rsid w:val="00FF5D88"/>
    <w:rsid w:val="010BA996"/>
    <w:rsid w:val="090947AC"/>
    <w:rsid w:val="0A42BDCB"/>
    <w:rsid w:val="0AE1EB85"/>
    <w:rsid w:val="1184FFC7"/>
    <w:rsid w:val="14A2C234"/>
    <w:rsid w:val="1A456199"/>
    <w:rsid w:val="1A9C56DD"/>
    <w:rsid w:val="1C3CC107"/>
    <w:rsid w:val="1F634AA4"/>
    <w:rsid w:val="20FAEC31"/>
    <w:rsid w:val="268422AD"/>
    <w:rsid w:val="2CFBAB9C"/>
    <w:rsid w:val="2DEF02C8"/>
    <w:rsid w:val="2EF2EE47"/>
    <w:rsid w:val="2FD2B226"/>
    <w:rsid w:val="3043C481"/>
    <w:rsid w:val="3322E220"/>
    <w:rsid w:val="350669C0"/>
    <w:rsid w:val="36E7BD8D"/>
    <w:rsid w:val="39E2B5C8"/>
    <w:rsid w:val="3C09E6C0"/>
    <w:rsid w:val="3C1DA123"/>
    <w:rsid w:val="419F60B8"/>
    <w:rsid w:val="421B3FA2"/>
    <w:rsid w:val="43685477"/>
    <w:rsid w:val="44DB6914"/>
    <w:rsid w:val="478AFA93"/>
    <w:rsid w:val="4C56BB87"/>
    <w:rsid w:val="4D3EF884"/>
    <w:rsid w:val="58043BE3"/>
    <w:rsid w:val="5BB04DB7"/>
    <w:rsid w:val="5D25C622"/>
    <w:rsid w:val="5F90DAF1"/>
    <w:rsid w:val="60324422"/>
    <w:rsid w:val="6636BE77"/>
    <w:rsid w:val="677DEE02"/>
    <w:rsid w:val="69ABEB02"/>
    <w:rsid w:val="6A84CA34"/>
    <w:rsid w:val="6E794330"/>
    <w:rsid w:val="6E9C30B6"/>
    <w:rsid w:val="728239E3"/>
    <w:rsid w:val="79A15E81"/>
    <w:rsid w:val="7B0AC891"/>
  </w:rsids>
  <m:mathPr>
    <m:mathFont m:val="Cambria Math"/>
    <m:brkBin m:val="before"/>
    <m:brkBinSub m:val="--"/>
    <m:smallFrac m:val="0"/>
    <m:dispDef/>
    <m:lMargin m:val="0"/>
    <m:rMargin m:val="0"/>
    <m:defJc m:val="centerGroup"/>
    <m:wrapIndent m:val="1440"/>
    <m:intLim m:val="subSup"/>
    <m:naryLim m:val="undOvr"/>
  </m:mathPr>
  <w:themeFontLang w:val="hu-H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504870"/>
  <w15:chartTrackingRefBased/>
  <w15:docId w15:val="{BB1AB6CD-DE55-4E6C-8291-938518952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u-HU" w:eastAsia="hu-HU"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toc 1" w:uiPriority="39"/>
    <w:lsdException w:name="toc 2" w:uiPriority="39"/>
    <w:lsdException w:name="toc 3" w:uiPriority="39"/>
    <w:lsdException w:name="caption" w:qFormat="1"/>
    <w:lsdException w:name="Title" w:qFormat="1"/>
    <w:lsdException w:name="Hyperlink" w:uiPriority="99"/>
    <w:lsdException w:name="Strong" w:qFormat="1"/>
    <w:lsdException w:name="Emphasis" w:qFormat="1"/>
    <w:lsdException w:name="HTML Definition"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C3C29"/>
    <w:pPr>
      <w:spacing w:after="120" w:line="360" w:lineRule="auto"/>
      <w:ind w:firstLine="720"/>
      <w:jc w:val="both"/>
    </w:pPr>
    <w:rPr>
      <w:sz w:val="24"/>
      <w:szCs w:val="24"/>
      <w:lang w:val="en-US" w:eastAsia="en-US"/>
    </w:rPr>
  </w:style>
  <w:style w:type="paragraph" w:styleId="Heading1">
    <w:name w:val="heading 1"/>
    <w:basedOn w:val="Normal"/>
    <w:next w:val="Normal"/>
    <w:link w:val="Heading1Char"/>
    <w:autoRedefine/>
    <w:uiPriority w:val="9"/>
    <w:qFormat/>
    <w:rsid w:val="00415288"/>
    <w:pPr>
      <w:keepNext/>
      <w:pageBreakBefore/>
      <w:numPr>
        <w:numId w:val="2"/>
      </w:numPr>
      <w:spacing w:before="360" w:after="480"/>
      <w:outlineLvl w:val="0"/>
    </w:pPr>
    <w:rPr>
      <w:rFonts w:cs="Arial"/>
      <w:b/>
      <w:bCs/>
      <w:kern w:val="32"/>
      <w:sz w:val="36"/>
      <w:szCs w:val="32"/>
    </w:rPr>
  </w:style>
  <w:style w:type="paragraph" w:styleId="Heading2">
    <w:name w:val="heading 2"/>
    <w:basedOn w:val="Normal"/>
    <w:next w:val="Normal"/>
    <w:link w:val="Heading2Char"/>
    <w:autoRedefine/>
    <w:qFormat/>
    <w:pPr>
      <w:keepNext/>
      <w:numPr>
        <w:ilvl w:val="1"/>
        <w:numId w:val="2"/>
      </w:numPr>
      <w:spacing w:before="240" w:after="60"/>
      <w:outlineLvl w:val="1"/>
    </w:pPr>
    <w:rPr>
      <w:rFonts w:cs="Arial"/>
      <w:b/>
      <w:bCs/>
      <w:iCs/>
      <w:sz w:val="32"/>
      <w:szCs w:val="28"/>
    </w:rPr>
  </w:style>
  <w:style w:type="paragraph" w:styleId="Heading3">
    <w:name w:val="heading 3"/>
    <w:basedOn w:val="Normal"/>
    <w:next w:val="Normal"/>
    <w:autoRedefine/>
    <w:qFormat/>
    <w:pPr>
      <w:keepNext/>
      <w:numPr>
        <w:ilvl w:val="2"/>
        <w:numId w:val="2"/>
      </w:numPr>
      <w:spacing w:before="240" w:after="60"/>
      <w:outlineLvl w:val="2"/>
    </w:pPr>
    <w:rPr>
      <w:rFonts w:cs="Arial"/>
      <w:b/>
      <w:bCs/>
      <w:sz w:val="28"/>
      <w:szCs w:val="26"/>
    </w:rPr>
  </w:style>
  <w:style w:type="paragraph" w:styleId="Heading4">
    <w:name w:val="heading 4"/>
    <w:basedOn w:val="Normal"/>
    <w:next w:val="Normal"/>
    <w:autoRedefine/>
    <w:qFormat/>
    <w:pPr>
      <w:keepNext/>
      <w:numPr>
        <w:ilvl w:val="3"/>
        <w:numId w:val="2"/>
      </w:numPr>
      <w:spacing w:before="240" w:after="60"/>
      <w:outlineLvl w:val="3"/>
    </w:pPr>
    <w:rPr>
      <w:b/>
      <w:bCs/>
      <w:szCs w:val="28"/>
    </w:rPr>
  </w:style>
  <w:style w:type="paragraph" w:styleId="Heading5">
    <w:name w:val="heading 5"/>
    <w:basedOn w:val="Normal"/>
    <w:next w:val="Normal"/>
    <w:pPr>
      <w:numPr>
        <w:ilvl w:val="4"/>
        <w:numId w:val="2"/>
      </w:numPr>
      <w:spacing w:before="240" w:after="60"/>
      <w:outlineLvl w:val="4"/>
    </w:pPr>
    <w:rPr>
      <w:b/>
      <w:bCs/>
      <w:i/>
      <w:iCs/>
      <w:sz w:val="26"/>
      <w:szCs w:val="26"/>
    </w:rPr>
  </w:style>
  <w:style w:type="paragraph" w:styleId="Heading6">
    <w:name w:val="heading 6"/>
    <w:basedOn w:val="Normal"/>
    <w:next w:val="Normal"/>
    <w:pPr>
      <w:numPr>
        <w:ilvl w:val="5"/>
        <w:numId w:val="2"/>
      </w:numPr>
      <w:spacing w:before="240" w:after="60"/>
      <w:outlineLvl w:val="5"/>
    </w:pPr>
    <w:rPr>
      <w:b/>
      <w:bCs/>
      <w:sz w:val="22"/>
      <w:szCs w:val="22"/>
    </w:rPr>
  </w:style>
  <w:style w:type="paragraph" w:styleId="Heading7">
    <w:name w:val="heading 7"/>
    <w:basedOn w:val="Normal"/>
    <w:next w:val="Normal"/>
    <w:pPr>
      <w:numPr>
        <w:ilvl w:val="6"/>
        <w:numId w:val="2"/>
      </w:numPr>
      <w:spacing w:before="240" w:after="60"/>
      <w:outlineLvl w:val="6"/>
    </w:pPr>
  </w:style>
  <w:style w:type="paragraph" w:styleId="Heading8">
    <w:name w:val="heading 8"/>
    <w:basedOn w:val="Normal"/>
    <w:next w:val="Normal"/>
    <w:pPr>
      <w:numPr>
        <w:ilvl w:val="7"/>
        <w:numId w:val="2"/>
      </w:numPr>
      <w:spacing w:before="240" w:after="60"/>
      <w:outlineLvl w:val="7"/>
    </w:pPr>
    <w:rPr>
      <w:i/>
      <w:iCs/>
    </w:rPr>
  </w:style>
  <w:style w:type="paragraph" w:styleId="Heading9">
    <w:name w:val="heading 9"/>
    <w:basedOn w:val="Normal"/>
    <w:next w:val="Normal"/>
    <w:pPr>
      <w:numPr>
        <w:ilvl w:val="8"/>
        <w:numId w:val="2"/>
      </w:num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00B3C"/>
    <w:pPr>
      <w:tabs>
        <w:tab w:val="center" w:pos="4320"/>
        <w:tab w:val="right" w:pos="8640"/>
      </w:tabs>
      <w:ind w:firstLine="0"/>
    </w:pPr>
  </w:style>
  <w:style w:type="paragraph" w:styleId="Title">
    <w:name w:val="Title"/>
    <w:basedOn w:val="Normal"/>
    <w:next w:val="Subtitle"/>
    <w:autoRedefine/>
    <w:qFormat/>
    <w:rsid w:val="00730B3C"/>
    <w:pPr>
      <w:keepNext/>
      <w:spacing w:line="240" w:lineRule="auto"/>
      <w:ind w:firstLine="0"/>
      <w:jc w:val="center"/>
    </w:pPr>
    <w:rPr>
      <w:rFonts w:cs="Arial"/>
      <w:b/>
      <w:bCs/>
      <w:caps/>
      <w:kern w:val="28"/>
      <w:sz w:val="52"/>
      <w:szCs w:val="32"/>
    </w:rPr>
  </w:style>
  <w:style w:type="paragraph" w:customStyle="1" w:styleId="Cmlapszerz">
    <w:name w:val="Címlap szerző"/>
    <w:basedOn w:val="Normal"/>
    <w:autoRedefine/>
    <w:rsid w:val="00171054"/>
    <w:pPr>
      <w:keepNext/>
      <w:spacing w:after="240" w:line="240" w:lineRule="auto"/>
      <w:ind w:firstLine="0"/>
      <w:jc w:val="center"/>
    </w:pPr>
    <w:rPr>
      <w:noProof/>
      <w:sz w:val="40"/>
    </w:rPr>
  </w:style>
  <w:style w:type="paragraph" w:styleId="Subtitle">
    <w:name w:val="Subtitle"/>
    <w:basedOn w:val="Normal"/>
    <w:autoRedefine/>
    <w:rsid w:val="009C1C93"/>
    <w:pPr>
      <w:keepLines/>
      <w:spacing w:before="120" w:after="4200"/>
      <w:ind w:firstLine="0"/>
      <w:jc w:val="center"/>
    </w:pPr>
    <w:rPr>
      <w:rFonts w:cs="Arial"/>
      <w:noProof/>
      <w:sz w:val="32"/>
    </w:rPr>
  </w:style>
  <w:style w:type="paragraph" w:styleId="Footer">
    <w:name w:val="footer"/>
    <w:basedOn w:val="Normal"/>
    <w:rsid w:val="00C00B3C"/>
    <w:pPr>
      <w:tabs>
        <w:tab w:val="center" w:pos="4320"/>
        <w:tab w:val="right" w:pos="8640"/>
      </w:tabs>
      <w:ind w:firstLine="0"/>
    </w:pPr>
  </w:style>
  <w:style w:type="paragraph" w:styleId="TOC2">
    <w:name w:val="toc 2"/>
    <w:basedOn w:val="Normal"/>
    <w:next w:val="Normal"/>
    <w:autoRedefine/>
    <w:uiPriority w:val="39"/>
    <w:rsid w:val="009C1C93"/>
    <w:pPr>
      <w:spacing w:after="0"/>
      <w:ind w:left="238" w:firstLine="0"/>
    </w:pPr>
  </w:style>
  <w:style w:type="paragraph" w:styleId="BodyText">
    <w:name w:val="Body Text"/>
    <w:basedOn w:val="Normal"/>
    <w:link w:val="BodyTextChar"/>
    <w:pPr>
      <w:spacing w:before="360"/>
      <w:ind w:firstLine="0"/>
    </w:pPr>
  </w:style>
  <w:style w:type="paragraph" w:customStyle="1" w:styleId="Nyilatkozatcm">
    <w:name w:val="Nyilatkozat cím"/>
    <w:basedOn w:val="Normal"/>
    <w:next w:val="Normal"/>
    <w:autoRedefine/>
    <w:pPr>
      <w:keepNext/>
      <w:pageBreakBefore/>
      <w:spacing w:after="640"/>
      <w:ind w:firstLine="0"/>
      <w:jc w:val="center"/>
    </w:pPr>
    <w:rPr>
      <w:b/>
      <w:caps/>
      <w:sz w:val="36"/>
    </w:rPr>
  </w:style>
  <w:style w:type="paragraph" w:customStyle="1" w:styleId="Nyilatkozatkeltezs">
    <w:name w:val="Nyilatkozat keltezés"/>
    <w:basedOn w:val="Nyilatkozatszveg"/>
    <w:rsid w:val="00854BDC"/>
    <w:pPr>
      <w:spacing w:before="240" w:after="960"/>
    </w:pPr>
  </w:style>
  <w:style w:type="paragraph" w:styleId="TOC1">
    <w:name w:val="toc 1"/>
    <w:basedOn w:val="Normal"/>
    <w:next w:val="Normal"/>
    <w:autoRedefine/>
    <w:uiPriority w:val="39"/>
    <w:rsid w:val="00D1632F"/>
    <w:pPr>
      <w:tabs>
        <w:tab w:val="right" w:leader="dot" w:pos="8494"/>
      </w:tabs>
      <w:spacing w:after="0"/>
      <w:ind w:firstLine="0"/>
    </w:pPr>
    <w:rPr>
      <w:b/>
    </w:rPr>
  </w:style>
  <w:style w:type="paragraph" w:styleId="TOC3">
    <w:name w:val="toc 3"/>
    <w:basedOn w:val="Normal"/>
    <w:next w:val="Normal"/>
    <w:autoRedefine/>
    <w:uiPriority w:val="39"/>
    <w:rsid w:val="009C1C93"/>
    <w:pPr>
      <w:spacing w:after="0"/>
      <w:ind w:left="482" w:firstLine="0"/>
    </w:pPr>
  </w:style>
  <w:style w:type="paragraph" w:styleId="TOC4">
    <w:name w:val="toc 4"/>
    <w:basedOn w:val="Normal"/>
    <w:next w:val="Normal"/>
    <w:autoRedefine/>
    <w:semiHidden/>
    <w:rsid w:val="009C1C93"/>
    <w:pPr>
      <w:spacing w:after="0"/>
      <w:ind w:left="720" w:firstLine="0"/>
    </w:pPr>
  </w:style>
  <w:style w:type="paragraph" w:styleId="TOC5">
    <w:name w:val="toc 5"/>
    <w:basedOn w:val="Normal"/>
    <w:next w:val="Normal"/>
    <w:autoRedefine/>
    <w:semiHidden/>
    <w:rsid w:val="009C1C93"/>
    <w:pPr>
      <w:spacing w:after="0"/>
      <w:ind w:left="958" w:firstLine="0"/>
    </w:pPr>
  </w:style>
  <w:style w:type="paragraph" w:styleId="TOC6">
    <w:name w:val="toc 6"/>
    <w:basedOn w:val="Normal"/>
    <w:next w:val="Normal"/>
    <w:autoRedefine/>
    <w:semiHidden/>
    <w:rsid w:val="009C1C93"/>
    <w:pPr>
      <w:spacing w:after="0"/>
      <w:ind w:left="1202"/>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uiPriority w:val="99"/>
    <w:rPr>
      <w:color w:val="0000FF"/>
      <w:u w:val="single"/>
    </w:rPr>
  </w:style>
  <w:style w:type="character" w:styleId="PageNumber">
    <w:name w:val="page number"/>
    <w:basedOn w:val="DefaultParagraphFont"/>
  </w:style>
  <w:style w:type="paragraph" w:customStyle="1" w:styleId="Irodalomjegyzksor">
    <w:name w:val="Irodalomjegyzék sor"/>
    <w:basedOn w:val="Normal"/>
    <w:autoRedefine/>
    <w:rsid w:val="00B96880"/>
    <w:pPr>
      <w:numPr>
        <w:numId w:val="1"/>
      </w:numPr>
      <w:tabs>
        <w:tab w:val="clear" w:pos="1134"/>
        <w:tab w:val="left" w:pos="567"/>
      </w:tabs>
      <w:spacing w:before="120" w:after="240" w:line="240" w:lineRule="auto"/>
      <w:ind w:left="567" w:hanging="567"/>
      <w:jc w:val="left"/>
    </w:pPr>
    <w:rPr>
      <w:noProof/>
    </w:rPr>
  </w:style>
  <w:style w:type="paragraph" w:styleId="FootnoteText">
    <w:name w:val="footnote text"/>
    <w:basedOn w:val="Normal"/>
    <w:semiHidden/>
    <w:rsid w:val="00B50CAA"/>
    <w:rPr>
      <w:sz w:val="20"/>
      <w:szCs w:val="20"/>
    </w:rPr>
  </w:style>
  <w:style w:type="paragraph" w:customStyle="1" w:styleId="Fejezetcimszmozsnlkl">
    <w:name w:val="Fejezetcim számozás nélkül"/>
    <w:basedOn w:val="Heading1"/>
    <w:next w:val="Normal"/>
    <w:rsid w:val="00D1632F"/>
    <w:pPr>
      <w:numPr>
        <w:numId w:val="0"/>
      </w:numPr>
      <w:spacing w:before="240"/>
    </w:pPr>
  </w:style>
  <w:style w:type="paragraph" w:styleId="Caption">
    <w:name w:val="caption"/>
    <w:basedOn w:val="Normal"/>
    <w:next w:val="Normal"/>
    <w:autoRedefine/>
    <w:qFormat/>
    <w:rsid w:val="007A4231"/>
    <w:pPr>
      <w:spacing w:before="120" w:after="240"/>
      <w:ind w:firstLine="0"/>
      <w:jc w:val="center"/>
    </w:pPr>
    <w:rPr>
      <w:b/>
      <w:bCs/>
      <w:sz w:val="20"/>
      <w:szCs w:val="20"/>
    </w:rPr>
  </w:style>
  <w:style w:type="paragraph" w:customStyle="1" w:styleId="Source">
    <w:name w:val="Source"/>
    <w:basedOn w:val="Normal"/>
    <w:autoRedefine/>
    <w:pPr>
      <w:keepNext/>
      <w:pBdr>
        <w:top w:val="single" w:sz="8" w:space="1" w:color="auto"/>
        <w:left w:val="single" w:sz="8" w:space="4" w:color="auto"/>
        <w:bottom w:val="single" w:sz="8" w:space="1" w:color="auto"/>
        <w:right w:val="single" w:sz="8" w:space="4" w:color="auto"/>
      </w:pBdr>
      <w:shd w:val="clear" w:color="auto" w:fill="D9D9D9"/>
      <w:spacing w:line="240" w:lineRule="auto"/>
      <w:ind w:firstLine="0"/>
    </w:pPr>
    <w:rPr>
      <w:rFonts w:ascii="Courier New" w:hAnsi="Courier New"/>
      <w:noProof/>
      <w:sz w:val="20"/>
    </w:rPr>
  </w:style>
  <w:style w:type="character" w:styleId="FootnoteReference">
    <w:name w:val="footnote reference"/>
    <w:semiHidden/>
    <w:rsid w:val="00B50CAA"/>
    <w:rPr>
      <w:vertAlign w:val="superscript"/>
    </w:rPr>
  </w:style>
  <w:style w:type="paragraph" w:styleId="BalloonText">
    <w:name w:val="Balloon Text"/>
    <w:basedOn w:val="Normal"/>
    <w:link w:val="BalloonTextChar"/>
    <w:rsid w:val="00350AEC"/>
    <w:pPr>
      <w:spacing w:line="240" w:lineRule="auto"/>
    </w:pPr>
    <w:rPr>
      <w:rFonts w:ascii="Tahoma" w:hAnsi="Tahoma" w:cs="Tahoma"/>
      <w:sz w:val="16"/>
      <w:szCs w:val="16"/>
    </w:rPr>
  </w:style>
  <w:style w:type="character" w:customStyle="1" w:styleId="BalloonTextChar">
    <w:name w:val="Balloon Text Char"/>
    <w:link w:val="BalloonText"/>
    <w:rsid w:val="00350AEC"/>
    <w:rPr>
      <w:rFonts w:ascii="Tahoma" w:hAnsi="Tahoma" w:cs="Tahoma"/>
      <w:sz w:val="16"/>
      <w:szCs w:val="16"/>
      <w:lang w:val="en-US" w:eastAsia="en-US"/>
    </w:rPr>
  </w:style>
  <w:style w:type="numbering" w:customStyle="1" w:styleId="tmutat-felsorols">
    <w:name w:val="Útmutató - felsorolás"/>
    <w:basedOn w:val="NoList"/>
    <w:rsid w:val="000062F4"/>
    <w:pPr>
      <w:numPr>
        <w:numId w:val="3"/>
      </w:numPr>
    </w:pPr>
  </w:style>
  <w:style w:type="paragraph" w:customStyle="1" w:styleId="tmutat">
    <w:name w:val="Útmutató"/>
    <w:basedOn w:val="Normal"/>
    <w:rsid w:val="00267677"/>
    <w:pPr>
      <w:spacing w:line="240" w:lineRule="auto"/>
      <w:ind w:firstLine="0"/>
    </w:pPr>
    <w:rPr>
      <w:sz w:val="21"/>
      <w:szCs w:val="22"/>
    </w:rPr>
  </w:style>
  <w:style w:type="character" w:customStyle="1" w:styleId="BodyTextChar">
    <w:name w:val="Body Text Char"/>
    <w:link w:val="BodyText"/>
    <w:rsid w:val="0090541F"/>
    <w:rPr>
      <w:sz w:val="24"/>
      <w:szCs w:val="24"/>
      <w:lang w:eastAsia="en-US"/>
    </w:rPr>
  </w:style>
  <w:style w:type="paragraph" w:customStyle="1" w:styleId="tmutatcm">
    <w:name w:val="Útmutató cím"/>
    <w:basedOn w:val="tmutat"/>
    <w:rsid w:val="0090541F"/>
    <w:pPr>
      <w:jc w:val="center"/>
    </w:pPr>
    <w:rPr>
      <w:b/>
      <w:sz w:val="24"/>
    </w:rPr>
  </w:style>
  <w:style w:type="numbering" w:customStyle="1" w:styleId="tmutatfelsorols">
    <w:name w:val="Útmutató felsorolás"/>
    <w:basedOn w:val="NoList"/>
    <w:rsid w:val="003A4CDB"/>
    <w:pPr>
      <w:numPr>
        <w:numId w:val="4"/>
      </w:numPr>
    </w:pPr>
  </w:style>
  <w:style w:type="numbering" w:customStyle="1" w:styleId="StyleOutlinenumberedSymbolsymbol11ptBoldLeft0cm">
    <w:name w:val="Style Outline numbered Symbol (symbol) 11 pt Bold Left:  0 cm ..."/>
    <w:basedOn w:val="NoList"/>
    <w:rsid w:val="003A4CDB"/>
    <w:pPr>
      <w:numPr>
        <w:numId w:val="5"/>
      </w:numPr>
    </w:pPr>
  </w:style>
  <w:style w:type="numbering" w:customStyle="1" w:styleId="StyleOutlinenumberedSymbolsymbol11ptBoldLeft0cm1">
    <w:name w:val="Style Outline numbered Symbol (symbol) 11 pt Bold Left:  0 cm ...1"/>
    <w:basedOn w:val="NoList"/>
    <w:rsid w:val="003A4CDB"/>
    <w:pPr>
      <w:numPr>
        <w:numId w:val="6"/>
      </w:numPr>
    </w:pPr>
  </w:style>
  <w:style w:type="paragraph" w:customStyle="1" w:styleId="Nyilatkozatszveg">
    <w:name w:val="Nyilatkozat szöveg"/>
    <w:basedOn w:val="Normal"/>
    <w:rsid w:val="00854BDC"/>
    <w:pPr>
      <w:ind w:firstLine="0"/>
    </w:pPr>
  </w:style>
  <w:style w:type="paragraph" w:customStyle="1" w:styleId="Nyilatkozatalrs">
    <w:name w:val="Nyilatkozat aláírás"/>
    <w:basedOn w:val="Nyilatkozatszveg"/>
    <w:rsid w:val="00854BDC"/>
    <w:pPr>
      <w:tabs>
        <w:tab w:val="center" w:pos="6237"/>
      </w:tabs>
      <w:spacing w:after="0" w:line="240" w:lineRule="auto"/>
      <w:ind w:left="3686"/>
    </w:pPr>
    <w:rPr>
      <w:noProof/>
    </w:rPr>
  </w:style>
  <w:style w:type="paragraph" w:customStyle="1" w:styleId="Cmlaplog">
    <w:name w:val="Címlap logó"/>
    <w:basedOn w:val="Normal"/>
    <w:rsid w:val="00D429F2"/>
    <w:pPr>
      <w:ind w:firstLine="0"/>
      <w:jc w:val="center"/>
    </w:pPr>
    <w:rPr>
      <w:szCs w:val="20"/>
    </w:rPr>
  </w:style>
  <w:style w:type="paragraph" w:customStyle="1" w:styleId="Cmlapkarstanszk">
    <w:name w:val="Címlap kar és tanszék"/>
    <w:basedOn w:val="Normal"/>
    <w:rsid w:val="00171054"/>
    <w:pPr>
      <w:spacing w:after="0" w:line="240" w:lineRule="auto"/>
      <w:ind w:firstLine="0"/>
      <w:jc w:val="center"/>
    </w:pPr>
    <w:rPr>
      <w:szCs w:val="20"/>
    </w:rPr>
  </w:style>
  <w:style w:type="paragraph" w:customStyle="1" w:styleId="Cmlapegyetem">
    <w:name w:val="Címlap egyetem"/>
    <w:basedOn w:val="Normal"/>
    <w:rsid w:val="00171054"/>
    <w:pPr>
      <w:spacing w:before="120" w:after="0" w:line="240" w:lineRule="auto"/>
      <w:ind w:firstLine="0"/>
      <w:jc w:val="center"/>
    </w:pPr>
    <w:rPr>
      <w:b/>
      <w:bCs/>
      <w:szCs w:val="20"/>
    </w:rPr>
  </w:style>
  <w:style w:type="numbering" w:customStyle="1" w:styleId="tmutatszmozottlista">
    <w:name w:val="Útmutató számozott lista"/>
    <w:basedOn w:val="NoList"/>
    <w:rsid w:val="00D429F2"/>
    <w:pPr>
      <w:numPr>
        <w:numId w:val="7"/>
      </w:numPr>
    </w:pPr>
  </w:style>
  <w:style w:type="numbering" w:customStyle="1" w:styleId="Irodalomjegyzkttel">
    <w:name w:val="Irodalomjegyzék tétel"/>
    <w:basedOn w:val="NoList"/>
    <w:rsid w:val="006F512E"/>
    <w:pPr>
      <w:numPr>
        <w:numId w:val="9"/>
      </w:numPr>
    </w:pPr>
  </w:style>
  <w:style w:type="character" w:customStyle="1" w:styleId="tmutatkiemels">
    <w:name w:val="Útmutató kiemelés"/>
    <w:rsid w:val="006F512E"/>
    <w:rPr>
      <w:b/>
      <w:bCs/>
    </w:rPr>
  </w:style>
  <w:style w:type="character" w:customStyle="1" w:styleId="tmutatfontos">
    <w:name w:val="Útmutató fontos"/>
    <w:rsid w:val="006F512E"/>
    <w:rPr>
      <w:b/>
      <w:u w:val="single"/>
    </w:rPr>
  </w:style>
  <w:style w:type="character" w:customStyle="1" w:styleId="Irodalomjegyzkforrs">
    <w:name w:val="Irodalomjegyzék forrás"/>
    <w:rsid w:val="006F512E"/>
    <w:rPr>
      <w:i/>
    </w:rPr>
  </w:style>
  <w:style w:type="numbering" w:customStyle="1" w:styleId="tmutatlista">
    <w:name w:val="Útmutató lista"/>
    <w:basedOn w:val="NoList"/>
    <w:rsid w:val="00267677"/>
    <w:pPr>
      <w:numPr>
        <w:numId w:val="11"/>
      </w:numPr>
    </w:pPr>
  </w:style>
  <w:style w:type="character" w:styleId="BookTitle">
    <w:name w:val="Book Title"/>
    <w:uiPriority w:val="33"/>
    <w:rsid w:val="003F5425"/>
    <w:rPr>
      <w:b/>
      <w:bCs/>
      <w:smallCaps/>
      <w:spacing w:val="5"/>
    </w:rPr>
  </w:style>
  <w:style w:type="paragraph" w:styleId="IntenseQuote">
    <w:name w:val="Intense Quote"/>
    <w:basedOn w:val="Normal"/>
    <w:next w:val="Normal"/>
    <w:link w:val="IntenseQuoteChar"/>
    <w:uiPriority w:val="30"/>
    <w:rsid w:val="003F5425"/>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3F5425"/>
    <w:rPr>
      <w:b/>
      <w:bCs/>
      <w:i/>
      <w:iCs/>
      <w:color w:val="4F81BD"/>
      <w:sz w:val="24"/>
      <w:szCs w:val="24"/>
      <w:lang w:eastAsia="en-US"/>
    </w:rPr>
  </w:style>
  <w:style w:type="character" w:styleId="IntenseReference">
    <w:name w:val="Intense Reference"/>
    <w:uiPriority w:val="32"/>
    <w:rsid w:val="003F5425"/>
    <w:rPr>
      <w:b/>
      <w:bCs/>
      <w:smallCaps/>
      <w:color w:val="C0504D"/>
      <w:spacing w:val="5"/>
      <w:u w:val="single"/>
    </w:rPr>
  </w:style>
  <w:style w:type="character" w:styleId="SubtleReference">
    <w:name w:val="Subtle Reference"/>
    <w:uiPriority w:val="31"/>
    <w:rsid w:val="003F5425"/>
    <w:rPr>
      <w:smallCaps/>
      <w:color w:val="C0504D"/>
      <w:u w:val="single"/>
    </w:rPr>
  </w:style>
  <w:style w:type="paragraph" w:styleId="ListParagraph">
    <w:name w:val="List Paragraph"/>
    <w:basedOn w:val="Normal"/>
    <w:uiPriority w:val="34"/>
    <w:rsid w:val="003F5425"/>
    <w:pPr>
      <w:ind w:left="708"/>
    </w:pPr>
  </w:style>
  <w:style w:type="character" w:styleId="Emphasis">
    <w:name w:val="Emphasis"/>
    <w:qFormat/>
    <w:rsid w:val="003F5425"/>
    <w:rPr>
      <w:i/>
      <w:iCs/>
    </w:rPr>
  </w:style>
  <w:style w:type="character" w:styleId="SubtleEmphasis">
    <w:name w:val="Subtle Emphasis"/>
    <w:uiPriority w:val="19"/>
    <w:rsid w:val="003F5425"/>
    <w:rPr>
      <w:i/>
      <w:iCs/>
      <w:color w:val="808080"/>
    </w:rPr>
  </w:style>
  <w:style w:type="character" w:styleId="IntenseEmphasis">
    <w:name w:val="Intense Emphasis"/>
    <w:uiPriority w:val="21"/>
    <w:rsid w:val="003F5425"/>
    <w:rPr>
      <w:b/>
      <w:bCs/>
      <w:i/>
      <w:iCs/>
      <w:color w:val="4F81BD"/>
    </w:rPr>
  </w:style>
  <w:style w:type="paragraph" w:styleId="Quote">
    <w:name w:val="Quote"/>
    <w:basedOn w:val="Normal"/>
    <w:next w:val="Normal"/>
    <w:link w:val="QuoteChar"/>
    <w:uiPriority w:val="29"/>
    <w:rsid w:val="003F5425"/>
    <w:rPr>
      <w:i/>
      <w:iCs/>
      <w:color w:val="000000"/>
    </w:rPr>
  </w:style>
  <w:style w:type="character" w:customStyle="1" w:styleId="QuoteChar">
    <w:name w:val="Quote Char"/>
    <w:link w:val="Quote"/>
    <w:uiPriority w:val="29"/>
    <w:rsid w:val="003F5425"/>
    <w:rPr>
      <w:i/>
      <w:iCs/>
      <w:color w:val="000000"/>
      <w:sz w:val="24"/>
      <w:szCs w:val="24"/>
      <w:lang w:eastAsia="en-US"/>
    </w:rPr>
  </w:style>
  <w:style w:type="paragraph" w:styleId="NoSpacing">
    <w:name w:val="No Spacing"/>
    <w:uiPriority w:val="1"/>
    <w:rsid w:val="003F5425"/>
    <w:pPr>
      <w:ind w:firstLine="720"/>
      <w:jc w:val="both"/>
    </w:pPr>
    <w:rPr>
      <w:sz w:val="24"/>
      <w:szCs w:val="24"/>
      <w:lang w:eastAsia="en-US"/>
    </w:rPr>
  </w:style>
  <w:style w:type="character" w:styleId="Strong">
    <w:name w:val="Strong"/>
    <w:qFormat/>
    <w:rsid w:val="003F5425"/>
    <w:rPr>
      <w:b/>
      <w:bCs/>
    </w:rPr>
  </w:style>
  <w:style w:type="paragraph" w:customStyle="1" w:styleId="Picture">
    <w:name w:val="Picture"/>
    <w:basedOn w:val="Normal"/>
    <w:next w:val="Caption"/>
    <w:qFormat/>
    <w:rsid w:val="002841F9"/>
    <w:pPr>
      <w:keepNext/>
      <w:spacing w:before="240" w:line="240" w:lineRule="auto"/>
      <w:ind w:firstLine="0"/>
      <w:jc w:val="center"/>
    </w:pPr>
  </w:style>
  <w:style w:type="character" w:customStyle="1" w:styleId="StyleUnderline">
    <w:name w:val="Style Underline"/>
    <w:qFormat/>
    <w:rsid w:val="00D07335"/>
    <w:rPr>
      <w:u w:val="single"/>
    </w:rPr>
  </w:style>
  <w:style w:type="paragraph" w:customStyle="1" w:styleId="Code">
    <w:name w:val="Code"/>
    <w:basedOn w:val="Normal"/>
    <w:qFormat/>
    <w:rsid w:val="00225F65"/>
    <w:pPr>
      <w:tabs>
        <w:tab w:val="left" w:pos="851"/>
        <w:tab w:val="left" w:pos="1418"/>
        <w:tab w:val="left" w:pos="1985"/>
        <w:tab w:val="left" w:pos="2552"/>
        <w:tab w:val="left" w:pos="3119"/>
        <w:tab w:val="left" w:pos="3686"/>
        <w:tab w:val="left" w:pos="4253"/>
        <w:tab w:val="left" w:pos="4820"/>
        <w:tab w:val="left" w:pos="5387"/>
        <w:tab w:val="left" w:pos="5954"/>
      </w:tabs>
      <w:spacing w:before="120" w:after="240" w:line="240" w:lineRule="auto"/>
      <w:ind w:left="284" w:firstLine="0"/>
      <w:contextualSpacing/>
    </w:pPr>
    <w:rPr>
      <w:rFonts w:ascii="Consolas" w:hAnsi="Consolas"/>
      <w:sz w:val="20"/>
    </w:rPr>
  </w:style>
  <w:style w:type="paragraph" w:styleId="TOCHeading">
    <w:name w:val="TOC Heading"/>
    <w:basedOn w:val="Heading1"/>
    <w:next w:val="Normal"/>
    <w:uiPriority w:val="39"/>
    <w:semiHidden/>
    <w:unhideWhenUsed/>
    <w:qFormat/>
    <w:rsid w:val="0001192F"/>
    <w:pPr>
      <w:keepLines/>
      <w:pageBreakBefore w:val="0"/>
      <w:numPr>
        <w:numId w:val="0"/>
      </w:numPr>
      <w:spacing w:before="480" w:after="0" w:line="276" w:lineRule="auto"/>
      <w:jc w:val="left"/>
      <w:outlineLvl w:val="9"/>
    </w:pPr>
    <w:rPr>
      <w:rFonts w:ascii="Cambria" w:hAnsi="Cambria" w:cs="Times New Roman"/>
      <w:color w:val="365F91"/>
      <w:kern w:val="0"/>
      <w:sz w:val="28"/>
      <w:szCs w:val="28"/>
      <w:lang w:eastAsia="hu-HU"/>
    </w:rPr>
  </w:style>
  <w:style w:type="paragraph" w:customStyle="1" w:styleId="Headline">
    <w:name w:val="Headline"/>
    <w:basedOn w:val="Fejezetcimszmozsnlkl"/>
    <w:next w:val="Normal"/>
    <w:qFormat/>
    <w:rsid w:val="00B96880"/>
    <w:pPr>
      <w:outlineLvl w:val="9"/>
    </w:pPr>
    <w:rPr>
      <w:noProof/>
    </w:rPr>
  </w:style>
  <w:style w:type="character" w:styleId="CommentReference">
    <w:name w:val="annotation reference"/>
    <w:basedOn w:val="DefaultParagraphFont"/>
    <w:rsid w:val="00630A92"/>
    <w:rPr>
      <w:sz w:val="16"/>
      <w:szCs w:val="16"/>
    </w:rPr>
  </w:style>
  <w:style w:type="paragraph" w:styleId="CommentText">
    <w:name w:val="annotation text"/>
    <w:basedOn w:val="Normal"/>
    <w:link w:val="CommentTextChar"/>
    <w:rsid w:val="00630A92"/>
    <w:pPr>
      <w:spacing w:line="240" w:lineRule="auto"/>
    </w:pPr>
    <w:rPr>
      <w:sz w:val="20"/>
      <w:szCs w:val="20"/>
    </w:rPr>
  </w:style>
  <w:style w:type="character" w:customStyle="1" w:styleId="CommentTextChar">
    <w:name w:val="Comment Text Char"/>
    <w:basedOn w:val="DefaultParagraphFont"/>
    <w:link w:val="CommentText"/>
    <w:rsid w:val="00630A92"/>
    <w:rPr>
      <w:lang w:eastAsia="en-US"/>
    </w:rPr>
  </w:style>
  <w:style w:type="paragraph" w:styleId="CommentSubject">
    <w:name w:val="annotation subject"/>
    <w:basedOn w:val="CommentText"/>
    <w:next w:val="CommentText"/>
    <w:link w:val="CommentSubjectChar"/>
    <w:rsid w:val="00630A92"/>
    <w:rPr>
      <w:b/>
      <w:bCs/>
    </w:rPr>
  </w:style>
  <w:style w:type="character" w:customStyle="1" w:styleId="CommentSubjectChar">
    <w:name w:val="Comment Subject Char"/>
    <w:basedOn w:val="CommentTextChar"/>
    <w:link w:val="CommentSubject"/>
    <w:rsid w:val="00630A92"/>
    <w:rPr>
      <w:b/>
      <w:bCs/>
      <w:lang w:eastAsia="en-US"/>
    </w:rPr>
  </w:style>
  <w:style w:type="character" w:customStyle="1" w:styleId="Heading1Char">
    <w:name w:val="Heading 1 Char"/>
    <w:basedOn w:val="DefaultParagraphFont"/>
    <w:link w:val="Heading1"/>
    <w:uiPriority w:val="9"/>
    <w:rsid w:val="00415288"/>
    <w:rPr>
      <w:rFonts w:cs="Arial"/>
      <w:b/>
      <w:bCs/>
      <w:kern w:val="32"/>
      <w:sz w:val="36"/>
      <w:szCs w:val="32"/>
      <w:lang w:eastAsia="en-US"/>
    </w:rPr>
  </w:style>
  <w:style w:type="paragraph" w:styleId="Bibliography">
    <w:name w:val="Bibliography"/>
    <w:basedOn w:val="Normal"/>
    <w:next w:val="Normal"/>
    <w:uiPriority w:val="37"/>
    <w:unhideWhenUsed/>
    <w:rsid w:val="009B2EED"/>
    <w:pPr>
      <w:ind w:firstLine="0"/>
    </w:pPr>
    <w:rPr>
      <w:noProof/>
    </w:rPr>
  </w:style>
  <w:style w:type="paragraph" w:styleId="Revision">
    <w:name w:val="Revision"/>
    <w:hidden/>
    <w:uiPriority w:val="99"/>
    <w:semiHidden/>
    <w:rsid w:val="0046068C"/>
    <w:rPr>
      <w:sz w:val="24"/>
      <w:szCs w:val="24"/>
      <w:lang w:eastAsia="en-US"/>
    </w:rPr>
  </w:style>
  <w:style w:type="table" w:styleId="TableGrid">
    <w:name w:val="Table Grid"/>
    <w:basedOn w:val="TableNormal"/>
    <w:rsid w:val="002605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3512C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rsid w:val="000C3C29"/>
    <w:rPr>
      <w:rFonts w:cs="Arial"/>
      <w:b/>
      <w:bCs/>
      <w:iCs/>
      <w:sz w:val="32"/>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1264">
      <w:bodyDiv w:val="1"/>
      <w:marLeft w:val="0"/>
      <w:marRight w:val="0"/>
      <w:marTop w:val="0"/>
      <w:marBottom w:val="0"/>
      <w:divBdr>
        <w:top w:val="none" w:sz="0" w:space="0" w:color="auto"/>
        <w:left w:val="none" w:sz="0" w:space="0" w:color="auto"/>
        <w:bottom w:val="none" w:sz="0" w:space="0" w:color="auto"/>
        <w:right w:val="none" w:sz="0" w:space="0" w:color="auto"/>
      </w:divBdr>
    </w:div>
    <w:div w:id="6058180">
      <w:bodyDiv w:val="1"/>
      <w:marLeft w:val="0"/>
      <w:marRight w:val="0"/>
      <w:marTop w:val="0"/>
      <w:marBottom w:val="0"/>
      <w:divBdr>
        <w:top w:val="none" w:sz="0" w:space="0" w:color="auto"/>
        <w:left w:val="none" w:sz="0" w:space="0" w:color="auto"/>
        <w:bottom w:val="none" w:sz="0" w:space="0" w:color="auto"/>
        <w:right w:val="none" w:sz="0" w:space="0" w:color="auto"/>
      </w:divBdr>
    </w:div>
    <w:div w:id="14161635">
      <w:bodyDiv w:val="1"/>
      <w:marLeft w:val="0"/>
      <w:marRight w:val="0"/>
      <w:marTop w:val="0"/>
      <w:marBottom w:val="0"/>
      <w:divBdr>
        <w:top w:val="none" w:sz="0" w:space="0" w:color="auto"/>
        <w:left w:val="none" w:sz="0" w:space="0" w:color="auto"/>
        <w:bottom w:val="none" w:sz="0" w:space="0" w:color="auto"/>
        <w:right w:val="none" w:sz="0" w:space="0" w:color="auto"/>
      </w:divBdr>
    </w:div>
    <w:div w:id="14501521">
      <w:bodyDiv w:val="1"/>
      <w:marLeft w:val="0"/>
      <w:marRight w:val="0"/>
      <w:marTop w:val="0"/>
      <w:marBottom w:val="0"/>
      <w:divBdr>
        <w:top w:val="none" w:sz="0" w:space="0" w:color="auto"/>
        <w:left w:val="none" w:sz="0" w:space="0" w:color="auto"/>
        <w:bottom w:val="none" w:sz="0" w:space="0" w:color="auto"/>
        <w:right w:val="none" w:sz="0" w:space="0" w:color="auto"/>
      </w:divBdr>
    </w:div>
    <w:div w:id="15885990">
      <w:bodyDiv w:val="1"/>
      <w:marLeft w:val="0"/>
      <w:marRight w:val="0"/>
      <w:marTop w:val="0"/>
      <w:marBottom w:val="0"/>
      <w:divBdr>
        <w:top w:val="none" w:sz="0" w:space="0" w:color="auto"/>
        <w:left w:val="none" w:sz="0" w:space="0" w:color="auto"/>
        <w:bottom w:val="none" w:sz="0" w:space="0" w:color="auto"/>
        <w:right w:val="none" w:sz="0" w:space="0" w:color="auto"/>
      </w:divBdr>
    </w:div>
    <w:div w:id="20594847">
      <w:bodyDiv w:val="1"/>
      <w:marLeft w:val="0"/>
      <w:marRight w:val="0"/>
      <w:marTop w:val="0"/>
      <w:marBottom w:val="0"/>
      <w:divBdr>
        <w:top w:val="none" w:sz="0" w:space="0" w:color="auto"/>
        <w:left w:val="none" w:sz="0" w:space="0" w:color="auto"/>
        <w:bottom w:val="none" w:sz="0" w:space="0" w:color="auto"/>
        <w:right w:val="none" w:sz="0" w:space="0" w:color="auto"/>
      </w:divBdr>
    </w:div>
    <w:div w:id="25914586">
      <w:bodyDiv w:val="1"/>
      <w:marLeft w:val="0"/>
      <w:marRight w:val="0"/>
      <w:marTop w:val="0"/>
      <w:marBottom w:val="0"/>
      <w:divBdr>
        <w:top w:val="none" w:sz="0" w:space="0" w:color="auto"/>
        <w:left w:val="none" w:sz="0" w:space="0" w:color="auto"/>
        <w:bottom w:val="none" w:sz="0" w:space="0" w:color="auto"/>
        <w:right w:val="none" w:sz="0" w:space="0" w:color="auto"/>
      </w:divBdr>
    </w:div>
    <w:div w:id="28335845">
      <w:bodyDiv w:val="1"/>
      <w:marLeft w:val="0"/>
      <w:marRight w:val="0"/>
      <w:marTop w:val="0"/>
      <w:marBottom w:val="0"/>
      <w:divBdr>
        <w:top w:val="none" w:sz="0" w:space="0" w:color="auto"/>
        <w:left w:val="none" w:sz="0" w:space="0" w:color="auto"/>
        <w:bottom w:val="none" w:sz="0" w:space="0" w:color="auto"/>
        <w:right w:val="none" w:sz="0" w:space="0" w:color="auto"/>
      </w:divBdr>
    </w:div>
    <w:div w:id="33046321">
      <w:bodyDiv w:val="1"/>
      <w:marLeft w:val="0"/>
      <w:marRight w:val="0"/>
      <w:marTop w:val="0"/>
      <w:marBottom w:val="0"/>
      <w:divBdr>
        <w:top w:val="none" w:sz="0" w:space="0" w:color="auto"/>
        <w:left w:val="none" w:sz="0" w:space="0" w:color="auto"/>
        <w:bottom w:val="none" w:sz="0" w:space="0" w:color="auto"/>
        <w:right w:val="none" w:sz="0" w:space="0" w:color="auto"/>
      </w:divBdr>
    </w:div>
    <w:div w:id="33819372">
      <w:bodyDiv w:val="1"/>
      <w:marLeft w:val="0"/>
      <w:marRight w:val="0"/>
      <w:marTop w:val="0"/>
      <w:marBottom w:val="0"/>
      <w:divBdr>
        <w:top w:val="none" w:sz="0" w:space="0" w:color="auto"/>
        <w:left w:val="none" w:sz="0" w:space="0" w:color="auto"/>
        <w:bottom w:val="none" w:sz="0" w:space="0" w:color="auto"/>
        <w:right w:val="none" w:sz="0" w:space="0" w:color="auto"/>
      </w:divBdr>
    </w:div>
    <w:div w:id="39212192">
      <w:bodyDiv w:val="1"/>
      <w:marLeft w:val="0"/>
      <w:marRight w:val="0"/>
      <w:marTop w:val="0"/>
      <w:marBottom w:val="0"/>
      <w:divBdr>
        <w:top w:val="none" w:sz="0" w:space="0" w:color="auto"/>
        <w:left w:val="none" w:sz="0" w:space="0" w:color="auto"/>
        <w:bottom w:val="none" w:sz="0" w:space="0" w:color="auto"/>
        <w:right w:val="none" w:sz="0" w:space="0" w:color="auto"/>
      </w:divBdr>
    </w:div>
    <w:div w:id="41905648">
      <w:bodyDiv w:val="1"/>
      <w:marLeft w:val="0"/>
      <w:marRight w:val="0"/>
      <w:marTop w:val="0"/>
      <w:marBottom w:val="0"/>
      <w:divBdr>
        <w:top w:val="none" w:sz="0" w:space="0" w:color="auto"/>
        <w:left w:val="none" w:sz="0" w:space="0" w:color="auto"/>
        <w:bottom w:val="none" w:sz="0" w:space="0" w:color="auto"/>
        <w:right w:val="none" w:sz="0" w:space="0" w:color="auto"/>
      </w:divBdr>
    </w:div>
    <w:div w:id="48463370">
      <w:bodyDiv w:val="1"/>
      <w:marLeft w:val="0"/>
      <w:marRight w:val="0"/>
      <w:marTop w:val="0"/>
      <w:marBottom w:val="0"/>
      <w:divBdr>
        <w:top w:val="none" w:sz="0" w:space="0" w:color="auto"/>
        <w:left w:val="none" w:sz="0" w:space="0" w:color="auto"/>
        <w:bottom w:val="none" w:sz="0" w:space="0" w:color="auto"/>
        <w:right w:val="none" w:sz="0" w:space="0" w:color="auto"/>
      </w:divBdr>
    </w:div>
    <w:div w:id="55591390">
      <w:bodyDiv w:val="1"/>
      <w:marLeft w:val="0"/>
      <w:marRight w:val="0"/>
      <w:marTop w:val="0"/>
      <w:marBottom w:val="0"/>
      <w:divBdr>
        <w:top w:val="none" w:sz="0" w:space="0" w:color="auto"/>
        <w:left w:val="none" w:sz="0" w:space="0" w:color="auto"/>
        <w:bottom w:val="none" w:sz="0" w:space="0" w:color="auto"/>
        <w:right w:val="none" w:sz="0" w:space="0" w:color="auto"/>
      </w:divBdr>
    </w:div>
    <w:div w:id="57557277">
      <w:bodyDiv w:val="1"/>
      <w:marLeft w:val="0"/>
      <w:marRight w:val="0"/>
      <w:marTop w:val="0"/>
      <w:marBottom w:val="0"/>
      <w:divBdr>
        <w:top w:val="none" w:sz="0" w:space="0" w:color="auto"/>
        <w:left w:val="none" w:sz="0" w:space="0" w:color="auto"/>
        <w:bottom w:val="none" w:sz="0" w:space="0" w:color="auto"/>
        <w:right w:val="none" w:sz="0" w:space="0" w:color="auto"/>
      </w:divBdr>
    </w:div>
    <w:div w:id="58752508">
      <w:bodyDiv w:val="1"/>
      <w:marLeft w:val="0"/>
      <w:marRight w:val="0"/>
      <w:marTop w:val="0"/>
      <w:marBottom w:val="0"/>
      <w:divBdr>
        <w:top w:val="none" w:sz="0" w:space="0" w:color="auto"/>
        <w:left w:val="none" w:sz="0" w:space="0" w:color="auto"/>
        <w:bottom w:val="none" w:sz="0" w:space="0" w:color="auto"/>
        <w:right w:val="none" w:sz="0" w:space="0" w:color="auto"/>
      </w:divBdr>
    </w:div>
    <w:div w:id="59254213">
      <w:bodyDiv w:val="1"/>
      <w:marLeft w:val="0"/>
      <w:marRight w:val="0"/>
      <w:marTop w:val="0"/>
      <w:marBottom w:val="0"/>
      <w:divBdr>
        <w:top w:val="none" w:sz="0" w:space="0" w:color="auto"/>
        <w:left w:val="none" w:sz="0" w:space="0" w:color="auto"/>
        <w:bottom w:val="none" w:sz="0" w:space="0" w:color="auto"/>
        <w:right w:val="none" w:sz="0" w:space="0" w:color="auto"/>
      </w:divBdr>
    </w:div>
    <w:div w:id="62141598">
      <w:bodyDiv w:val="1"/>
      <w:marLeft w:val="0"/>
      <w:marRight w:val="0"/>
      <w:marTop w:val="0"/>
      <w:marBottom w:val="0"/>
      <w:divBdr>
        <w:top w:val="none" w:sz="0" w:space="0" w:color="auto"/>
        <w:left w:val="none" w:sz="0" w:space="0" w:color="auto"/>
        <w:bottom w:val="none" w:sz="0" w:space="0" w:color="auto"/>
        <w:right w:val="none" w:sz="0" w:space="0" w:color="auto"/>
      </w:divBdr>
    </w:div>
    <w:div w:id="70395926">
      <w:bodyDiv w:val="1"/>
      <w:marLeft w:val="0"/>
      <w:marRight w:val="0"/>
      <w:marTop w:val="0"/>
      <w:marBottom w:val="0"/>
      <w:divBdr>
        <w:top w:val="none" w:sz="0" w:space="0" w:color="auto"/>
        <w:left w:val="none" w:sz="0" w:space="0" w:color="auto"/>
        <w:bottom w:val="none" w:sz="0" w:space="0" w:color="auto"/>
        <w:right w:val="none" w:sz="0" w:space="0" w:color="auto"/>
      </w:divBdr>
    </w:div>
    <w:div w:id="71854484">
      <w:bodyDiv w:val="1"/>
      <w:marLeft w:val="0"/>
      <w:marRight w:val="0"/>
      <w:marTop w:val="0"/>
      <w:marBottom w:val="0"/>
      <w:divBdr>
        <w:top w:val="none" w:sz="0" w:space="0" w:color="auto"/>
        <w:left w:val="none" w:sz="0" w:space="0" w:color="auto"/>
        <w:bottom w:val="none" w:sz="0" w:space="0" w:color="auto"/>
        <w:right w:val="none" w:sz="0" w:space="0" w:color="auto"/>
      </w:divBdr>
    </w:div>
    <w:div w:id="73169744">
      <w:bodyDiv w:val="1"/>
      <w:marLeft w:val="0"/>
      <w:marRight w:val="0"/>
      <w:marTop w:val="0"/>
      <w:marBottom w:val="0"/>
      <w:divBdr>
        <w:top w:val="none" w:sz="0" w:space="0" w:color="auto"/>
        <w:left w:val="none" w:sz="0" w:space="0" w:color="auto"/>
        <w:bottom w:val="none" w:sz="0" w:space="0" w:color="auto"/>
        <w:right w:val="none" w:sz="0" w:space="0" w:color="auto"/>
      </w:divBdr>
    </w:div>
    <w:div w:id="73747643">
      <w:bodyDiv w:val="1"/>
      <w:marLeft w:val="0"/>
      <w:marRight w:val="0"/>
      <w:marTop w:val="0"/>
      <w:marBottom w:val="0"/>
      <w:divBdr>
        <w:top w:val="none" w:sz="0" w:space="0" w:color="auto"/>
        <w:left w:val="none" w:sz="0" w:space="0" w:color="auto"/>
        <w:bottom w:val="none" w:sz="0" w:space="0" w:color="auto"/>
        <w:right w:val="none" w:sz="0" w:space="0" w:color="auto"/>
      </w:divBdr>
    </w:div>
    <w:div w:id="75320469">
      <w:bodyDiv w:val="1"/>
      <w:marLeft w:val="0"/>
      <w:marRight w:val="0"/>
      <w:marTop w:val="0"/>
      <w:marBottom w:val="0"/>
      <w:divBdr>
        <w:top w:val="none" w:sz="0" w:space="0" w:color="auto"/>
        <w:left w:val="none" w:sz="0" w:space="0" w:color="auto"/>
        <w:bottom w:val="none" w:sz="0" w:space="0" w:color="auto"/>
        <w:right w:val="none" w:sz="0" w:space="0" w:color="auto"/>
      </w:divBdr>
    </w:div>
    <w:div w:id="82340302">
      <w:bodyDiv w:val="1"/>
      <w:marLeft w:val="0"/>
      <w:marRight w:val="0"/>
      <w:marTop w:val="0"/>
      <w:marBottom w:val="0"/>
      <w:divBdr>
        <w:top w:val="none" w:sz="0" w:space="0" w:color="auto"/>
        <w:left w:val="none" w:sz="0" w:space="0" w:color="auto"/>
        <w:bottom w:val="none" w:sz="0" w:space="0" w:color="auto"/>
        <w:right w:val="none" w:sz="0" w:space="0" w:color="auto"/>
      </w:divBdr>
    </w:div>
    <w:div w:id="82579378">
      <w:bodyDiv w:val="1"/>
      <w:marLeft w:val="0"/>
      <w:marRight w:val="0"/>
      <w:marTop w:val="0"/>
      <w:marBottom w:val="0"/>
      <w:divBdr>
        <w:top w:val="none" w:sz="0" w:space="0" w:color="auto"/>
        <w:left w:val="none" w:sz="0" w:space="0" w:color="auto"/>
        <w:bottom w:val="none" w:sz="0" w:space="0" w:color="auto"/>
        <w:right w:val="none" w:sz="0" w:space="0" w:color="auto"/>
      </w:divBdr>
    </w:div>
    <w:div w:id="88158708">
      <w:bodyDiv w:val="1"/>
      <w:marLeft w:val="0"/>
      <w:marRight w:val="0"/>
      <w:marTop w:val="0"/>
      <w:marBottom w:val="0"/>
      <w:divBdr>
        <w:top w:val="none" w:sz="0" w:space="0" w:color="auto"/>
        <w:left w:val="none" w:sz="0" w:space="0" w:color="auto"/>
        <w:bottom w:val="none" w:sz="0" w:space="0" w:color="auto"/>
        <w:right w:val="none" w:sz="0" w:space="0" w:color="auto"/>
      </w:divBdr>
    </w:div>
    <w:div w:id="88425758">
      <w:bodyDiv w:val="1"/>
      <w:marLeft w:val="0"/>
      <w:marRight w:val="0"/>
      <w:marTop w:val="0"/>
      <w:marBottom w:val="0"/>
      <w:divBdr>
        <w:top w:val="none" w:sz="0" w:space="0" w:color="auto"/>
        <w:left w:val="none" w:sz="0" w:space="0" w:color="auto"/>
        <w:bottom w:val="none" w:sz="0" w:space="0" w:color="auto"/>
        <w:right w:val="none" w:sz="0" w:space="0" w:color="auto"/>
      </w:divBdr>
    </w:div>
    <w:div w:id="95954512">
      <w:bodyDiv w:val="1"/>
      <w:marLeft w:val="0"/>
      <w:marRight w:val="0"/>
      <w:marTop w:val="0"/>
      <w:marBottom w:val="0"/>
      <w:divBdr>
        <w:top w:val="none" w:sz="0" w:space="0" w:color="auto"/>
        <w:left w:val="none" w:sz="0" w:space="0" w:color="auto"/>
        <w:bottom w:val="none" w:sz="0" w:space="0" w:color="auto"/>
        <w:right w:val="none" w:sz="0" w:space="0" w:color="auto"/>
      </w:divBdr>
    </w:div>
    <w:div w:id="97020048">
      <w:bodyDiv w:val="1"/>
      <w:marLeft w:val="0"/>
      <w:marRight w:val="0"/>
      <w:marTop w:val="0"/>
      <w:marBottom w:val="0"/>
      <w:divBdr>
        <w:top w:val="none" w:sz="0" w:space="0" w:color="auto"/>
        <w:left w:val="none" w:sz="0" w:space="0" w:color="auto"/>
        <w:bottom w:val="none" w:sz="0" w:space="0" w:color="auto"/>
        <w:right w:val="none" w:sz="0" w:space="0" w:color="auto"/>
      </w:divBdr>
    </w:div>
    <w:div w:id="99953047">
      <w:bodyDiv w:val="1"/>
      <w:marLeft w:val="0"/>
      <w:marRight w:val="0"/>
      <w:marTop w:val="0"/>
      <w:marBottom w:val="0"/>
      <w:divBdr>
        <w:top w:val="none" w:sz="0" w:space="0" w:color="auto"/>
        <w:left w:val="none" w:sz="0" w:space="0" w:color="auto"/>
        <w:bottom w:val="none" w:sz="0" w:space="0" w:color="auto"/>
        <w:right w:val="none" w:sz="0" w:space="0" w:color="auto"/>
      </w:divBdr>
    </w:div>
    <w:div w:id="102457579">
      <w:bodyDiv w:val="1"/>
      <w:marLeft w:val="0"/>
      <w:marRight w:val="0"/>
      <w:marTop w:val="0"/>
      <w:marBottom w:val="0"/>
      <w:divBdr>
        <w:top w:val="none" w:sz="0" w:space="0" w:color="auto"/>
        <w:left w:val="none" w:sz="0" w:space="0" w:color="auto"/>
        <w:bottom w:val="none" w:sz="0" w:space="0" w:color="auto"/>
        <w:right w:val="none" w:sz="0" w:space="0" w:color="auto"/>
      </w:divBdr>
    </w:div>
    <w:div w:id="107819842">
      <w:bodyDiv w:val="1"/>
      <w:marLeft w:val="0"/>
      <w:marRight w:val="0"/>
      <w:marTop w:val="0"/>
      <w:marBottom w:val="0"/>
      <w:divBdr>
        <w:top w:val="none" w:sz="0" w:space="0" w:color="auto"/>
        <w:left w:val="none" w:sz="0" w:space="0" w:color="auto"/>
        <w:bottom w:val="none" w:sz="0" w:space="0" w:color="auto"/>
        <w:right w:val="none" w:sz="0" w:space="0" w:color="auto"/>
      </w:divBdr>
    </w:div>
    <w:div w:id="116609496">
      <w:bodyDiv w:val="1"/>
      <w:marLeft w:val="0"/>
      <w:marRight w:val="0"/>
      <w:marTop w:val="0"/>
      <w:marBottom w:val="0"/>
      <w:divBdr>
        <w:top w:val="none" w:sz="0" w:space="0" w:color="auto"/>
        <w:left w:val="none" w:sz="0" w:space="0" w:color="auto"/>
        <w:bottom w:val="none" w:sz="0" w:space="0" w:color="auto"/>
        <w:right w:val="none" w:sz="0" w:space="0" w:color="auto"/>
      </w:divBdr>
    </w:div>
    <w:div w:id="117578545">
      <w:bodyDiv w:val="1"/>
      <w:marLeft w:val="0"/>
      <w:marRight w:val="0"/>
      <w:marTop w:val="0"/>
      <w:marBottom w:val="0"/>
      <w:divBdr>
        <w:top w:val="none" w:sz="0" w:space="0" w:color="auto"/>
        <w:left w:val="none" w:sz="0" w:space="0" w:color="auto"/>
        <w:bottom w:val="none" w:sz="0" w:space="0" w:color="auto"/>
        <w:right w:val="none" w:sz="0" w:space="0" w:color="auto"/>
      </w:divBdr>
    </w:div>
    <w:div w:id="125123561">
      <w:bodyDiv w:val="1"/>
      <w:marLeft w:val="0"/>
      <w:marRight w:val="0"/>
      <w:marTop w:val="0"/>
      <w:marBottom w:val="0"/>
      <w:divBdr>
        <w:top w:val="none" w:sz="0" w:space="0" w:color="auto"/>
        <w:left w:val="none" w:sz="0" w:space="0" w:color="auto"/>
        <w:bottom w:val="none" w:sz="0" w:space="0" w:color="auto"/>
        <w:right w:val="none" w:sz="0" w:space="0" w:color="auto"/>
      </w:divBdr>
    </w:div>
    <w:div w:id="139351782">
      <w:bodyDiv w:val="1"/>
      <w:marLeft w:val="0"/>
      <w:marRight w:val="0"/>
      <w:marTop w:val="0"/>
      <w:marBottom w:val="0"/>
      <w:divBdr>
        <w:top w:val="none" w:sz="0" w:space="0" w:color="auto"/>
        <w:left w:val="none" w:sz="0" w:space="0" w:color="auto"/>
        <w:bottom w:val="none" w:sz="0" w:space="0" w:color="auto"/>
        <w:right w:val="none" w:sz="0" w:space="0" w:color="auto"/>
      </w:divBdr>
    </w:div>
    <w:div w:id="140006887">
      <w:bodyDiv w:val="1"/>
      <w:marLeft w:val="0"/>
      <w:marRight w:val="0"/>
      <w:marTop w:val="0"/>
      <w:marBottom w:val="0"/>
      <w:divBdr>
        <w:top w:val="none" w:sz="0" w:space="0" w:color="auto"/>
        <w:left w:val="none" w:sz="0" w:space="0" w:color="auto"/>
        <w:bottom w:val="none" w:sz="0" w:space="0" w:color="auto"/>
        <w:right w:val="none" w:sz="0" w:space="0" w:color="auto"/>
      </w:divBdr>
      <w:divsChild>
        <w:div w:id="854852024">
          <w:marLeft w:val="0"/>
          <w:marRight w:val="0"/>
          <w:marTop w:val="0"/>
          <w:marBottom w:val="0"/>
          <w:divBdr>
            <w:top w:val="none" w:sz="0" w:space="0" w:color="auto"/>
            <w:left w:val="none" w:sz="0" w:space="0" w:color="auto"/>
            <w:bottom w:val="none" w:sz="0" w:space="0" w:color="auto"/>
            <w:right w:val="none" w:sz="0" w:space="0" w:color="auto"/>
          </w:divBdr>
          <w:divsChild>
            <w:div w:id="119696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74688">
      <w:bodyDiv w:val="1"/>
      <w:marLeft w:val="0"/>
      <w:marRight w:val="0"/>
      <w:marTop w:val="0"/>
      <w:marBottom w:val="0"/>
      <w:divBdr>
        <w:top w:val="none" w:sz="0" w:space="0" w:color="auto"/>
        <w:left w:val="none" w:sz="0" w:space="0" w:color="auto"/>
        <w:bottom w:val="none" w:sz="0" w:space="0" w:color="auto"/>
        <w:right w:val="none" w:sz="0" w:space="0" w:color="auto"/>
      </w:divBdr>
    </w:div>
    <w:div w:id="159202361">
      <w:bodyDiv w:val="1"/>
      <w:marLeft w:val="0"/>
      <w:marRight w:val="0"/>
      <w:marTop w:val="0"/>
      <w:marBottom w:val="0"/>
      <w:divBdr>
        <w:top w:val="none" w:sz="0" w:space="0" w:color="auto"/>
        <w:left w:val="none" w:sz="0" w:space="0" w:color="auto"/>
        <w:bottom w:val="none" w:sz="0" w:space="0" w:color="auto"/>
        <w:right w:val="none" w:sz="0" w:space="0" w:color="auto"/>
      </w:divBdr>
    </w:div>
    <w:div w:id="162473754">
      <w:bodyDiv w:val="1"/>
      <w:marLeft w:val="0"/>
      <w:marRight w:val="0"/>
      <w:marTop w:val="0"/>
      <w:marBottom w:val="0"/>
      <w:divBdr>
        <w:top w:val="none" w:sz="0" w:space="0" w:color="auto"/>
        <w:left w:val="none" w:sz="0" w:space="0" w:color="auto"/>
        <w:bottom w:val="none" w:sz="0" w:space="0" w:color="auto"/>
        <w:right w:val="none" w:sz="0" w:space="0" w:color="auto"/>
      </w:divBdr>
    </w:div>
    <w:div w:id="164054389">
      <w:bodyDiv w:val="1"/>
      <w:marLeft w:val="0"/>
      <w:marRight w:val="0"/>
      <w:marTop w:val="0"/>
      <w:marBottom w:val="0"/>
      <w:divBdr>
        <w:top w:val="none" w:sz="0" w:space="0" w:color="auto"/>
        <w:left w:val="none" w:sz="0" w:space="0" w:color="auto"/>
        <w:bottom w:val="none" w:sz="0" w:space="0" w:color="auto"/>
        <w:right w:val="none" w:sz="0" w:space="0" w:color="auto"/>
      </w:divBdr>
    </w:div>
    <w:div w:id="171529765">
      <w:bodyDiv w:val="1"/>
      <w:marLeft w:val="0"/>
      <w:marRight w:val="0"/>
      <w:marTop w:val="0"/>
      <w:marBottom w:val="0"/>
      <w:divBdr>
        <w:top w:val="none" w:sz="0" w:space="0" w:color="auto"/>
        <w:left w:val="none" w:sz="0" w:space="0" w:color="auto"/>
        <w:bottom w:val="none" w:sz="0" w:space="0" w:color="auto"/>
        <w:right w:val="none" w:sz="0" w:space="0" w:color="auto"/>
      </w:divBdr>
    </w:div>
    <w:div w:id="174617043">
      <w:bodyDiv w:val="1"/>
      <w:marLeft w:val="0"/>
      <w:marRight w:val="0"/>
      <w:marTop w:val="0"/>
      <w:marBottom w:val="0"/>
      <w:divBdr>
        <w:top w:val="none" w:sz="0" w:space="0" w:color="auto"/>
        <w:left w:val="none" w:sz="0" w:space="0" w:color="auto"/>
        <w:bottom w:val="none" w:sz="0" w:space="0" w:color="auto"/>
        <w:right w:val="none" w:sz="0" w:space="0" w:color="auto"/>
      </w:divBdr>
    </w:div>
    <w:div w:id="174998444">
      <w:bodyDiv w:val="1"/>
      <w:marLeft w:val="0"/>
      <w:marRight w:val="0"/>
      <w:marTop w:val="0"/>
      <w:marBottom w:val="0"/>
      <w:divBdr>
        <w:top w:val="none" w:sz="0" w:space="0" w:color="auto"/>
        <w:left w:val="none" w:sz="0" w:space="0" w:color="auto"/>
        <w:bottom w:val="none" w:sz="0" w:space="0" w:color="auto"/>
        <w:right w:val="none" w:sz="0" w:space="0" w:color="auto"/>
      </w:divBdr>
    </w:div>
    <w:div w:id="176431490">
      <w:bodyDiv w:val="1"/>
      <w:marLeft w:val="0"/>
      <w:marRight w:val="0"/>
      <w:marTop w:val="0"/>
      <w:marBottom w:val="0"/>
      <w:divBdr>
        <w:top w:val="none" w:sz="0" w:space="0" w:color="auto"/>
        <w:left w:val="none" w:sz="0" w:space="0" w:color="auto"/>
        <w:bottom w:val="none" w:sz="0" w:space="0" w:color="auto"/>
        <w:right w:val="none" w:sz="0" w:space="0" w:color="auto"/>
      </w:divBdr>
    </w:div>
    <w:div w:id="183518549">
      <w:bodyDiv w:val="1"/>
      <w:marLeft w:val="0"/>
      <w:marRight w:val="0"/>
      <w:marTop w:val="0"/>
      <w:marBottom w:val="0"/>
      <w:divBdr>
        <w:top w:val="none" w:sz="0" w:space="0" w:color="auto"/>
        <w:left w:val="none" w:sz="0" w:space="0" w:color="auto"/>
        <w:bottom w:val="none" w:sz="0" w:space="0" w:color="auto"/>
        <w:right w:val="none" w:sz="0" w:space="0" w:color="auto"/>
      </w:divBdr>
    </w:div>
    <w:div w:id="184104147">
      <w:bodyDiv w:val="1"/>
      <w:marLeft w:val="0"/>
      <w:marRight w:val="0"/>
      <w:marTop w:val="0"/>
      <w:marBottom w:val="0"/>
      <w:divBdr>
        <w:top w:val="none" w:sz="0" w:space="0" w:color="auto"/>
        <w:left w:val="none" w:sz="0" w:space="0" w:color="auto"/>
        <w:bottom w:val="none" w:sz="0" w:space="0" w:color="auto"/>
        <w:right w:val="none" w:sz="0" w:space="0" w:color="auto"/>
      </w:divBdr>
    </w:div>
    <w:div w:id="186917896">
      <w:bodyDiv w:val="1"/>
      <w:marLeft w:val="0"/>
      <w:marRight w:val="0"/>
      <w:marTop w:val="0"/>
      <w:marBottom w:val="0"/>
      <w:divBdr>
        <w:top w:val="none" w:sz="0" w:space="0" w:color="auto"/>
        <w:left w:val="none" w:sz="0" w:space="0" w:color="auto"/>
        <w:bottom w:val="none" w:sz="0" w:space="0" w:color="auto"/>
        <w:right w:val="none" w:sz="0" w:space="0" w:color="auto"/>
      </w:divBdr>
    </w:div>
    <w:div w:id="187105330">
      <w:bodyDiv w:val="1"/>
      <w:marLeft w:val="0"/>
      <w:marRight w:val="0"/>
      <w:marTop w:val="0"/>
      <w:marBottom w:val="0"/>
      <w:divBdr>
        <w:top w:val="none" w:sz="0" w:space="0" w:color="auto"/>
        <w:left w:val="none" w:sz="0" w:space="0" w:color="auto"/>
        <w:bottom w:val="none" w:sz="0" w:space="0" w:color="auto"/>
        <w:right w:val="none" w:sz="0" w:space="0" w:color="auto"/>
      </w:divBdr>
    </w:div>
    <w:div w:id="197394869">
      <w:bodyDiv w:val="1"/>
      <w:marLeft w:val="0"/>
      <w:marRight w:val="0"/>
      <w:marTop w:val="0"/>
      <w:marBottom w:val="0"/>
      <w:divBdr>
        <w:top w:val="none" w:sz="0" w:space="0" w:color="auto"/>
        <w:left w:val="none" w:sz="0" w:space="0" w:color="auto"/>
        <w:bottom w:val="none" w:sz="0" w:space="0" w:color="auto"/>
        <w:right w:val="none" w:sz="0" w:space="0" w:color="auto"/>
      </w:divBdr>
    </w:div>
    <w:div w:id="201216555">
      <w:bodyDiv w:val="1"/>
      <w:marLeft w:val="0"/>
      <w:marRight w:val="0"/>
      <w:marTop w:val="0"/>
      <w:marBottom w:val="0"/>
      <w:divBdr>
        <w:top w:val="none" w:sz="0" w:space="0" w:color="auto"/>
        <w:left w:val="none" w:sz="0" w:space="0" w:color="auto"/>
        <w:bottom w:val="none" w:sz="0" w:space="0" w:color="auto"/>
        <w:right w:val="none" w:sz="0" w:space="0" w:color="auto"/>
      </w:divBdr>
    </w:div>
    <w:div w:id="206989856">
      <w:bodyDiv w:val="1"/>
      <w:marLeft w:val="0"/>
      <w:marRight w:val="0"/>
      <w:marTop w:val="0"/>
      <w:marBottom w:val="0"/>
      <w:divBdr>
        <w:top w:val="none" w:sz="0" w:space="0" w:color="auto"/>
        <w:left w:val="none" w:sz="0" w:space="0" w:color="auto"/>
        <w:bottom w:val="none" w:sz="0" w:space="0" w:color="auto"/>
        <w:right w:val="none" w:sz="0" w:space="0" w:color="auto"/>
      </w:divBdr>
    </w:div>
    <w:div w:id="212935366">
      <w:bodyDiv w:val="1"/>
      <w:marLeft w:val="0"/>
      <w:marRight w:val="0"/>
      <w:marTop w:val="0"/>
      <w:marBottom w:val="0"/>
      <w:divBdr>
        <w:top w:val="none" w:sz="0" w:space="0" w:color="auto"/>
        <w:left w:val="none" w:sz="0" w:space="0" w:color="auto"/>
        <w:bottom w:val="none" w:sz="0" w:space="0" w:color="auto"/>
        <w:right w:val="none" w:sz="0" w:space="0" w:color="auto"/>
      </w:divBdr>
    </w:div>
    <w:div w:id="215316023">
      <w:bodyDiv w:val="1"/>
      <w:marLeft w:val="0"/>
      <w:marRight w:val="0"/>
      <w:marTop w:val="0"/>
      <w:marBottom w:val="0"/>
      <w:divBdr>
        <w:top w:val="none" w:sz="0" w:space="0" w:color="auto"/>
        <w:left w:val="none" w:sz="0" w:space="0" w:color="auto"/>
        <w:bottom w:val="none" w:sz="0" w:space="0" w:color="auto"/>
        <w:right w:val="none" w:sz="0" w:space="0" w:color="auto"/>
      </w:divBdr>
    </w:div>
    <w:div w:id="218368854">
      <w:bodyDiv w:val="1"/>
      <w:marLeft w:val="0"/>
      <w:marRight w:val="0"/>
      <w:marTop w:val="0"/>
      <w:marBottom w:val="0"/>
      <w:divBdr>
        <w:top w:val="none" w:sz="0" w:space="0" w:color="auto"/>
        <w:left w:val="none" w:sz="0" w:space="0" w:color="auto"/>
        <w:bottom w:val="none" w:sz="0" w:space="0" w:color="auto"/>
        <w:right w:val="none" w:sz="0" w:space="0" w:color="auto"/>
      </w:divBdr>
    </w:div>
    <w:div w:id="220560394">
      <w:bodyDiv w:val="1"/>
      <w:marLeft w:val="0"/>
      <w:marRight w:val="0"/>
      <w:marTop w:val="0"/>
      <w:marBottom w:val="0"/>
      <w:divBdr>
        <w:top w:val="none" w:sz="0" w:space="0" w:color="auto"/>
        <w:left w:val="none" w:sz="0" w:space="0" w:color="auto"/>
        <w:bottom w:val="none" w:sz="0" w:space="0" w:color="auto"/>
        <w:right w:val="none" w:sz="0" w:space="0" w:color="auto"/>
      </w:divBdr>
    </w:div>
    <w:div w:id="225839877">
      <w:bodyDiv w:val="1"/>
      <w:marLeft w:val="0"/>
      <w:marRight w:val="0"/>
      <w:marTop w:val="0"/>
      <w:marBottom w:val="0"/>
      <w:divBdr>
        <w:top w:val="none" w:sz="0" w:space="0" w:color="auto"/>
        <w:left w:val="none" w:sz="0" w:space="0" w:color="auto"/>
        <w:bottom w:val="none" w:sz="0" w:space="0" w:color="auto"/>
        <w:right w:val="none" w:sz="0" w:space="0" w:color="auto"/>
      </w:divBdr>
      <w:divsChild>
        <w:div w:id="1052845809">
          <w:marLeft w:val="0"/>
          <w:marRight w:val="0"/>
          <w:marTop w:val="0"/>
          <w:marBottom w:val="0"/>
          <w:divBdr>
            <w:top w:val="none" w:sz="0" w:space="0" w:color="auto"/>
            <w:left w:val="none" w:sz="0" w:space="0" w:color="auto"/>
            <w:bottom w:val="none" w:sz="0" w:space="0" w:color="auto"/>
            <w:right w:val="none" w:sz="0" w:space="0" w:color="auto"/>
          </w:divBdr>
          <w:divsChild>
            <w:div w:id="25232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056430">
      <w:bodyDiv w:val="1"/>
      <w:marLeft w:val="0"/>
      <w:marRight w:val="0"/>
      <w:marTop w:val="0"/>
      <w:marBottom w:val="0"/>
      <w:divBdr>
        <w:top w:val="none" w:sz="0" w:space="0" w:color="auto"/>
        <w:left w:val="none" w:sz="0" w:space="0" w:color="auto"/>
        <w:bottom w:val="none" w:sz="0" w:space="0" w:color="auto"/>
        <w:right w:val="none" w:sz="0" w:space="0" w:color="auto"/>
      </w:divBdr>
    </w:div>
    <w:div w:id="242225363">
      <w:bodyDiv w:val="1"/>
      <w:marLeft w:val="0"/>
      <w:marRight w:val="0"/>
      <w:marTop w:val="0"/>
      <w:marBottom w:val="0"/>
      <w:divBdr>
        <w:top w:val="none" w:sz="0" w:space="0" w:color="auto"/>
        <w:left w:val="none" w:sz="0" w:space="0" w:color="auto"/>
        <w:bottom w:val="none" w:sz="0" w:space="0" w:color="auto"/>
        <w:right w:val="none" w:sz="0" w:space="0" w:color="auto"/>
      </w:divBdr>
    </w:div>
    <w:div w:id="247927637">
      <w:bodyDiv w:val="1"/>
      <w:marLeft w:val="0"/>
      <w:marRight w:val="0"/>
      <w:marTop w:val="0"/>
      <w:marBottom w:val="0"/>
      <w:divBdr>
        <w:top w:val="none" w:sz="0" w:space="0" w:color="auto"/>
        <w:left w:val="none" w:sz="0" w:space="0" w:color="auto"/>
        <w:bottom w:val="none" w:sz="0" w:space="0" w:color="auto"/>
        <w:right w:val="none" w:sz="0" w:space="0" w:color="auto"/>
      </w:divBdr>
    </w:div>
    <w:div w:id="250167702">
      <w:bodyDiv w:val="1"/>
      <w:marLeft w:val="0"/>
      <w:marRight w:val="0"/>
      <w:marTop w:val="0"/>
      <w:marBottom w:val="0"/>
      <w:divBdr>
        <w:top w:val="none" w:sz="0" w:space="0" w:color="auto"/>
        <w:left w:val="none" w:sz="0" w:space="0" w:color="auto"/>
        <w:bottom w:val="none" w:sz="0" w:space="0" w:color="auto"/>
        <w:right w:val="none" w:sz="0" w:space="0" w:color="auto"/>
      </w:divBdr>
    </w:div>
    <w:div w:id="253512977">
      <w:bodyDiv w:val="1"/>
      <w:marLeft w:val="0"/>
      <w:marRight w:val="0"/>
      <w:marTop w:val="0"/>
      <w:marBottom w:val="0"/>
      <w:divBdr>
        <w:top w:val="none" w:sz="0" w:space="0" w:color="auto"/>
        <w:left w:val="none" w:sz="0" w:space="0" w:color="auto"/>
        <w:bottom w:val="none" w:sz="0" w:space="0" w:color="auto"/>
        <w:right w:val="none" w:sz="0" w:space="0" w:color="auto"/>
      </w:divBdr>
    </w:div>
    <w:div w:id="262960622">
      <w:bodyDiv w:val="1"/>
      <w:marLeft w:val="0"/>
      <w:marRight w:val="0"/>
      <w:marTop w:val="0"/>
      <w:marBottom w:val="0"/>
      <w:divBdr>
        <w:top w:val="none" w:sz="0" w:space="0" w:color="auto"/>
        <w:left w:val="none" w:sz="0" w:space="0" w:color="auto"/>
        <w:bottom w:val="none" w:sz="0" w:space="0" w:color="auto"/>
        <w:right w:val="none" w:sz="0" w:space="0" w:color="auto"/>
      </w:divBdr>
    </w:div>
    <w:div w:id="269893465">
      <w:bodyDiv w:val="1"/>
      <w:marLeft w:val="0"/>
      <w:marRight w:val="0"/>
      <w:marTop w:val="0"/>
      <w:marBottom w:val="0"/>
      <w:divBdr>
        <w:top w:val="none" w:sz="0" w:space="0" w:color="auto"/>
        <w:left w:val="none" w:sz="0" w:space="0" w:color="auto"/>
        <w:bottom w:val="none" w:sz="0" w:space="0" w:color="auto"/>
        <w:right w:val="none" w:sz="0" w:space="0" w:color="auto"/>
      </w:divBdr>
    </w:div>
    <w:div w:id="270741994">
      <w:bodyDiv w:val="1"/>
      <w:marLeft w:val="0"/>
      <w:marRight w:val="0"/>
      <w:marTop w:val="0"/>
      <w:marBottom w:val="0"/>
      <w:divBdr>
        <w:top w:val="none" w:sz="0" w:space="0" w:color="auto"/>
        <w:left w:val="none" w:sz="0" w:space="0" w:color="auto"/>
        <w:bottom w:val="none" w:sz="0" w:space="0" w:color="auto"/>
        <w:right w:val="none" w:sz="0" w:space="0" w:color="auto"/>
      </w:divBdr>
    </w:div>
    <w:div w:id="272596526">
      <w:bodyDiv w:val="1"/>
      <w:marLeft w:val="0"/>
      <w:marRight w:val="0"/>
      <w:marTop w:val="0"/>
      <w:marBottom w:val="0"/>
      <w:divBdr>
        <w:top w:val="none" w:sz="0" w:space="0" w:color="auto"/>
        <w:left w:val="none" w:sz="0" w:space="0" w:color="auto"/>
        <w:bottom w:val="none" w:sz="0" w:space="0" w:color="auto"/>
        <w:right w:val="none" w:sz="0" w:space="0" w:color="auto"/>
      </w:divBdr>
    </w:div>
    <w:div w:id="274219579">
      <w:bodyDiv w:val="1"/>
      <w:marLeft w:val="0"/>
      <w:marRight w:val="0"/>
      <w:marTop w:val="0"/>
      <w:marBottom w:val="0"/>
      <w:divBdr>
        <w:top w:val="none" w:sz="0" w:space="0" w:color="auto"/>
        <w:left w:val="none" w:sz="0" w:space="0" w:color="auto"/>
        <w:bottom w:val="none" w:sz="0" w:space="0" w:color="auto"/>
        <w:right w:val="none" w:sz="0" w:space="0" w:color="auto"/>
      </w:divBdr>
    </w:div>
    <w:div w:id="274365500">
      <w:bodyDiv w:val="1"/>
      <w:marLeft w:val="0"/>
      <w:marRight w:val="0"/>
      <w:marTop w:val="0"/>
      <w:marBottom w:val="0"/>
      <w:divBdr>
        <w:top w:val="none" w:sz="0" w:space="0" w:color="auto"/>
        <w:left w:val="none" w:sz="0" w:space="0" w:color="auto"/>
        <w:bottom w:val="none" w:sz="0" w:space="0" w:color="auto"/>
        <w:right w:val="none" w:sz="0" w:space="0" w:color="auto"/>
      </w:divBdr>
    </w:div>
    <w:div w:id="275138334">
      <w:bodyDiv w:val="1"/>
      <w:marLeft w:val="0"/>
      <w:marRight w:val="0"/>
      <w:marTop w:val="0"/>
      <w:marBottom w:val="0"/>
      <w:divBdr>
        <w:top w:val="none" w:sz="0" w:space="0" w:color="auto"/>
        <w:left w:val="none" w:sz="0" w:space="0" w:color="auto"/>
        <w:bottom w:val="none" w:sz="0" w:space="0" w:color="auto"/>
        <w:right w:val="none" w:sz="0" w:space="0" w:color="auto"/>
      </w:divBdr>
    </w:div>
    <w:div w:id="278806351">
      <w:bodyDiv w:val="1"/>
      <w:marLeft w:val="0"/>
      <w:marRight w:val="0"/>
      <w:marTop w:val="0"/>
      <w:marBottom w:val="0"/>
      <w:divBdr>
        <w:top w:val="none" w:sz="0" w:space="0" w:color="auto"/>
        <w:left w:val="none" w:sz="0" w:space="0" w:color="auto"/>
        <w:bottom w:val="none" w:sz="0" w:space="0" w:color="auto"/>
        <w:right w:val="none" w:sz="0" w:space="0" w:color="auto"/>
      </w:divBdr>
    </w:div>
    <w:div w:id="297339298">
      <w:bodyDiv w:val="1"/>
      <w:marLeft w:val="0"/>
      <w:marRight w:val="0"/>
      <w:marTop w:val="0"/>
      <w:marBottom w:val="0"/>
      <w:divBdr>
        <w:top w:val="none" w:sz="0" w:space="0" w:color="auto"/>
        <w:left w:val="none" w:sz="0" w:space="0" w:color="auto"/>
        <w:bottom w:val="none" w:sz="0" w:space="0" w:color="auto"/>
        <w:right w:val="none" w:sz="0" w:space="0" w:color="auto"/>
      </w:divBdr>
    </w:div>
    <w:div w:id="320044016">
      <w:bodyDiv w:val="1"/>
      <w:marLeft w:val="0"/>
      <w:marRight w:val="0"/>
      <w:marTop w:val="0"/>
      <w:marBottom w:val="0"/>
      <w:divBdr>
        <w:top w:val="none" w:sz="0" w:space="0" w:color="auto"/>
        <w:left w:val="none" w:sz="0" w:space="0" w:color="auto"/>
        <w:bottom w:val="none" w:sz="0" w:space="0" w:color="auto"/>
        <w:right w:val="none" w:sz="0" w:space="0" w:color="auto"/>
      </w:divBdr>
    </w:div>
    <w:div w:id="321473838">
      <w:bodyDiv w:val="1"/>
      <w:marLeft w:val="0"/>
      <w:marRight w:val="0"/>
      <w:marTop w:val="0"/>
      <w:marBottom w:val="0"/>
      <w:divBdr>
        <w:top w:val="none" w:sz="0" w:space="0" w:color="auto"/>
        <w:left w:val="none" w:sz="0" w:space="0" w:color="auto"/>
        <w:bottom w:val="none" w:sz="0" w:space="0" w:color="auto"/>
        <w:right w:val="none" w:sz="0" w:space="0" w:color="auto"/>
      </w:divBdr>
    </w:div>
    <w:div w:id="323895756">
      <w:bodyDiv w:val="1"/>
      <w:marLeft w:val="0"/>
      <w:marRight w:val="0"/>
      <w:marTop w:val="0"/>
      <w:marBottom w:val="0"/>
      <w:divBdr>
        <w:top w:val="none" w:sz="0" w:space="0" w:color="auto"/>
        <w:left w:val="none" w:sz="0" w:space="0" w:color="auto"/>
        <w:bottom w:val="none" w:sz="0" w:space="0" w:color="auto"/>
        <w:right w:val="none" w:sz="0" w:space="0" w:color="auto"/>
      </w:divBdr>
    </w:div>
    <w:div w:id="325480170">
      <w:bodyDiv w:val="1"/>
      <w:marLeft w:val="0"/>
      <w:marRight w:val="0"/>
      <w:marTop w:val="0"/>
      <w:marBottom w:val="0"/>
      <w:divBdr>
        <w:top w:val="none" w:sz="0" w:space="0" w:color="auto"/>
        <w:left w:val="none" w:sz="0" w:space="0" w:color="auto"/>
        <w:bottom w:val="none" w:sz="0" w:space="0" w:color="auto"/>
        <w:right w:val="none" w:sz="0" w:space="0" w:color="auto"/>
      </w:divBdr>
    </w:div>
    <w:div w:id="332606456">
      <w:bodyDiv w:val="1"/>
      <w:marLeft w:val="0"/>
      <w:marRight w:val="0"/>
      <w:marTop w:val="0"/>
      <w:marBottom w:val="0"/>
      <w:divBdr>
        <w:top w:val="none" w:sz="0" w:space="0" w:color="auto"/>
        <w:left w:val="none" w:sz="0" w:space="0" w:color="auto"/>
        <w:bottom w:val="none" w:sz="0" w:space="0" w:color="auto"/>
        <w:right w:val="none" w:sz="0" w:space="0" w:color="auto"/>
      </w:divBdr>
    </w:div>
    <w:div w:id="333262142">
      <w:bodyDiv w:val="1"/>
      <w:marLeft w:val="0"/>
      <w:marRight w:val="0"/>
      <w:marTop w:val="0"/>
      <w:marBottom w:val="0"/>
      <w:divBdr>
        <w:top w:val="none" w:sz="0" w:space="0" w:color="auto"/>
        <w:left w:val="none" w:sz="0" w:space="0" w:color="auto"/>
        <w:bottom w:val="none" w:sz="0" w:space="0" w:color="auto"/>
        <w:right w:val="none" w:sz="0" w:space="0" w:color="auto"/>
      </w:divBdr>
    </w:div>
    <w:div w:id="350299589">
      <w:bodyDiv w:val="1"/>
      <w:marLeft w:val="0"/>
      <w:marRight w:val="0"/>
      <w:marTop w:val="0"/>
      <w:marBottom w:val="0"/>
      <w:divBdr>
        <w:top w:val="none" w:sz="0" w:space="0" w:color="auto"/>
        <w:left w:val="none" w:sz="0" w:space="0" w:color="auto"/>
        <w:bottom w:val="none" w:sz="0" w:space="0" w:color="auto"/>
        <w:right w:val="none" w:sz="0" w:space="0" w:color="auto"/>
      </w:divBdr>
    </w:div>
    <w:div w:id="356586008">
      <w:bodyDiv w:val="1"/>
      <w:marLeft w:val="0"/>
      <w:marRight w:val="0"/>
      <w:marTop w:val="0"/>
      <w:marBottom w:val="0"/>
      <w:divBdr>
        <w:top w:val="none" w:sz="0" w:space="0" w:color="auto"/>
        <w:left w:val="none" w:sz="0" w:space="0" w:color="auto"/>
        <w:bottom w:val="none" w:sz="0" w:space="0" w:color="auto"/>
        <w:right w:val="none" w:sz="0" w:space="0" w:color="auto"/>
      </w:divBdr>
    </w:div>
    <w:div w:id="359862985">
      <w:bodyDiv w:val="1"/>
      <w:marLeft w:val="0"/>
      <w:marRight w:val="0"/>
      <w:marTop w:val="0"/>
      <w:marBottom w:val="0"/>
      <w:divBdr>
        <w:top w:val="none" w:sz="0" w:space="0" w:color="auto"/>
        <w:left w:val="none" w:sz="0" w:space="0" w:color="auto"/>
        <w:bottom w:val="none" w:sz="0" w:space="0" w:color="auto"/>
        <w:right w:val="none" w:sz="0" w:space="0" w:color="auto"/>
      </w:divBdr>
    </w:div>
    <w:div w:id="361632296">
      <w:bodyDiv w:val="1"/>
      <w:marLeft w:val="0"/>
      <w:marRight w:val="0"/>
      <w:marTop w:val="0"/>
      <w:marBottom w:val="0"/>
      <w:divBdr>
        <w:top w:val="none" w:sz="0" w:space="0" w:color="auto"/>
        <w:left w:val="none" w:sz="0" w:space="0" w:color="auto"/>
        <w:bottom w:val="none" w:sz="0" w:space="0" w:color="auto"/>
        <w:right w:val="none" w:sz="0" w:space="0" w:color="auto"/>
      </w:divBdr>
    </w:div>
    <w:div w:id="365446842">
      <w:bodyDiv w:val="1"/>
      <w:marLeft w:val="0"/>
      <w:marRight w:val="0"/>
      <w:marTop w:val="0"/>
      <w:marBottom w:val="0"/>
      <w:divBdr>
        <w:top w:val="none" w:sz="0" w:space="0" w:color="auto"/>
        <w:left w:val="none" w:sz="0" w:space="0" w:color="auto"/>
        <w:bottom w:val="none" w:sz="0" w:space="0" w:color="auto"/>
        <w:right w:val="none" w:sz="0" w:space="0" w:color="auto"/>
      </w:divBdr>
    </w:div>
    <w:div w:id="368724660">
      <w:bodyDiv w:val="1"/>
      <w:marLeft w:val="0"/>
      <w:marRight w:val="0"/>
      <w:marTop w:val="0"/>
      <w:marBottom w:val="0"/>
      <w:divBdr>
        <w:top w:val="none" w:sz="0" w:space="0" w:color="auto"/>
        <w:left w:val="none" w:sz="0" w:space="0" w:color="auto"/>
        <w:bottom w:val="none" w:sz="0" w:space="0" w:color="auto"/>
        <w:right w:val="none" w:sz="0" w:space="0" w:color="auto"/>
      </w:divBdr>
    </w:div>
    <w:div w:id="381053438">
      <w:bodyDiv w:val="1"/>
      <w:marLeft w:val="0"/>
      <w:marRight w:val="0"/>
      <w:marTop w:val="0"/>
      <w:marBottom w:val="0"/>
      <w:divBdr>
        <w:top w:val="none" w:sz="0" w:space="0" w:color="auto"/>
        <w:left w:val="none" w:sz="0" w:space="0" w:color="auto"/>
        <w:bottom w:val="none" w:sz="0" w:space="0" w:color="auto"/>
        <w:right w:val="none" w:sz="0" w:space="0" w:color="auto"/>
      </w:divBdr>
    </w:div>
    <w:div w:id="381633934">
      <w:bodyDiv w:val="1"/>
      <w:marLeft w:val="0"/>
      <w:marRight w:val="0"/>
      <w:marTop w:val="0"/>
      <w:marBottom w:val="0"/>
      <w:divBdr>
        <w:top w:val="none" w:sz="0" w:space="0" w:color="auto"/>
        <w:left w:val="none" w:sz="0" w:space="0" w:color="auto"/>
        <w:bottom w:val="none" w:sz="0" w:space="0" w:color="auto"/>
        <w:right w:val="none" w:sz="0" w:space="0" w:color="auto"/>
      </w:divBdr>
    </w:div>
    <w:div w:id="390080098">
      <w:bodyDiv w:val="1"/>
      <w:marLeft w:val="0"/>
      <w:marRight w:val="0"/>
      <w:marTop w:val="0"/>
      <w:marBottom w:val="0"/>
      <w:divBdr>
        <w:top w:val="none" w:sz="0" w:space="0" w:color="auto"/>
        <w:left w:val="none" w:sz="0" w:space="0" w:color="auto"/>
        <w:bottom w:val="none" w:sz="0" w:space="0" w:color="auto"/>
        <w:right w:val="none" w:sz="0" w:space="0" w:color="auto"/>
      </w:divBdr>
    </w:div>
    <w:div w:id="410663952">
      <w:bodyDiv w:val="1"/>
      <w:marLeft w:val="0"/>
      <w:marRight w:val="0"/>
      <w:marTop w:val="0"/>
      <w:marBottom w:val="0"/>
      <w:divBdr>
        <w:top w:val="none" w:sz="0" w:space="0" w:color="auto"/>
        <w:left w:val="none" w:sz="0" w:space="0" w:color="auto"/>
        <w:bottom w:val="none" w:sz="0" w:space="0" w:color="auto"/>
        <w:right w:val="none" w:sz="0" w:space="0" w:color="auto"/>
      </w:divBdr>
    </w:div>
    <w:div w:id="411047940">
      <w:bodyDiv w:val="1"/>
      <w:marLeft w:val="0"/>
      <w:marRight w:val="0"/>
      <w:marTop w:val="0"/>
      <w:marBottom w:val="0"/>
      <w:divBdr>
        <w:top w:val="none" w:sz="0" w:space="0" w:color="auto"/>
        <w:left w:val="none" w:sz="0" w:space="0" w:color="auto"/>
        <w:bottom w:val="none" w:sz="0" w:space="0" w:color="auto"/>
        <w:right w:val="none" w:sz="0" w:space="0" w:color="auto"/>
      </w:divBdr>
    </w:div>
    <w:div w:id="411050098">
      <w:bodyDiv w:val="1"/>
      <w:marLeft w:val="0"/>
      <w:marRight w:val="0"/>
      <w:marTop w:val="0"/>
      <w:marBottom w:val="0"/>
      <w:divBdr>
        <w:top w:val="none" w:sz="0" w:space="0" w:color="auto"/>
        <w:left w:val="none" w:sz="0" w:space="0" w:color="auto"/>
        <w:bottom w:val="none" w:sz="0" w:space="0" w:color="auto"/>
        <w:right w:val="none" w:sz="0" w:space="0" w:color="auto"/>
      </w:divBdr>
    </w:div>
    <w:div w:id="420611927">
      <w:bodyDiv w:val="1"/>
      <w:marLeft w:val="0"/>
      <w:marRight w:val="0"/>
      <w:marTop w:val="0"/>
      <w:marBottom w:val="0"/>
      <w:divBdr>
        <w:top w:val="none" w:sz="0" w:space="0" w:color="auto"/>
        <w:left w:val="none" w:sz="0" w:space="0" w:color="auto"/>
        <w:bottom w:val="none" w:sz="0" w:space="0" w:color="auto"/>
        <w:right w:val="none" w:sz="0" w:space="0" w:color="auto"/>
      </w:divBdr>
    </w:div>
    <w:div w:id="439300933">
      <w:bodyDiv w:val="1"/>
      <w:marLeft w:val="0"/>
      <w:marRight w:val="0"/>
      <w:marTop w:val="0"/>
      <w:marBottom w:val="0"/>
      <w:divBdr>
        <w:top w:val="none" w:sz="0" w:space="0" w:color="auto"/>
        <w:left w:val="none" w:sz="0" w:space="0" w:color="auto"/>
        <w:bottom w:val="none" w:sz="0" w:space="0" w:color="auto"/>
        <w:right w:val="none" w:sz="0" w:space="0" w:color="auto"/>
      </w:divBdr>
    </w:div>
    <w:div w:id="441191654">
      <w:bodyDiv w:val="1"/>
      <w:marLeft w:val="0"/>
      <w:marRight w:val="0"/>
      <w:marTop w:val="0"/>
      <w:marBottom w:val="0"/>
      <w:divBdr>
        <w:top w:val="none" w:sz="0" w:space="0" w:color="auto"/>
        <w:left w:val="none" w:sz="0" w:space="0" w:color="auto"/>
        <w:bottom w:val="none" w:sz="0" w:space="0" w:color="auto"/>
        <w:right w:val="none" w:sz="0" w:space="0" w:color="auto"/>
      </w:divBdr>
    </w:div>
    <w:div w:id="444234062">
      <w:bodyDiv w:val="1"/>
      <w:marLeft w:val="0"/>
      <w:marRight w:val="0"/>
      <w:marTop w:val="0"/>
      <w:marBottom w:val="0"/>
      <w:divBdr>
        <w:top w:val="none" w:sz="0" w:space="0" w:color="auto"/>
        <w:left w:val="none" w:sz="0" w:space="0" w:color="auto"/>
        <w:bottom w:val="none" w:sz="0" w:space="0" w:color="auto"/>
        <w:right w:val="none" w:sz="0" w:space="0" w:color="auto"/>
      </w:divBdr>
    </w:div>
    <w:div w:id="444933779">
      <w:bodyDiv w:val="1"/>
      <w:marLeft w:val="0"/>
      <w:marRight w:val="0"/>
      <w:marTop w:val="0"/>
      <w:marBottom w:val="0"/>
      <w:divBdr>
        <w:top w:val="none" w:sz="0" w:space="0" w:color="auto"/>
        <w:left w:val="none" w:sz="0" w:space="0" w:color="auto"/>
        <w:bottom w:val="none" w:sz="0" w:space="0" w:color="auto"/>
        <w:right w:val="none" w:sz="0" w:space="0" w:color="auto"/>
      </w:divBdr>
    </w:div>
    <w:div w:id="468672366">
      <w:bodyDiv w:val="1"/>
      <w:marLeft w:val="0"/>
      <w:marRight w:val="0"/>
      <w:marTop w:val="0"/>
      <w:marBottom w:val="0"/>
      <w:divBdr>
        <w:top w:val="none" w:sz="0" w:space="0" w:color="auto"/>
        <w:left w:val="none" w:sz="0" w:space="0" w:color="auto"/>
        <w:bottom w:val="none" w:sz="0" w:space="0" w:color="auto"/>
        <w:right w:val="none" w:sz="0" w:space="0" w:color="auto"/>
      </w:divBdr>
    </w:div>
    <w:div w:id="472527200">
      <w:bodyDiv w:val="1"/>
      <w:marLeft w:val="0"/>
      <w:marRight w:val="0"/>
      <w:marTop w:val="0"/>
      <w:marBottom w:val="0"/>
      <w:divBdr>
        <w:top w:val="none" w:sz="0" w:space="0" w:color="auto"/>
        <w:left w:val="none" w:sz="0" w:space="0" w:color="auto"/>
        <w:bottom w:val="none" w:sz="0" w:space="0" w:color="auto"/>
        <w:right w:val="none" w:sz="0" w:space="0" w:color="auto"/>
      </w:divBdr>
    </w:div>
    <w:div w:id="474300775">
      <w:bodyDiv w:val="1"/>
      <w:marLeft w:val="0"/>
      <w:marRight w:val="0"/>
      <w:marTop w:val="0"/>
      <w:marBottom w:val="0"/>
      <w:divBdr>
        <w:top w:val="none" w:sz="0" w:space="0" w:color="auto"/>
        <w:left w:val="none" w:sz="0" w:space="0" w:color="auto"/>
        <w:bottom w:val="none" w:sz="0" w:space="0" w:color="auto"/>
        <w:right w:val="none" w:sz="0" w:space="0" w:color="auto"/>
      </w:divBdr>
    </w:div>
    <w:div w:id="474641331">
      <w:bodyDiv w:val="1"/>
      <w:marLeft w:val="0"/>
      <w:marRight w:val="0"/>
      <w:marTop w:val="0"/>
      <w:marBottom w:val="0"/>
      <w:divBdr>
        <w:top w:val="none" w:sz="0" w:space="0" w:color="auto"/>
        <w:left w:val="none" w:sz="0" w:space="0" w:color="auto"/>
        <w:bottom w:val="none" w:sz="0" w:space="0" w:color="auto"/>
        <w:right w:val="none" w:sz="0" w:space="0" w:color="auto"/>
      </w:divBdr>
    </w:div>
    <w:div w:id="482964972">
      <w:bodyDiv w:val="1"/>
      <w:marLeft w:val="0"/>
      <w:marRight w:val="0"/>
      <w:marTop w:val="0"/>
      <w:marBottom w:val="0"/>
      <w:divBdr>
        <w:top w:val="none" w:sz="0" w:space="0" w:color="auto"/>
        <w:left w:val="none" w:sz="0" w:space="0" w:color="auto"/>
        <w:bottom w:val="none" w:sz="0" w:space="0" w:color="auto"/>
        <w:right w:val="none" w:sz="0" w:space="0" w:color="auto"/>
      </w:divBdr>
    </w:div>
    <w:div w:id="484275120">
      <w:bodyDiv w:val="1"/>
      <w:marLeft w:val="0"/>
      <w:marRight w:val="0"/>
      <w:marTop w:val="0"/>
      <w:marBottom w:val="0"/>
      <w:divBdr>
        <w:top w:val="none" w:sz="0" w:space="0" w:color="auto"/>
        <w:left w:val="none" w:sz="0" w:space="0" w:color="auto"/>
        <w:bottom w:val="none" w:sz="0" w:space="0" w:color="auto"/>
        <w:right w:val="none" w:sz="0" w:space="0" w:color="auto"/>
      </w:divBdr>
    </w:div>
    <w:div w:id="484858846">
      <w:bodyDiv w:val="1"/>
      <w:marLeft w:val="0"/>
      <w:marRight w:val="0"/>
      <w:marTop w:val="0"/>
      <w:marBottom w:val="0"/>
      <w:divBdr>
        <w:top w:val="none" w:sz="0" w:space="0" w:color="auto"/>
        <w:left w:val="none" w:sz="0" w:space="0" w:color="auto"/>
        <w:bottom w:val="none" w:sz="0" w:space="0" w:color="auto"/>
        <w:right w:val="none" w:sz="0" w:space="0" w:color="auto"/>
      </w:divBdr>
    </w:div>
    <w:div w:id="496728609">
      <w:bodyDiv w:val="1"/>
      <w:marLeft w:val="0"/>
      <w:marRight w:val="0"/>
      <w:marTop w:val="0"/>
      <w:marBottom w:val="0"/>
      <w:divBdr>
        <w:top w:val="none" w:sz="0" w:space="0" w:color="auto"/>
        <w:left w:val="none" w:sz="0" w:space="0" w:color="auto"/>
        <w:bottom w:val="none" w:sz="0" w:space="0" w:color="auto"/>
        <w:right w:val="none" w:sz="0" w:space="0" w:color="auto"/>
      </w:divBdr>
    </w:div>
    <w:div w:id="501894966">
      <w:bodyDiv w:val="1"/>
      <w:marLeft w:val="0"/>
      <w:marRight w:val="0"/>
      <w:marTop w:val="0"/>
      <w:marBottom w:val="0"/>
      <w:divBdr>
        <w:top w:val="none" w:sz="0" w:space="0" w:color="auto"/>
        <w:left w:val="none" w:sz="0" w:space="0" w:color="auto"/>
        <w:bottom w:val="none" w:sz="0" w:space="0" w:color="auto"/>
        <w:right w:val="none" w:sz="0" w:space="0" w:color="auto"/>
      </w:divBdr>
    </w:div>
    <w:div w:id="503126606">
      <w:bodyDiv w:val="1"/>
      <w:marLeft w:val="0"/>
      <w:marRight w:val="0"/>
      <w:marTop w:val="0"/>
      <w:marBottom w:val="0"/>
      <w:divBdr>
        <w:top w:val="none" w:sz="0" w:space="0" w:color="auto"/>
        <w:left w:val="none" w:sz="0" w:space="0" w:color="auto"/>
        <w:bottom w:val="none" w:sz="0" w:space="0" w:color="auto"/>
        <w:right w:val="none" w:sz="0" w:space="0" w:color="auto"/>
      </w:divBdr>
    </w:div>
    <w:div w:id="507716423">
      <w:bodyDiv w:val="1"/>
      <w:marLeft w:val="0"/>
      <w:marRight w:val="0"/>
      <w:marTop w:val="0"/>
      <w:marBottom w:val="0"/>
      <w:divBdr>
        <w:top w:val="none" w:sz="0" w:space="0" w:color="auto"/>
        <w:left w:val="none" w:sz="0" w:space="0" w:color="auto"/>
        <w:bottom w:val="none" w:sz="0" w:space="0" w:color="auto"/>
        <w:right w:val="none" w:sz="0" w:space="0" w:color="auto"/>
      </w:divBdr>
    </w:div>
    <w:div w:id="514535795">
      <w:bodyDiv w:val="1"/>
      <w:marLeft w:val="0"/>
      <w:marRight w:val="0"/>
      <w:marTop w:val="0"/>
      <w:marBottom w:val="0"/>
      <w:divBdr>
        <w:top w:val="none" w:sz="0" w:space="0" w:color="auto"/>
        <w:left w:val="none" w:sz="0" w:space="0" w:color="auto"/>
        <w:bottom w:val="none" w:sz="0" w:space="0" w:color="auto"/>
        <w:right w:val="none" w:sz="0" w:space="0" w:color="auto"/>
      </w:divBdr>
    </w:div>
    <w:div w:id="516576041">
      <w:bodyDiv w:val="1"/>
      <w:marLeft w:val="0"/>
      <w:marRight w:val="0"/>
      <w:marTop w:val="0"/>
      <w:marBottom w:val="0"/>
      <w:divBdr>
        <w:top w:val="none" w:sz="0" w:space="0" w:color="auto"/>
        <w:left w:val="none" w:sz="0" w:space="0" w:color="auto"/>
        <w:bottom w:val="none" w:sz="0" w:space="0" w:color="auto"/>
        <w:right w:val="none" w:sz="0" w:space="0" w:color="auto"/>
      </w:divBdr>
    </w:div>
    <w:div w:id="520431569">
      <w:bodyDiv w:val="1"/>
      <w:marLeft w:val="0"/>
      <w:marRight w:val="0"/>
      <w:marTop w:val="0"/>
      <w:marBottom w:val="0"/>
      <w:divBdr>
        <w:top w:val="none" w:sz="0" w:space="0" w:color="auto"/>
        <w:left w:val="none" w:sz="0" w:space="0" w:color="auto"/>
        <w:bottom w:val="none" w:sz="0" w:space="0" w:color="auto"/>
        <w:right w:val="none" w:sz="0" w:space="0" w:color="auto"/>
      </w:divBdr>
    </w:div>
    <w:div w:id="523595412">
      <w:bodyDiv w:val="1"/>
      <w:marLeft w:val="0"/>
      <w:marRight w:val="0"/>
      <w:marTop w:val="0"/>
      <w:marBottom w:val="0"/>
      <w:divBdr>
        <w:top w:val="none" w:sz="0" w:space="0" w:color="auto"/>
        <w:left w:val="none" w:sz="0" w:space="0" w:color="auto"/>
        <w:bottom w:val="none" w:sz="0" w:space="0" w:color="auto"/>
        <w:right w:val="none" w:sz="0" w:space="0" w:color="auto"/>
      </w:divBdr>
    </w:div>
    <w:div w:id="527833666">
      <w:bodyDiv w:val="1"/>
      <w:marLeft w:val="0"/>
      <w:marRight w:val="0"/>
      <w:marTop w:val="0"/>
      <w:marBottom w:val="0"/>
      <w:divBdr>
        <w:top w:val="none" w:sz="0" w:space="0" w:color="auto"/>
        <w:left w:val="none" w:sz="0" w:space="0" w:color="auto"/>
        <w:bottom w:val="none" w:sz="0" w:space="0" w:color="auto"/>
        <w:right w:val="none" w:sz="0" w:space="0" w:color="auto"/>
      </w:divBdr>
    </w:div>
    <w:div w:id="533347754">
      <w:bodyDiv w:val="1"/>
      <w:marLeft w:val="0"/>
      <w:marRight w:val="0"/>
      <w:marTop w:val="0"/>
      <w:marBottom w:val="0"/>
      <w:divBdr>
        <w:top w:val="none" w:sz="0" w:space="0" w:color="auto"/>
        <w:left w:val="none" w:sz="0" w:space="0" w:color="auto"/>
        <w:bottom w:val="none" w:sz="0" w:space="0" w:color="auto"/>
        <w:right w:val="none" w:sz="0" w:space="0" w:color="auto"/>
      </w:divBdr>
    </w:div>
    <w:div w:id="554511026">
      <w:bodyDiv w:val="1"/>
      <w:marLeft w:val="0"/>
      <w:marRight w:val="0"/>
      <w:marTop w:val="0"/>
      <w:marBottom w:val="0"/>
      <w:divBdr>
        <w:top w:val="none" w:sz="0" w:space="0" w:color="auto"/>
        <w:left w:val="none" w:sz="0" w:space="0" w:color="auto"/>
        <w:bottom w:val="none" w:sz="0" w:space="0" w:color="auto"/>
        <w:right w:val="none" w:sz="0" w:space="0" w:color="auto"/>
      </w:divBdr>
    </w:div>
    <w:div w:id="565072707">
      <w:bodyDiv w:val="1"/>
      <w:marLeft w:val="0"/>
      <w:marRight w:val="0"/>
      <w:marTop w:val="0"/>
      <w:marBottom w:val="0"/>
      <w:divBdr>
        <w:top w:val="none" w:sz="0" w:space="0" w:color="auto"/>
        <w:left w:val="none" w:sz="0" w:space="0" w:color="auto"/>
        <w:bottom w:val="none" w:sz="0" w:space="0" w:color="auto"/>
        <w:right w:val="none" w:sz="0" w:space="0" w:color="auto"/>
      </w:divBdr>
    </w:div>
    <w:div w:id="569733264">
      <w:bodyDiv w:val="1"/>
      <w:marLeft w:val="0"/>
      <w:marRight w:val="0"/>
      <w:marTop w:val="0"/>
      <w:marBottom w:val="0"/>
      <w:divBdr>
        <w:top w:val="none" w:sz="0" w:space="0" w:color="auto"/>
        <w:left w:val="none" w:sz="0" w:space="0" w:color="auto"/>
        <w:bottom w:val="none" w:sz="0" w:space="0" w:color="auto"/>
        <w:right w:val="none" w:sz="0" w:space="0" w:color="auto"/>
      </w:divBdr>
    </w:div>
    <w:div w:id="571309187">
      <w:bodyDiv w:val="1"/>
      <w:marLeft w:val="0"/>
      <w:marRight w:val="0"/>
      <w:marTop w:val="0"/>
      <w:marBottom w:val="0"/>
      <w:divBdr>
        <w:top w:val="none" w:sz="0" w:space="0" w:color="auto"/>
        <w:left w:val="none" w:sz="0" w:space="0" w:color="auto"/>
        <w:bottom w:val="none" w:sz="0" w:space="0" w:color="auto"/>
        <w:right w:val="none" w:sz="0" w:space="0" w:color="auto"/>
      </w:divBdr>
    </w:div>
    <w:div w:id="572274065">
      <w:bodyDiv w:val="1"/>
      <w:marLeft w:val="0"/>
      <w:marRight w:val="0"/>
      <w:marTop w:val="0"/>
      <w:marBottom w:val="0"/>
      <w:divBdr>
        <w:top w:val="none" w:sz="0" w:space="0" w:color="auto"/>
        <w:left w:val="none" w:sz="0" w:space="0" w:color="auto"/>
        <w:bottom w:val="none" w:sz="0" w:space="0" w:color="auto"/>
        <w:right w:val="none" w:sz="0" w:space="0" w:color="auto"/>
      </w:divBdr>
    </w:div>
    <w:div w:id="576093981">
      <w:bodyDiv w:val="1"/>
      <w:marLeft w:val="0"/>
      <w:marRight w:val="0"/>
      <w:marTop w:val="0"/>
      <w:marBottom w:val="0"/>
      <w:divBdr>
        <w:top w:val="none" w:sz="0" w:space="0" w:color="auto"/>
        <w:left w:val="none" w:sz="0" w:space="0" w:color="auto"/>
        <w:bottom w:val="none" w:sz="0" w:space="0" w:color="auto"/>
        <w:right w:val="none" w:sz="0" w:space="0" w:color="auto"/>
      </w:divBdr>
    </w:div>
    <w:div w:id="603416002">
      <w:bodyDiv w:val="1"/>
      <w:marLeft w:val="0"/>
      <w:marRight w:val="0"/>
      <w:marTop w:val="0"/>
      <w:marBottom w:val="0"/>
      <w:divBdr>
        <w:top w:val="none" w:sz="0" w:space="0" w:color="auto"/>
        <w:left w:val="none" w:sz="0" w:space="0" w:color="auto"/>
        <w:bottom w:val="none" w:sz="0" w:space="0" w:color="auto"/>
        <w:right w:val="none" w:sz="0" w:space="0" w:color="auto"/>
      </w:divBdr>
    </w:div>
    <w:div w:id="604272152">
      <w:bodyDiv w:val="1"/>
      <w:marLeft w:val="0"/>
      <w:marRight w:val="0"/>
      <w:marTop w:val="0"/>
      <w:marBottom w:val="0"/>
      <w:divBdr>
        <w:top w:val="none" w:sz="0" w:space="0" w:color="auto"/>
        <w:left w:val="none" w:sz="0" w:space="0" w:color="auto"/>
        <w:bottom w:val="none" w:sz="0" w:space="0" w:color="auto"/>
        <w:right w:val="none" w:sz="0" w:space="0" w:color="auto"/>
      </w:divBdr>
    </w:div>
    <w:div w:id="610015303">
      <w:bodyDiv w:val="1"/>
      <w:marLeft w:val="0"/>
      <w:marRight w:val="0"/>
      <w:marTop w:val="0"/>
      <w:marBottom w:val="0"/>
      <w:divBdr>
        <w:top w:val="none" w:sz="0" w:space="0" w:color="auto"/>
        <w:left w:val="none" w:sz="0" w:space="0" w:color="auto"/>
        <w:bottom w:val="none" w:sz="0" w:space="0" w:color="auto"/>
        <w:right w:val="none" w:sz="0" w:space="0" w:color="auto"/>
      </w:divBdr>
    </w:div>
    <w:div w:id="623510396">
      <w:bodyDiv w:val="1"/>
      <w:marLeft w:val="0"/>
      <w:marRight w:val="0"/>
      <w:marTop w:val="0"/>
      <w:marBottom w:val="0"/>
      <w:divBdr>
        <w:top w:val="none" w:sz="0" w:space="0" w:color="auto"/>
        <w:left w:val="none" w:sz="0" w:space="0" w:color="auto"/>
        <w:bottom w:val="none" w:sz="0" w:space="0" w:color="auto"/>
        <w:right w:val="none" w:sz="0" w:space="0" w:color="auto"/>
      </w:divBdr>
    </w:div>
    <w:div w:id="624700122">
      <w:bodyDiv w:val="1"/>
      <w:marLeft w:val="0"/>
      <w:marRight w:val="0"/>
      <w:marTop w:val="0"/>
      <w:marBottom w:val="0"/>
      <w:divBdr>
        <w:top w:val="none" w:sz="0" w:space="0" w:color="auto"/>
        <w:left w:val="none" w:sz="0" w:space="0" w:color="auto"/>
        <w:bottom w:val="none" w:sz="0" w:space="0" w:color="auto"/>
        <w:right w:val="none" w:sz="0" w:space="0" w:color="auto"/>
      </w:divBdr>
    </w:div>
    <w:div w:id="636180155">
      <w:bodyDiv w:val="1"/>
      <w:marLeft w:val="0"/>
      <w:marRight w:val="0"/>
      <w:marTop w:val="0"/>
      <w:marBottom w:val="0"/>
      <w:divBdr>
        <w:top w:val="none" w:sz="0" w:space="0" w:color="auto"/>
        <w:left w:val="none" w:sz="0" w:space="0" w:color="auto"/>
        <w:bottom w:val="none" w:sz="0" w:space="0" w:color="auto"/>
        <w:right w:val="none" w:sz="0" w:space="0" w:color="auto"/>
      </w:divBdr>
    </w:div>
    <w:div w:id="651251356">
      <w:bodyDiv w:val="1"/>
      <w:marLeft w:val="0"/>
      <w:marRight w:val="0"/>
      <w:marTop w:val="0"/>
      <w:marBottom w:val="0"/>
      <w:divBdr>
        <w:top w:val="none" w:sz="0" w:space="0" w:color="auto"/>
        <w:left w:val="none" w:sz="0" w:space="0" w:color="auto"/>
        <w:bottom w:val="none" w:sz="0" w:space="0" w:color="auto"/>
        <w:right w:val="none" w:sz="0" w:space="0" w:color="auto"/>
      </w:divBdr>
    </w:div>
    <w:div w:id="653338404">
      <w:bodyDiv w:val="1"/>
      <w:marLeft w:val="0"/>
      <w:marRight w:val="0"/>
      <w:marTop w:val="0"/>
      <w:marBottom w:val="0"/>
      <w:divBdr>
        <w:top w:val="none" w:sz="0" w:space="0" w:color="auto"/>
        <w:left w:val="none" w:sz="0" w:space="0" w:color="auto"/>
        <w:bottom w:val="none" w:sz="0" w:space="0" w:color="auto"/>
        <w:right w:val="none" w:sz="0" w:space="0" w:color="auto"/>
      </w:divBdr>
    </w:div>
    <w:div w:id="655954508">
      <w:bodyDiv w:val="1"/>
      <w:marLeft w:val="0"/>
      <w:marRight w:val="0"/>
      <w:marTop w:val="0"/>
      <w:marBottom w:val="0"/>
      <w:divBdr>
        <w:top w:val="none" w:sz="0" w:space="0" w:color="auto"/>
        <w:left w:val="none" w:sz="0" w:space="0" w:color="auto"/>
        <w:bottom w:val="none" w:sz="0" w:space="0" w:color="auto"/>
        <w:right w:val="none" w:sz="0" w:space="0" w:color="auto"/>
      </w:divBdr>
    </w:div>
    <w:div w:id="663631988">
      <w:bodyDiv w:val="1"/>
      <w:marLeft w:val="0"/>
      <w:marRight w:val="0"/>
      <w:marTop w:val="0"/>
      <w:marBottom w:val="0"/>
      <w:divBdr>
        <w:top w:val="none" w:sz="0" w:space="0" w:color="auto"/>
        <w:left w:val="none" w:sz="0" w:space="0" w:color="auto"/>
        <w:bottom w:val="none" w:sz="0" w:space="0" w:color="auto"/>
        <w:right w:val="none" w:sz="0" w:space="0" w:color="auto"/>
      </w:divBdr>
    </w:div>
    <w:div w:id="667947986">
      <w:bodyDiv w:val="1"/>
      <w:marLeft w:val="0"/>
      <w:marRight w:val="0"/>
      <w:marTop w:val="0"/>
      <w:marBottom w:val="0"/>
      <w:divBdr>
        <w:top w:val="none" w:sz="0" w:space="0" w:color="auto"/>
        <w:left w:val="none" w:sz="0" w:space="0" w:color="auto"/>
        <w:bottom w:val="none" w:sz="0" w:space="0" w:color="auto"/>
        <w:right w:val="none" w:sz="0" w:space="0" w:color="auto"/>
      </w:divBdr>
    </w:div>
    <w:div w:id="668484104">
      <w:bodyDiv w:val="1"/>
      <w:marLeft w:val="0"/>
      <w:marRight w:val="0"/>
      <w:marTop w:val="0"/>
      <w:marBottom w:val="0"/>
      <w:divBdr>
        <w:top w:val="none" w:sz="0" w:space="0" w:color="auto"/>
        <w:left w:val="none" w:sz="0" w:space="0" w:color="auto"/>
        <w:bottom w:val="none" w:sz="0" w:space="0" w:color="auto"/>
        <w:right w:val="none" w:sz="0" w:space="0" w:color="auto"/>
      </w:divBdr>
    </w:div>
    <w:div w:id="674725769">
      <w:bodyDiv w:val="1"/>
      <w:marLeft w:val="0"/>
      <w:marRight w:val="0"/>
      <w:marTop w:val="0"/>
      <w:marBottom w:val="0"/>
      <w:divBdr>
        <w:top w:val="none" w:sz="0" w:space="0" w:color="auto"/>
        <w:left w:val="none" w:sz="0" w:space="0" w:color="auto"/>
        <w:bottom w:val="none" w:sz="0" w:space="0" w:color="auto"/>
        <w:right w:val="none" w:sz="0" w:space="0" w:color="auto"/>
      </w:divBdr>
    </w:div>
    <w:div w:id="674962820">
      <w:bodyDiv w:val="1"/>
      <w:marLeft w:val="0"/>
      <w:marRight w:val="0"/>
      <w:marTop w:val="0"/>
      <w:marBottom w:val="0"/>
      <w:divBdr>
        <w:top w:val="none" w:sz="0" w:space="0" w:color="auto"/>
        <w:left w:val="none" w:sz="0" w:space="0" w:color="auto"/>
        <w:bottom w:val="none" w:sz="0" w:space="0" w:color="auto"/>
        <w:right w:val="none" w:sz="0" w:space="0" w:color="auto"/>
      </w:divBdr>
    </w:div>
    <w:div w:id="678391277">
      <w:bodyDiv w:val="1"/>
      <w:marLeft w:val="0"/>
      <w:marRight w:val="0"/>
      <w:marTop w:val="0"/>
      <w:marBottom w:val="0"/>
      <w:divBdr>
        <w:top w:val="none" w:sz="0" w:space="0" w:color="auto"/>
        <w:left w:val="none" w:sz="0" w:space="0" w:color="auto"/>
        <w:bottom w:val="none" w:sz="0" w:space="0" w:color="auto"/>
        <w:right w:val="none" w:sz="0" w:space="0" w:color="auto"/>
      </w:divBdr>
    </w:div>
    <w:div w:id="683168154">
      <w:bodyDiv w:val="1"/>
      <w:marLeft w:val="0"/>
      <w:marRight w:val="0"/>
      <w:marTop w:val="0"/>
      <w:marBottom w:val="0"/>
      <w:divBdr>
        <w:top w:val="none" w:sz="0" w:space="0" w:color="auto"/>
        <w:left w:val="none" w:sz="0" w:space="0" w:color="auto"/>
        <w:bottom w:val="none" w:sz="0" w:space="0" w:color="auto"/>
        <w:right w:val="none" w:sz="0" w:space="0" w:color="auto"/>
      </w:divBdr>
    </w:div>
    <w:div w:id="687683655">
      <w:bodyDiv w:val="1"/>
      <w:marLeft w:val="0"/>
      <w:marRight w:val="0"/>
      <w:marTop w:val="0"/>
      <w:marBottom w:val="0"/>
      <w:divBdr>
        <w:top w:val="none" w:sz="0" w:space="0" w:color="auto"/>
        <w:left w:val="none" w:sz="0" w:space="0" w:color="auto"/>
        <w:bottom w:val="none" w:sz="0" w:space="0" w:color="auto"/>
        <w:right w:val="none" w:sz="0" w:space="0" w:color="auto"/>
      </w:divBdr>
    </w:div>
    <w:div w:id="698550888">
      <w:bodyDiv w:val="1"/>
      <w:marLeft w:val="0"/>
      <w:marRight w:val="0"/>
      <w:marTop w:val="0"/>
      <w:marBottom w:val="0"/>
      <w:divBdr>
        <w:top w:val="none" w:sz="0" w:space="0" w:color="auto"/>
        <w:left w:val="none" w:sz="0" w:space="0" w:color="auto"/>
        <w:bottom w:val="none" w:sz="0" w:space="0" w:color="auto"/>
        <w:right w:val="none" w:sz="0" w:space="0" w:color="auto"/>
      </w:divBdr>
    </w:div>
    <w:div w:id="709258142">
      <w:bodyDiv w:val="1"/>
      <w:marLeft w:val="0"/>
      <w:marRight w:val="0"/>
      <w:marTop w:val="0"/>
      <w:marBottom w:val="0"/>
      <w:divBdr>
        <w:top w:val="none" w:sz="0" w:space="0" w:color="auto"/>
        <w:left w:val="none" w:sz="0" w:space="0" w:color="auto"/>
        <w:bottom w:val="none" w:sz="0" w:space="0" w:color="auto"/>
        <w:right w:val="none" w:sz="0" w:space="0" w:color="auto"/>
      </w:divBdr>
    </w:div>
    <w:div w:id="717363231">
      <w:bodyDiv w:val="1"/>
      <w:marLeft w:val="0"/>
      <w:marRight w:val="0"/>
      <w:marTop w:val="0"/>
      <w:marBottom w:val="0"/>
      <w:divBdr>
        <w:top w:val="none" w:sz="0" w:space="0" w:color="auto"/>
        <w:left w:val="none" w:sz="0" w:space="0" w:color="auto"/>
        <w:bottom w:val="none" w:sz="0" w:space="0" w:color="auto"/>
        <w:right w:val="none" w:sz="0" w:space="0" w:color="auto"/>
      </w:divBdr>
    </w:div>
    <w:div w:id="725253627">
      <w:bodyDiv w:val="1"/>
      <w:marLeft w:val="0"/>
      <w:marRight w:val="0"/>
      <w:marTop w:val="0"/>
      <w:marBottom w:val="0"/>
      <w:divBdr>
        <w:top w:val="none" w:sz="0" w:space="0" w:color="auto"/>
        <w:left w:val="none" w:sz="0" w:space="0" w:color="auto"/>
        <w:bottom w:val="none" w:sz="0" w:space="0" w:color="auto"/>
        <w:right w:val="none" w:sz="0" w:space="0" w:color="auto"/>
      </w:divBdr>
    </w:div>
    <w:div w:id="734477708">
      <w:bodyDiv w:val="1"/>
      <w:marLeft w:val="0"/>
      <w:marRight w:val="0"/>
      <w:marTop w:val="0"/>
      <w:marBottom w:val="0"/>
      <w:divBdr>
        <w:top w:val="none" w:sz="0" w:space="0" w:color="auto"/>
        <w:left w:val="none" w:sz="0" w:space="0" w:color="auto"/>
        <w:bottom w:val="none" w:sz="0" w:space="0" w:color="auto"/>
        <w:right w:val="none" w:sz="0" w:space="0" w:color="auto"/>
      </w:divBdr>
    </w:div>
    <w:div w:id="739257987">
      <w:bodyDiv w:val="1"/>
      <w:marLeft w:val="0"/>
      <w:marRight w:val="0"/>
      <w:marTop w:val="0"/>
      <w:marBottom w:val="0"/>
      <w:divBdr>
        <w:top w:val="none" w:sz="0" w:space="0" w:color="auto"/>
        <w:left w:val="none" w:sz="0" w:space="0" w:color="auto"/>
        <w:bottom w:val="none" w:sz="0" w:space="0" w:color="auto"/>
        <w:right w:val="none" w:sz="0" w:space="0" w:color="auto"/>
      </w:divBdr>
    </w:div>
    <w:div w:id="740981405">
      <w:bodyDiv w:val="1"/>
      <w:marLeft w:val="0"/>
      <w:marRight w:val="0"/>
      <w:marTop w:val="0"/>
      <w:marBottom w:val="0"/>
      <w:divBdr>
        <w:top w:val="none" w:sz="0" w:space="0" w:color="auto"/>
        <w:left w:val="none" w:sz="0" w:space="0" w:color="auto"/>
        <w:bottom w:val="none" w:sz="0" w:space="0" w:color="auto"/>
        <w:right w:val="none" w:sz="0" w:space="0" w:color="auto"/>
      </w:divBdr>
    </w:div>
    <w:div w:id="743377388">
      <w:bodyDiv w:val="1"/>
      <w:marLeft w:val="0"/>
      <w:marRight w:val="0"/>
      <w:marTop w:val="0"/>
      <w:marBottom w:val="0"/>
      <w:divBdr>
        <w:top w:val="none" w:sz="0" w:space="0" w:color="auto"/>
        <w:left w:val="none" w:sz="0" w:space="0" w:color="auto"/>
        <w:bottom w:val="none" w:sz="0" w:space="0" w:color="auto"/>
        <w:right w:val="none" w:sz="0" w:space="0" w:color="auto"/>
      </w:divBdr>
    </w:div>
    <w:div w:id="744304007">
      <w:bodyDiv w:val="1"/>
      <w:marLeft w:val="0"/>
      <w:marRight w:val="0"/>
      <w:marTop w:val="0"/>
      <w:marBottom w:val="0"/>
      <w:divBdr>
        <w:top w:val="none" w:sz="0" w:space="0" w:color="auto"/>
        <w:left w:val="none" w:sz="0" w:space="0" w:color="auto"/>
        <w:bottom w:val="none" w:sz="0" w:space="0" w:color="auto"/>
        <w:right w:val="none" w:sz="0" w:space="0" w:color="auto"/>
      </w:divBdr>
    </w:div>
    <w:div w:id="744305205">
      <w:bodyDiv w:val="1"/>
      <w:marLeft w:val="0"/>
      <w:marRight w:val="0"/>
      <w:marTop w:val="0"/>
      <w:marBottom w:val="0"/>
      <w:divBdr>
        <w:top w:val="none" w:sz="0" w:space="0" w:color="auto"/>
        <w:left w:val="none" w:sz="0" w:space="0" w:color="auto"/>
        <w:bottom w:val="none" w:sz="0" w:space="0" w:color="auto"/>
        <w:right w:val="none" w:sz="0" w:space="0" w:color="auto"/>
      </w:divBdr>
    </w:div>
    <w:div w:id="755588702">
      <w:bodyDiv w:val="1"/>
      <w:marLeft w:val="0"/>
      <w:marRight w:val="0"/>
      <w:marTop w:val="0"/>
      <w:marBottom w:val="0"/>
      <w:divBdr>
        <w:top w:val="none" w:sz="0" w:space="0" w:color="auto"/>
        <w:left w:val="none" w:sz="0" w:space="0" w:color="auto"/>
        <w:bottom w:val="none" w:sz="0" w:space="0" w:color="auto"/>
        <w:right w:val="none" w:sz="0" w:space="0" w:color="auto"/>
      </w:divBdr>
    </w:div>
    <w:div w:id="764769561">
      <w:bodyDiv w:val="1"/>
      <w:marLeft w:val="0"/>
      <w:marRight w:val="0"/>
      <w:marTop w:val="0"/>
      <w:marBottom w:val="0"/>
      <w:divBdr>
        <w:top w:val="none" w:sz="0" w:space="0" w:color="auto"/>
        <w:left w:val="none" w:sz="0" w:space="0" w:color="auto"/>
        <w:bottom w:val="none" w:sz="0" w:space="0" w:color="auto"/>
        <w:right w:val="none" w:sz="0" w:space="0" w:color="auto"/>
      </w:divBdr>
    </w:div>
    <w:div w:id="768311289">
      <w:bodyDiv w:val="1"/>
      <w:marLeft w:val="0"/>
      <w:marRight w:val="0"/>
      <w:marTop w:val="0"/>
      <w:marBottom w:val="0"/>
      <w:divBdr>
        <w:top w:val="none" w:sz="0" w:space="0" w:color="auto"/>
        <w:left w:val="none" w:sz="0" w:space="0" w:color="auto"/>
        <w:bottom w:val="none" w:sz="0" w:space="0" w:color="auto"/>
        <w:right w:val="none" w:sz="0" w:space="0" w:color="auto"/>
      </w:divBdr>
    </w:div>
    <w:div w:id="768433486">
      <w:bodyDiv w:val="1"/>
      <w:marLeft w:val="0"/>
      <w:marRight w:val="0"/>
      <w:marTop w:val="0"/>
      <w:marBottom w:val="0"/>
      <w:divBdr>
        <w:top w:val="none" w:sz="0" w:space="0" w:color="auto"/>
        <w:left w:val="none" w:sz="0" w:space="0" w:color="auto"/>
        <w:bottom w:val="none" w:sz="0" w:space="0" w:color="auto"/>
        <w:right w:val="none" w:sz="0" w:space="0" w:color="auto"/>
      </w:divBdr>
    </w:div>
    <w:div w:id="768698150">
      <w:bodyDiv w:val="1"/>
      <w:marLeft w:val="0"/>
      <w:marRight w:val="0"/>
      <w:marTop w:val="0"/>
      <w:marBottom w:val="0"/>
      <w:divBdr>
        <w:top w:val="none" w:sz="0" w:space="0" w:color="auto"/>
        <w:left w:val="none" w:sz="0" w:space="0" w:color="auto"/>
        <w:bottom w:val="none" w:sz="0" w:space="0" w:color="auto"/>
        <w:right w:val="none" w:sz="0" w:space="0" w:color="auto"/>
      </w:divBdr>
    </w:div>
    <w:div w:id="770248565">
      <w:bodyDiv w:val="1"/>
      <w:marLeft w:val="0"/>
      <w:marRight w:val="0"/>
      <w:marTop w:val="0"/>
      <w:marBottom w:val="0"/>
      <w:divBdr>
        <w:top w:val="none" w:sz="0" w:space="0" w:color="auto"/>
        <w:left w:val="none" w:sz="0" w:space="0" w:color="auto"/>
        <w:bottom w:val="none" w:sz="0" w:space="0" w:color="auto"/>
        <w:right w:val="none" w:sz="0" w:space="0" w:color="auto"/>
      </w:divBdr>
    </w:div>
    <w:div w:id="775826822">
      <w:bodyDiv w:val="1"/>
      <w:marLeft w:val="0"/>
      <w:marRight w:val="0"/>
      <w:marTop w:val="0"/>
      <w:marBottom w:val="0"/>
      <w:divBdr>
        <w:top w:val="none" w:sz="0" w:space="0" w:color="auto"/>
        <w:left w:val="none" w:sz="0" w:space="0" w:color="auto"/>
        <w:bottom w:val="none" w:sz="0" w:space="0" w:color="auto"/>
        <w:right w:val="none" w:sz="0" w:space="0" w:color="auto"/>
      </w:divBdr>
    </w:div>
    <w:div w:id="778451983">
      <w:bodyDiv w:val="1"/>
      <w:marLeft w:val="0"/>
      <w:marRight w:val="0"/>
      <w:marTop w:val="0"/>
      <w:marBottom w:val="0"/>
      <w:divBdr>
        <w:top w:val="none" w:sz="0" w:space="0" w:color="auto"/>
        <w:left w:val="none" w:sz="0" w:space="0" w:color="auto"/>
        <w:bottom w:val="none" w:sz="0" w:space="0" w:color="auto"/>
        <w:right w:val="none" w:sz="0" w:space="0" w:color="auto"/>
      </w:divBdr>
    </w:div>
    <w:div w:id="788086461">
      <w:bodyDiv w:val="1"/>
      <w:marLeft w:val="0"/>
      <w:marRight w:val="0"/>
      <w:marTop w:val="0"/>
      <w:marBottom w:val="0"/>
      <w:divBdr>
        <w:top w:val="none" w:sz="0" w:space="0" w:color="auto"/>
        <w:left w:val="none" w:sz="0" w:space="0" w:color="auto"/>
        <w:bottom w:val="none" w:sz="0" w:space="0" w:color="auto"/>
        <w:right w:val="none" w:sz="0" w:space="0" w:color="auto"/>
      </w:divBdr>
    </w:div>
    <w:div w:id="794366826">
      <w:bodyDiv w:val="1"/>
      <w:marLeft w:val="0"/>
      <w:marRight w:val="0"/>
      <w:marTop w:val="0"/>
      <w:marBottom w:val="0"/>
      <w:divBdr>
        <w:top w:val="none" w:sz="0" w:space="0" w:color="auto"/>
        <w:left w:val="none" w:sz="0" w:space="0" w:color="auto"/>
        <w:bottom w:val="none" w:sz="0" w:space="0" w:color="auto"/>
        <w:right w:val="none" w:sz="0" w:space="0" w:color="auto"/>
      </w:divBdr>
    </w:div>
    <w:div w:id="797141063">
      <w:bodyDiv w:val="1"/>
      <w:marLeft w:val="0"/>
      <w:marRight w:val="0"/>
      <w:marTop w:val="0"/>
      <w:marBottom w:val="0"/>
      <w:divBdr>
        <w:top w:val="none" w:sz="0" w:space="0" w:color="auto"/>
        <w:left w:val="none" w:sz="0" w:space="0" w:color="auto"/>
        <w:bottom w:val="none" w:sz="0" w:space="0" w:color="auto"/>
        <w:right w:val="none" w:sz="0" w:space="0" w:color="auto"/>
      </w:divBdr>
    </w:div>
    <w:div w:id="808209202">
      <w:bodyDiv w:val="1"/>
      <w:marLeft w:val="0"/>
      <w:marRight w:val="0"/>
      <w:marTop w:val="0"/>
      <w:marBottom w:val="0"/>
      <w:divBdr>
        <w:top w:val="none" w:sz="0" w:space="0" w:color="auto"/>
        <w:left w:val="none" w:sz="0" w:space="0" w:color="auto"/>
        <w:bottom w:val="none" w:sz="0" w:space="0" w:color="auto"/>
        <w:right w:val="none" w:sz="0" w:space="0" w:color="auto"/>
      </w:divBdr>
    </w:div>
    <w:div w:id="810558922">
      <w:bodyDiv w:val="1"/>
      <w:marLeft w:val="0"/>
      <w:marRight w:val="0"/>
      <w:marTop w:val="0"/>
      <w:marBottom w:val="0"/>
      <w:divBdr>
        <w:top w:val="none" w:sz="0" w:space="0" w:color="auto"/>
        <w:left w:val="none" w:sz="0" w:space="0" w:color="auto"/>
        <w:bottom w:val="none" w:sz="0" w:space="0" w:color="auto"/>
        <w:right w:val="none" w:sz="0" w:space="0" w:color="auto"/>
      </w:divBdr>
    </w:div>
    <w:div w:id="810755714">
      <w:bodyDiv w:val="1"/>
      <w:marLeft w:val="0"/>
      <w:marRight w:val="0"/>
      <w:marTop w:val="0"/>
      <w:marBottom w:val="0"/>
      <w:divBdr>
        <w:top w:val="none" w:sz="0" w:space="0" w:color="auto"/>
        <w:left w:val="none" w:sz="0" w:space="0" w:color="auto"/>
        <w:bottom w:val="none" w:sz="0" w:space="0" w:color="auto"/>
        <w:right w:val="none" w:sz="0" w:space="0" w:color="auto"/>
      </w:divBdr>
    </w:div>
    <w:div w:id="814684297">
      <w:bodyDiv w:val="1"/>
      <w:marLeft w:val="0"/>
      <w:marRight w:val="0"/>
      <w:marTop w:val="0"/>
      <w:marBottom w:val="0"/>
      <w:divBdr>
        <w:top w:val="none" w:sz="0" w:space="0" w:color="auto"/>
        <w:left w:val="none" w:sz="0" w:space="0" w:color="auto"/>
        <w:bottom w:val="none" w:sz="0" w:space="0" w:color="auto"/>
        <w:right w:val="none" w:sz="0" w:space="0" w:color="auto"/>
      </w:divBdr>
    </w:div>
    <w:div w:id="820779254">
      <w:bodyDiv w:val="1"/>
      <w:marLeft w:val="0"/>
      <w:marRight w:val="0"/>
      <w:marTop w:val="0"/>
      <w:marBottom w:val="0"/>
      <w:divBdr>
        <w:top w:val="none" w:sz="0" w:space="0" w:color="auto"/>
        <w:left w:val="none" w:sz="0" w:space="0" w:color="auto"/>
        <w:bottom w:val="none" w:sz="0" w:space="0" w:color="auto"/>
        <w:right w:val="none" w:sz="0" w:space="0" w:color="auto"/>
      </w:divBdr>
    </w:div>
    <w:div w:id="825165141">
      <w:bodyDiv w:val="1"/>
      <w:marLeft w:val="0"/>
      <w:marRight w:val="0"/>
      <w:marTop w:val="0"/>
      <w:marBottom w:val="0"/>
      <w:divBdr>
        <w:top w:val="none" w:sz="0" w:space="0" w:color="auto"/>
        <w:left w:val="none" w:sz="0" w:space="0" w:color="auto"/>
        <w:bottom w:val="none" w:sz="0" w:space="0" w:color="auto"/>
        <w:right w:val="none" w:sz="0" w:space="0" w:color="auto"/>
      </w:divBdr>
    </w:div>
    <w:div w:id="846333710">
      <w:bodyDiv w:val="1"/>
      <w:marLeft w:val="0"/>
      <w:marRight w:val="0"/>
      <w:marTop w:val="0"/>
      <w:marBottom w:val="0"/>
      <w:divBdr>
        <w:top w:val="none" w:sz="0" w:space="0" w:color="auto"/>
        <w:left w:val="none" w:sz="0" w:space="0" w:color="auto"/>
        <w:bottom w:val="none" w:sz="0" w:space="0" w:color="auto"/>
        <w:right w:val="none" w:sz="0" w:space="0" w:color="auto"/>
      </w:divBdr>
    </w:div>
    <w:div w:id="847982965">
      <w:bodyDiv w:val="1"/>
      <w:marLeft w:val="0"/>
      <w:marRight w:val="0"/>
      <w:marTop w:val="0"/>
      <w:marBottom w:val="0"/>
      <w:divBdr>
        <w:top w:val="none" w:sz="0" w:space="0" w:color="auto"/>
        <w:left w:val="none" w:sz="0" w:space="0" w:color="auto"/>
        <w:bottom w:val="none" w:sz="0" w:space="0" w:color="auto"/>
        <w:right w:val="none" w:sz="0" w:space="0" w:color="auto"/>
      </w:divBdr>
    </w:div>
    <w:div w:id="848523580">
      <w:bodyDiv w:val="1"/>
      <w:marLeft w:val="0"/>
      <w:marRight w:val="0"/>
      <w:marTop w:val="0"/>
      <w:marBottom w:val="0"/>
      <w:divBdr>
        <w:top w:val="none" w:sz="0" w:space="0" w:color="auto"/>
        <w:left w:val="none" w:sz="0" w:space="0" w:color="auto"/>
        <w:bottom w:val="none" w:sz="0" w:space="0" w:color="auto"/>
        <w:right w:val="none" w:sz="0" w:space="0" w:color="auto"/>
      </w:divBdr>
    </w:div>
    <w:div w:id="851727256">
      <w:bodyDiv w:val="1"/>
      <w:marLeft w:val="0"/>
      <w:marRight w:val="0"/>
      <w:marTop w:val="0"/>
      <w:marBottom w:val="0"/>
      <w:divBdr>
        <w:top w:val="none" w:sz="0" w:space="0" w:color="auto"/>
        <w:left w:val="none" w:sz="0" w:space="0" w:color="auto"/>
        <w:bottom w:val="none" w:sz="0" w:space="0" w:color="auto"/>
        <w:right w:val="none" w:sz="0" w:space="0" w:color="auto"/>
      </w:divBdr>
    </w:div>
    <w:div w:id="855657044">
      <w:bodyDiv w:val="1"/>
      <w:marLeft w:val="0"/>
      <w:marRight w:val="0"/>
      <w:marTop w:val="0"/>
      <w:marBottom w:val="0"/>
      <w:divBdr>
        <w:top w:val="none" w:sz="0" w:space="0" w:color="auto"/>
        <w:left w:val="none" w:sz="0" w:space="0" w:color="auto"/>
        <w:bottom w:val="none" w:sz="0" w:space="0" w:color="auto"/>
        <w:right w:val="none" w:sz="0" w:space="0" w:color="auto"/>
      </w:divBdr>
    </w:div>
    <w:div w:id="856117414">
      <w:bodyDiv w:val="1"/>
      <w:marLeft w:val="0"/>
      <w:marRight w:val="0"/>
      <w:marTop w:val="0"/>
      <w:marBottom w:val="0"/>
      <w:divBdr>
        <w:top w:val="none" w:sz="0" w:space="0" w:color="auto"/>
        <w:left w:val="none" w:sz="0" w:space="0" w:color="auto"/>
        <w:bottom w:val="none" w:sz="0" w:space="0" w:color="auto"/>
        <w:right w:val="none" w:sz="0" w:space="0" w:color="auto"/>
      </w:divBdr>
    </w:div>
    <w:div w:id="861017226">
      <w:bodyDiv w:val="1"/>
      <w:marLeft w:val="0"/>
      <w:marRight w:val="0"/>
      <w:marTop w:val="0"/>
      <w:marBottom w:val="0"/>
      <w:divBdr>
        <w:top w:val="none" w:sz="0" w:space="0" w:color="auto"/>
        <w:left w:val="none" w:sz="0" w:space="0" w:color="auto"/>
        <w:bottom w:val="none" w:sz="0" w:space="0" w:color="auto"/>
        <w:right w:val="none" w:sz="0" w:space="0" w:color="auto"/>
      </w:divBdr>
    </w:div>
    <w:div w:id="862355183">
      <w:bodyDiv w:val="1"/>
      <w:marLeft w:val="0"/>
      <w:marRight w:val="0"/>
      <w:marTop w:val="0"/>
      <w:marBottom w:val="0"/>
      <w:divBdr>
        <w:top w:val="none" w:sz="0" w:space="0" w:color="auto"/>
        <w:left w:val="none" w:sz="0" w:space="0" w:color="auto"/>
        <w:bottom w:val="none" w:sz="0" w:space="0" w:color="auto"/>
        <w:right w:val="none" w:sz="0" w:space="0" w:color="auto"/>
      </w:divBdr>
    </w:div>
    <w:div w:id="863396909">
      <w:bodyDiv w:val="1"/>
      <w:marLeft w:val="0"/>
      <w:marRight w:val="0"/>
      <w:marTop w:val="0"/>
      <w:marBottom w:val="0"/>
      <w:divBdr>
        <w:top w:val="none" w:sz="0" w:space="0" w:color="auto"/>
        <w:left w:val="none" w:sz="0" w:space="0" w:color="auto"/>
        <w:bottom w:val="none" w:sz="0" w:space="0" w:color="auto"/>
        <w:right w:val="none" w:sz="0" w:space="0" w:color="auto"/>
      </w:divBdr>
    </w:div>
    <w:div w:id="871724165">
      <w:bodyDiv w:val="1"/>
      <w:marLeft w:val="0"/>
      <w:marRight w:val="0"/>
      <w:marTop w:val="0"/>
      <w:marBottom w:val="0"/>
      <w:divBdr>
        <w:top w:val="none" w:sz="0" w:space="0" w:color="auto"/>
        <w:left w:val="none" w:sz="0" w:space="0" w:color="auto"/>
        <w:bottom w:val="none" w:sz="0" w:space="0" w:color="auto"/>
        <w:right w:val="none" w:sz="0" w:space="0" w:color="auto"/>
      </w:divBdr>
    </w:div>
    <w:div w:id="875312792">
      <w:bodyDiv w:val="1"/>
      <w:marLeft w:val="0"/>
      <w:marRight w:val="0"/>
      <w:marTop w:val="0"/>
      <w:marBottom w:val="0"/>
      <w:divBdr>
        <w:top w:val="none" w:sz="0" w:space="0" w:color="auto"/>
        <w:left w:val="none" w:sz="0" w:space="0" w:color="auto"/>
        <w:bottom w:val="none" w:sz="0" w:space="0" w:color="auto"/>
        <w:right w:val="none" w:sz="0" w:space="0" w:color="auto"/>
      </w:divBdr>
    </w:div>
    <w:div w:id="878935398">
      <w:bodyDiv w:val="1"/>
      <w:marLeft w:val="0"/>
      <w:marRight w:val="0"/>
      <w:marTop w:val="0"/>
      <w:marBottom w:val="0"/>
      <w:divBdr>
        <w:top w:val="none" w:sz="0" w:space="0" w:color="auto"/>
        <w:left w:val="none" w:sz="0" w:space="0" w:color="auto"/>
        <w:bottom w:val="none" w:sz="0" w:space="0" w:color="auto"/>
        <w:right w:val="none" w:sz="0" w:space="0" w:color="auto"/>
      </w:divBdr>
    </w:div>
    <w:div w:id="883833935">
      <w:bodyDiv w:val="1"/>
      <w:marLeft w:val="0"/>
      <w:marRight w:val="0"/>
      <w:marTop w:val="0"/>
      <w:marBottom w:val="0"/>
      <w:divBdr>
        <w:top w:val="none" w:sz="0" w:space="0" w:color="auto"/>
        <w:left w:val="none" w:sz="0" w:space="0" w:color="auto"/>
        <w:bottom w:val="none" w:sz="0" w:space="0" w:color="auto"/>
        <w:right w:val="none" w:sz="0" w:space="0" w:color="auto"/>
      </w:divBdr>
    </w:div>
    <w:div w:id="886990290">
      <w:bodyDiv w:val="1"/>
      <w:marLeft w:val="0"/>
      <w:marRight w:val="0"/>
      <w:marTop w:val="0"/>
      <w:marBottom w:val="0"/>
      <w:divBdr>
        <w:top w:val="none" w:sz="0" w:space="0" w:color="auto"/>
        <w:left w:val="none" w:sz="0" w:space="0" w:color="auto"/>
        <w:bottom w:val="none" w:sz="0" w:space="0" w:color="auto"/>
        <w:right w:val="none" w:sz="0" w:space="0" w:color="auto"/>
      </w:divBdr>
    </w:div>
    <w:div w:id="889875436">
      <w:bodyDiv w:val="1"/>
      <w:marLeft w:val="0"/>
      <w:marRight w:val="0"/>
      <w:marTop w:val="0"/>
      <w:marBottom w:val="0"/>
      <w:divBdr>
        <w:top w:val="none" w:sz="0" w:space="0" w:color="auto"/>
        <w:left w:val="none" w:sz="0" w:space="0" w:color="auto"/>
        <w:bottom w:val="none" w:sz="0" w:space="0" w:color="auto"/>
        <w:right w:val="none" w:sz="0" w:space="0" w:color="auto"/>
      </w:divBdr>
    </w:div>
    <w:div w:id="900293991">
      <w:bodyDiv w:val="1"/>
      <w:marLeft w:val="0"/>
      <w:marRight w:val="0"/>
      <w:marTop w:val="0"/>
      <w:marBottom w:val="0"/>
      <w:divBdr>
        <w:top w:val="none" w:sz="0" w:space="0" w:color="auto"/>
        <w:left w:val="none" w:sz="0" w:space="0" w:color="auto"/>
        <w:bottom w:val="none" w:sz="0" w:space="0" w:color="auto"/>
        <w:right w:val="none" w:sz="0" w:space="0" w:color="auto"/>
      </w:divBdr>
    </w:div>
    <w:div w:id="909467819">
      <w:bodyDiv w:val="1"/>
      <w:marLeft w:val="0"/>
      <w:marRight w:val="0"/>
      <w:marTop w:val="0"/>
      <w:marBottom w:val="0"/>
      <w:divBdr>
        <w:top w:val="none" w:sz="0" w:space="0" w:color="auto"/>
        <w:left w:val="none" w:sz="0" w:space="0" w:color="auto"/>
        <w:bottom w:val="none" w:sz="0" w:space="0" w:color="auto"/>
        <w:right w:val="none" w:sz="0" w:space="0" w:color="auto"/>
      </w:divBdr>
    </w:div>
    <w:div w:id="911626912">
      <w:bodyDiv w:val="1"/>
      <w:marLeft w:val="0"/>
      <w:marRight w:val="0"/>
      <w:marTop w:val="0"/>
      <w:marBottom w:val="0"/>
      <w:divBdr>
        <w:top w:val="none" w:sz="0" w:space="0" w:color="auto"/>
        <w:left w:val="none" w:sz="0" w:space="0" w:color="auto"/>
        <w:bottom w:val="none" w:sz="0" w:space="0" w:color="auto"/>
        <w:right w:val="none" w:sz="0" w:space="0" w:color="auto"/>
      </w:divBdr>
    </w:div>
    <w:div w:id="911885893">
      <w:bodyDiv w:val="1"/>
      <w:marLeft w:val="0"/>
      <w:marRight w:val="0"/>
      <w:marTop w:val="0"/>
      <w:marBottom w:val="0"/>
      <w:divBdr>
        <w:top w:val="none" w:sz="0" w:space="0" w:color="auto"/>
        <w:left w:val="none" w:sz="0" w:space="0" w:color="auto"/>
        <w:bottom w:val="none" w:sz="0" w:space="0" w:color="auto"/>
        <w:right w:val="none" w:sz="0" w:space="0" w:color="auto"/>
      </w:divBdr>
    </w:div>
    <w:div w:id="924611923">
      <w:bodyDiv w:val="1"/>
      <w:marLeft w:val="0"/>
      <w:marRight w:val="0"/>
      <w:marTop w:val="0"/>
      <w:marBottom w:val="0"/>
      <w:divBdr>
        <w:top w:val="none" w:sz="0" w:space="0" w:color="auto"/>
        <w:left w:val="none" w:sz="0" w:space="0" w:color="auto"/>
        <w:bottom w:val="none" w:sz="0" w:space="0" w:color="auto"/>
        <w:right w:val="none" w:sz="0" w:space="0" w:color="auto"/>
      </w:divBdr>
    </w:div>
    <w:div w:id="928007053">
      <w:bodyDiv w:val="1"/>
      <w:marLeft w:val="0"/>
      <w:marRight w:val="0"/>
      <w:marTop w:val="0"/>
      <w:marBottom w:val="0"/>
      <w:divBdr>
        <w:top w:val="none" w:sz="0" w:space="0" w:color="auto"/>
        <w:left w:val="none" w:sz="0" w:space="0" w:color="auto"/>
        <w:bottom w:val="none" w:sz="0" w:space="0" w:color="auto"/>
        <w:right w:val="none" w:sz="0" w:space="0" w:color="auto"/>
      </w:divBdr>
    </w:div>
    <w:div w:id="930819141">
      <w:bodyDiv w:val="1"/>
      <w:marLeft w:val="0"/>
      <w:marRight w:val="0"/>
      <w:marTop w:val="0"/>
      <w:marBottom w:val="0"/>
      <w:divBdr>
        <w:top w:val="none" w:sz="0" w:space="0" w:color="auto"/>
        <w:left w:val="none" w:sz="0" w:space="0" w:color="auto"/>
        <w:bottom w:val="none" w:sz="0" w:space="0" w:color="auto"/>
        <w:right w:val="none" w:sz="0" w:space="0" w:color="auto"/>
      </w:divBdr>
    </w:div>
    <w:div w:id="938563471">
      <w:bodyDiv w:val="1"/>
      <w:marLeft w:val="0"/>
      <w:marRight w:val="0"/>
      <w:marTop w:val="0"/>
      <w:marBottom w:val="0"/>
      <w:divBdr>
        <w:top w:val="none" w:sz="0" w:space="0" w:color="auto"/>
        <w:left w:val="none" w:sz="0" w:space="0" w:color="auto"/>
        <w:bottom w:val="none" w:sz="0" w:space="0" w:color="auto"/>
        <w:right w:val="none" w:sz="0" w:space="0" w:color="auto"/>
      </w:divBdr>
    </w:div>
    <w:div w:id="942415952">
      <w:bodyDiv w:val="1"/>
      <w:marLeft w:val="0"/>
      <w:marRight w:val="0"/>
      <w:marTop w:val="0"/>
      <w:marBottom w:val="0"/>
      <w:divBdr>
        <w:top w:val="none" w:sz="0" w:space="0" w:color="auto"/>
        <w:left w:val="none" w:sz="0" w:space="0" w:color="auto"/>
        <w:bottom w:val="none" w:sz="0" w:space="0" w:color="auto"/>
        <w:right w:val="none" w:sz="0" w:space="0" w:color="auto"/>
      </w:divBdr>
    </w:div>
    <w:div w:id="959729579">
      <w:bodyDiv w:val="1"/>
      <w:marLeft w:val="0"/>
      <w:marRight w:val="0"/>
      <w:marTop w:val="0"/>
      <w:marBottom w:val="0"/>
      <w:divBdr>
        <w:top w:val="none" w:sz="0" w:space="0" w:color="auto"/>
        <w:left w:val="none" w:sz="0" w:space="0" w:color="auto"/>
        <w:bottom w:val="none" w:sz="0" w:space="0" w:color="auto"/>
        <w:right w:val="none" w:sz="0" w:space="0" w:color="auto"/>
      </w:divBdr>
    </w:div>
    <w:div w:id="962930614">
      <w:bodyDiv w:val="1"/>
      <w:marLeft w:val="0"/>
      <w:marRight w:val="0"/>
      <w:marTop w:val="0"/>
      <w:marBottom w:val="0"/>
      <w:divBdr>
        <w:top w:val="none" w:sz="0" w:space="0" w:color="auto"/>
        <w:left w:val="none" w:sz="0" w:space="0" w:color="auto"/>
        <w:bottom w:val="none" w:sz="0" w:space="0" w:color="auto"/>
        <w:right w:val="none" w:sz="0" w:space="0" w:color="auto"/>
      </w:divBdr>
    </w:div>
    <w:div w:id="966203830">
      <w:bodyDiv w:val="1"/>
      <w:marLeft w:val="0"/>
      <w:marRight w:val="0"/>
      <w:marTop w:val="0"/>
      <w:marBottom w:val="0"/>
      <w:divBdr>
        <w:top w:val="none" w:sz="0" w:space="0" w:color="auto"/>
        <w:left w:val="none" w:sz="0" w:space="0" w:color="auto"/>
        <w:bottom w:val="none" w:sz="0" w:space="0" w:color="auto"/>
        <w:right w:val="none" w:sz="0" w:space="0" w:color="auto"/>
      </w:divBdr>
    </w:div>
    <w:div w:id="970554060">
      <w:bodyDiv w:val="1"/>
      <w:marLeft w:val="0"/>
      <w:marRight w:val="0"/>
      <w:marTop w:val="0"/>
      <w:marBottom w:val="0"/>
      <w:divBdr>
        <w:top w:val="none" w:sz="0" w:space="0" w:color="auto"/>
        <w:left w:val="none" w:sz="0" w:space="0" w:color="auto"/>
        <w:bottom w:val="none" w:sz="0" w:space="0" w:color="auto"/>
        <w:right w:val="none" w:sz="0" w:space="0" w:color="auto"/>
      </w:divBdr>
    </w:div>
    <w:div w:id="971442049">
      <w:bodyDiv w:val="1"/>
      <w:marLeft w:val="0"/>
      <w:marRight w:val="0"/>
      <w:marTop w:val="0"/>
      <w:marBottom w:val="0"/>
      <w:divBdr>
        <w:top w:val="none" w:sz="0" w:space="0" w:color="auto"/>
        <w:left w:val="none" w:sz="0" w:space="0" w:color="auto"/>
        <w:bottom w:val="none" w:sz="0" w:space="0" w:color="auto"/>
        <w:right w:val="none" w:sz="0" w:space="0" w:color="auto"/>
      </w:divBdr>
    </w:div>
    <w:div w:id="999115332">
      <w:bodyDiv w:val="1"/>
      <w:marLeft w:val="0"/>
      <w:marRight w:val="0"/>
      <w:marTop w:val="0"/>
      <w:marBottom w:val="0"/>
      <w:divBdr>
        <w:top w:val="none" w:sz="0" w:space="0" w:color="auto"/>
        <w:left w:val="none" w:sz="0" w:space="0" w:color="auto"/>
        <w:bottom w:val="none" w:sz="0" w:space="0" w:color="auto"/>
        <w:right w:val="none" w:sz="0" w:space="0" w:color="auto"/>
      </w:divBdr>
    </w:div>
    <w:div w:id="1000699411">
      <w:bodyDiv w:val="1"/>
      <w:marLeft w:val="0"/>
      <w:marRight w:val="0"/>
      <w:marTop w:val="0"/>
      <w:marBottom w:val="0"/>
      <w:divBdr>
        <w:top w:val="none" w:sz="0" w:space="0" w:color="auto"/>
        <w:left w:val="none" w:sz="0" w:space="0" w:color="auto"/>
        <w:bottom w:val="none" w:sz="0" w:space="0" w:color="auto"/>
        <w:right w:val="none" w:sz="0" w:space="0" w:color="auto"/>
      </w:divBdr>
    </w:div>
    <w:div w:id="1007486797">
      <w:bodyDiv w:val="1"/>
      <w:marLeft w:val="0"/>
      <w:marRight w:val="0"/>
      <w:marTop w:val="0"/>
      <w:marBottom w:val="0"/>
      <w:divBdr>
        <w:top w:val="none" w:sz="0" w:space="0" w:color="auto"/>
        <w:left w:val="none" w:sz="0" w:space="0" w:color="auto"/>
        <w:bottom w:val="none" w:sz="0" w:space="0" w:color="auto"/>
        <w:right w:val="none" w:sz="0" w:space="0" w:color="auto"/>
      </w:divBdr>
    </w:div>
    <w:div w:id="1010376353">
      <w:bodyDiv w:val="1"/>
      <w:marLeft w:val="0"/>
      <w:marRight w:val="0"/>
      <w:marTop w:val="0"/>
      <w:marBottom w:val="0"/>
      <w:divBdr>
        <w:top w:val="none" w:sz="0" w:space="0" w:color="auto"/>
        <w:left w:val="none" w:sz="0" w:space="0" w:color="auto"/>
        <w:bottom w:val="none" w:sz="0" w:space="0" w:color="auto"/>
        <w:right w:val="none" w:sz="0" w:space="0" w:color="auto"/>
      </w:divBdr>
    </w:div>
    <w:div w:id="1011642943">
      <w:bodyDiv w:val="1"/>
      <w:marLeft w:val="0"/>
      <w:marRight w:val="0"/>
      <w:marTop w:val="0"/>
      <w:marBottom w:val="0"/>
      <w:divBdr>
        <w:top w:val="none" w:sz="0" w:space="0" w:color="auto"/>
        <w:left w:val="none" w:sz="0" w:space="0" w:color="auto"/>
        <w:bottom w:val="none" w:sz="0" w:space="0" w:color="auto"/>
        <w:right w:val="none" w:sz="0" w:space="0" w:color="auto"/>
      </w:divBdr>
    </w:div>
    <w:div w:id="1026447807">
      <w:bodyDiv w:val="1"/>
      <w:marLeft w:val="0"/>
      <w:marRight w:val="0"/>
      <w:marTop w:val="0"/>
      <w:marBottom w:val="0"/>
      <w:divBdr>
        <w:top w:val="none" w:sz="0" w:space="0" w:color="auto"/>
        <w:left w:val="none" w:sz="0" w:space="0" w:color="auto"/>
        <w:bottom w:val="none" w:sz="0" w:space="0" w:color="auto"/>
        <w:right w:val="none" w:sz="0" w:space="0" w:color="auto"/>
      </w:divBdr>
    </w:div>
    <w:div w:id="1027100671">
      <w:bodyDiv w:val="1"/>
      <w:marLeft w:val="0"/>
      <w:marRight w:val="0"/>
      <w:marTop w:val="0"/>
      <w:marBottom w:val="0"/>
      <w:divBdr>
        <w:top w:val="none" w:sz="0" w:space="0" w:color="auto"/>
        <w:left w:val="none" w:sz="0" w:space="0" w:color="auto"/>
        <w:bottom w:val="none" w:sz="0" w:space="0" w:color="auto"/>
        <w:right w:val="none" w:sz="0" w:space="0" w:color="auto"/>
      </w:divBdr>
    </w:div>
    <w:div w:id="1037196861">
      <w:bodyDiv w:val="1"/>
      <w:marLeft w:val="0"/>
      <w:marRight w:val="0"/>
      <w:marTop w:val="0"/>
      <w:marBottom w:val="0"/>
      <w:divBdr>
        <w:top w:val="none" w:sz="0" w:space="0" w:color="auto"/>
        <w:left w:val="none" w:sz="0" w:space="0" w:color="auto"/>
        <w:bottom w:val="none" w:sz="0" w:space="0" w:color="auto"/>
        <w:right w:val="none" w:sz="0" w:space="0" w:color="auto"/>
      </w:divBdr>
    </w:div>
    <w:div w:id="1037661736">
      <w:bodyDiv w:val="1"/>
      <w:marLeft w:val="0"/>
      <w:marRight w:val="0"/>
      <w:marTop w:val="0"/>
      <w:marBottom w:val="0"/>
      <w:divBdr>
        <w:top w:val="none" w:sz="0" w:space="0" w:color="auto"/>
        <w:left w:val="none" w:sz="0" w:space="0" w:color="auto"/>
        <w:bottom w:val="none" w:sz="0" w:space="0" w:color="auto"/>
        <w:right w:val="none" w:sz="0" w:space="0" w:color="auto"/>
      </w:divBdr>
    </w:div>
    <w:div w:id="1041133028">
      <w:bodyDiv w:val="1"/>
      <w:marLeft w:val="0"/>
      <w:marRight w:val="0"/>
      <w:marTop w:val="0"/>
      <w:marBottom w:val="0"/>
      <w:divBdr>
        <w:top w:val="none" w:sz="0" w:space="0" w:color="auto"/>
        <w:left w:val="none" w:sz="0" w:space="0" w:color="auto"/>
        <w:bottom w:val="none" w:sz="0" w:space="0" w:color="auto"/>
        <w:right w:val="none" w:sz="0" w:space="0" w:color="auto"/>
      </w:divBdr>
    </w:div>
    <w:div w:id="1042483494">
      <w:bodyDiv w:val="1"/>
      <w:marLeft w:val="0"/>
      <w:marRight w:val="0"/>
      <w:marTop w:val="0"/>
      <w:marBottom w:val="0"/>
      <w:divBdr>
        <w:top w:val="none" w:sz="0" w:space="0" w:color="auto"/>
        <w:left w:val="none" w:sz="0" w:space="0" w:color="auto"/>
        <w:bottom w:val="none" w:sz="0" w:space="0" w:color="auto"/>
        <w:right w:val="none" w:sz="0" w:space="0" w:color="auto"/>
      </w:divBdr>
    </w:div>
    <w:div w:id="1051004170">
      <w:bodyDiv w:val="1"/>
      <w:marLeft w:val="0"/>
      <w:marRight w:val="0"/>
      <w:marTop w:val="0"/>
      <w:marBottom w:val="0"/>
      <w:divBdr>
        <w:top w:val="none" w:sz="0" w:space="0" w:color="auto"/>
        <w:left w:val="none" w:sz="0" w:space="0" w:color="auto"/>
        <w:bottom w:val="none" w:sz="0" w:space="0" w:color="auto"/>
        <w:right w:val="none" w:sz="0" w:space="0" w:color="auto"/>
      </w:divBdr>
    </w:div>
    <w:div w:id="1052264273">
      <w:bodyDiv w:val="1"/>
      <w:marLeft w:val="0"/>
      <w:marRight w:val="0"/>
      <w:marTop w:val="0"/>
      <w:marBottom w:val="0"/>
      <w:divBdr>
        <w:top w:val="none" w:sz="0" w:space="0" w:color="auto"/>
        <w:left w:val="none" w:sz="0" w:space="0" w:color="auto"/>
        <w:bottom w:val="none" w:sz="0" w:space="0" w:color="auto"/>
        <w:right w:val="none" w:sz="0" w:space="0" w:color="auto"/>
      </w:divBdr>
    </w:div>
    <w:div w:id="1056514080">
      <w:bodyDiv w:val="1"/>
      <w:marLeft w:val="0"/>
      <w:marRight w:val="0"/>
      <w:marTop w:val="0"/>
      <w:marBottom w:val="0"/>
      <w:divBdr>
        <w:top w:val="none" w:sz="0" w:space="0" w:color="auto"/>
        <w:left w:val="none" w:sz="0" w:space="0" w:color="auto"/>
        <w:bottom w:val="none" w:sz="0" w:space="0" w:color="auto"/>
        <w:right w:val="none" w:sz="0" w:space="0" w:color="auto"/>
      </w:divBdr>
    </w:div>
    <w:div w:id="1061095031">
      <w:bodyDiv w:val="1"/>
      <w:marLeft w:val="0"/>
      <w:marRight w:val="0"/>
      <w:marTop w:val="0"/>
      <w:marBottom w:val="0"/>
      <w:divBdr>
        <w:top w:val="none" w:sz="0" w:space="0" w:color="auto"/>
        <w:left w:val="none" w:sz="0" w:space="0" w:color="auto"/>
        <w:bottom w:val="none" w:sz="0" w:space="0" w:color="auto"/>
        <w:right w:val="none" w:sz="0" w:space="0" w:color="auto"/>
      </w:divBdr>
    </w:div>
    <w:div w:id="1072310565">
      <w:bodyDiv w:val="1"/>
      <w:marLeft w:val="0"/>
      <w:marRight w:val="0"/>
      <w:marTop w:val="0"/>
      <w:marBottom w:val="0"/>
      <w:divBdr>
        <w:top w:val="none" w:sz="0" w:space="0" w:color="auto"/>
        <w:left w:val="none" w:sz="0" w:space="0" w:color="auto"/>
        <w:bottom w:val="none" w:sz="0" w:space="0" w:color="auto"/>
        <w:right w:val="none" w:sz="0" w:space="0" w:color="auto"/>
      </w:divBdr>
    </w:div>
    <w:div w:id="1075779356">
      <w:bodyDiv w:val="1"/>
      <w:marLeft w:val="0"/>
      <w:marRight w:val="0"/>
      <w:marTop w:val="0"/>
      <w:marBottom w:val="0"/>
      <w:divBdr>
        <w:top w:val="none" w:sz="0" w:space="0" w:color="auto"/>
        <w:left w:val="none" w:sz="0" w:space="0" w:color="auto"/>
        <w:bottom w:val="none" w:sz="0" w:space="0" w:color="auto"/>
        <w:right w:val="none" w:sz="0" w:space="0" w:color="auto"/>
      </w:divBdr>
    </w:div>
    <w:div w:id="1080952391">
      <w:bodyDiv w:val="1"/>
      <w:marLeft w:val="0"/>
      <w:marRight w:val="0"/>
      <w:marTop w:val="0"/>
      <w:marBottom w:val="0"/>
      <w:divBdr>
        <w:top w:val="none" w:sz="0" w:space="0" w:color="auto"/>
        <w:left w:val="none" w:sz="0" w:space="0" w:color="auto"/>
        <w:bottom w:val="none" w:sz="0" w:space="0" w:color="auto"/>
        <w:right w:val="none" w:sz="0" w:space="0" w:color="auto"/>
      </w:divBdr>
    </w:div>
    <w:div w:id="1085802504">
      <w:bodyDiv w:val="1"/>
      <w:marLeft w:val="0"/>
      <w:marRight w:val="0"/>
      <w:marTop w:val="0"/>
      <w:marBottom w:val="0"/>
      <w:divBdr>
        <w:top w:val="none" w:sz="0" w:space="0" w:color="auto"/>
        <w:left w:val="none" w:sz="0" w:space="0" w:color="auto"/>
        <w:bottom w:val="none" w:sz="0" w:space="0" w:color="auto"/>
        <w:right w:val="none" w:sz="0" w:space="0" w:color="auto"/>
      </w:divBdr>
    </w:div>
    <w:div w:id="1088380620">
      <w:bodyDiv w:val="1"/>
      <w:marLeft w:val="0"/>
      <w:marRight w:val="0"/>
      <w:marTop w:val="0"/>
      <w:marBottom w:val="0"/>
      <w:divBdr>
        <w:top w:val="none" w:sz="0" w:space="0" w:color="auto"/>
        <w:left w:val="none" w:sz="0" w:space="0" w:color="auto"/>
        <w:bottom w:val="none" w:sz="0" w:space="0" w:color="auto"/>
        <w:right w:val="none" w:sz="0" w:space="0" w:color="auto"/>
      </w:divBdr>
    </w:div>
    <w:div w:id="1088577581">
      <w:bodyDiv w:val="1"/>
      <w:marLeft w:val="0"/>
      <w:marRight w:val="0"/>
      <w:marTop w:val="0"/>
      <w:marBottom w:val="0"/>
      <w:divBdr>
        <w:top w:val="none" w:sz="0" w:space="0" w:color="auto"/>
        <w:left w:val="none" w:sz="0" w:space="0" w:color="auto"/>
        <w:bottom w:val="none" w:sz="0" w:space="0" w:color="auto"/>
        <w:right w:val="none" w:sz="0" w:space="0" w:color="auto"/>
      </w:divBdr>
    </w:div>
    <w:div w:id="1092582586">
      <w:bodyDiv w:val="1"/>
      <w:marLeft w:val="0"/>
      <w:marRight w:val="0"/>
      <w:marTop w:val="0"/>
      <w:marBottom w:val="0"/>
      <w:divBdr>
        <w:top w:val="none" w:sz="0" w:space="0" w:color="auto"/>
        <w:left w:val="none" w:sz="0" w:space="0" w:color="auto"/>
        <w:bottom w:val="none" w:sz="0" w:space="0" w:color="auto"/>
        <w:right w:val="none" w:sz="0" w:space="0" w:color="auto"/>
      </w:divBdr>
    </w:div>
    <w:div w:id="1096944285">
      <w:bodyDiv w:val="1"/>
      <w:marLeft w:val="0"/>
      <w:marRight w:val="0"/>
      <w:marTop w:val="0"/>
      <w:marBottom w:val="0"/>
      <w:divBdr>
        <w:top w:val="none" w:sz="0" w:space="0" w:color="auto"/>
        <w:left w:val="none" w:sz="0" w:space="0" w:color="auto"/>
        <w:bottom w:val="none" w:sz="0" w:space="0" w:color="auto"/>
        <w:right w:val="none" w:sz="0" w:space="0" w:color="auto"/>
      </w:divBdr>
    </w:div>
    <w:div w:id="1099838957">
      <w:bodyDiv w:val="1"/>
      <w:marLeft w:val="0"/>
      <w:marRight w:val="0"/>
      <w:marTop w:val="0"/>
      <w:marBottom w:val="0"/>
      <w:divBdr>
        <w:top w:val="none" w:sz="0" w:space="0" w:color="auto"/>
        <w:left w:val="none" w:sz="0" w:space="0" w:color="auto"/>
        <w:bottom w:val="none" w:sz="0" w:space="0" w:color="auto"/>
        <w:right w:val="none" w:sz="0" w:space="0" w:color="auto"/>
      </w:divBdr>
    </w:div>
    <w:div w:id="1099905582">
      <w:bodyDiv w:val="1"/>
      <w:marLeft w:val="0"/>
      <w:marRight w:val="0"/>
      <w:marTop w:val="0"/>
      <w:marBottom w:val="0"/>
      <w:divBdr>
        <w:top w:val="none" w:sz="0" w:space="0" w:color="auto"/>
        <w:left w:val="none" w:sz="0" w:space="0" w:color="auto"/>
        <w:bottom w:val="none" w:sz="0" w:space="0" w:color="auto"/>
        <w:right w:val="none" w:sz="0" w:space="0" w:color="auto"/>
      </w:divBdr>
    </w:div>
    <w:div w:id="1101679489">
      <w:bodyDiv w:val="1"/>
      <w:marLeft w:val="0"/>
      <w:marRight w:val="0"/>
      <w:marTop w:val="0"/>
      <w:marBottom w:val="0"/>
      <w:divBdr>
        <w:top w:val="none" w:sz="0" w:space="0" w:color="auto"/>
        <w:left w:val="none" w:sz="0" w:space="0" w:color="auto"/>
        <w:bottom w:val="none" w:sz="0" w:space="0" w:color="auto"/>
        <w:right w:val="none" w:sz="0" w:space="0" w:color="auto"/>
      </w:divBdr>
    </w:div>
    <w:div w:id="1102797275">
      <w:bodyDiv w:val="1"/>
      <w:marLeft w:val="0"/>
      <w:marRight w:val="0"/>
      <w:marTop w:val="0"/>
      <w:marBottom w:val="0"/>
      <w:divBdr>
        <w:top w:val="none" w:sz="0" w:space="0" w:color="auto"/>
        <w:left w:val="none" w:sz="0" w:space="0" w:color="auto"/>
        <w:bottom w:val="none" w:sz="0" w:space="0" w:color="auto"/>
        <w:right w:val="none" w:sz="0" w:space="0" w:color="auto"/>
      </w:divBdr>
    </w:div>
    <w:div w:id="1108280028">
      <w:bodyDiv w:val="1"/>
      <w:marLeft w:val="0"/>
      <w:marRight w:val="0"/>
      <w:marTop w:val="0"/>
      <w:marBottom w:val="0"/>
      <w:divBdr>
        <w:top w:val="none" w:sz="0" w:space="0" w:color="auto"/>
        <w:left w:val="none" w:sz="0" w:space="0" w:color="auto"/>
        <w:bottom w:val="none" w:sz="0" w:space="0" w:color="auto"/>
        <w:right w:val="none" w:sz="0" w:space="0" w:color="auto"/>
      </w:divBdr>
    </w:div>
    <w:div w:id="1117984626">
      <w:bodyDiv w:val="1"/>
      <w:marLeft w:val="0"/>
      <w:marRight w:val="0"/>
      <w:marTop w:val="0"/>
      <w:marBottom w:val="0"/>
      <w:divBdr>
        <w:top w:val="none" w:sz="0" w:space="0" w:color="auto"/>
        <w:left w:val="none" w:sz="0" w:space="0" w:color="auto"/>
        <w:bottom w:val="none" w:sz="0" w:space="0" w:color="auto"/>
        <w:right w:val="none" w:sz="0" w:space="0" w:color="auto"/>
      </w:divBdr>
    </w:div>
    <w:div w:id="1134062418">
      <w:bodyDiv w:val="1"/>
      <w:marLeft w:val="0"/>
      <w:marRight w:val="0"/>
      <w:marTop w:val="0"/>
      <w:marBottom w:val="0"/>
      <w:divBdr>
        <w:top w:val="none" w:sz="0" w:space="0" w:color="auto"/>
        <w:left w:val="none" w:sz="0" w:space="0" w:color="auto"/>
        <w:bottom w:val="none" w:sz="0" w:space="0" w:color="auto"/>
        <w:right w:val="none" w:sz="0" w:space="0" w:color="auto"/>
      </w:divBdr>
    </w:div>
    <w:div w:id="1143884658">
      <w:bodyDiv w:val="1"/>
      <w:marLeft w:val="0"/>
      <w:marRight w:val="0"/>
      <w:marTop w:val="0"/>
      <w:marBottom w:val="0"/>
      <w:divBdr>
        <w:top w:val="none" w:sz="0" w:space="0" w:color="auto"/>
        <w:left w:val="none" w:sz="0" w:space="0" w:color="auto"/>
        <w:bottom w:val="none" w:sz="0" w:space="0" w:color="auto"/>
        <w:right w:val="none" w:sz="0" w:space="0" w:color="auto"/>
      </w:divBdr>
    </w:div>
    <w:div w:id="1145009786">
      <w:bodyDiv w:val="1"/>
      <w:marLeft w:val="0"/>
      <w:marRight w:val="0"/>
      <w:marTop w:val="0"/>
      <w:marBottom w:val="0"/>
      <w:divBdr>
        <w:top w:val="none" w:sz="0" w:space="0" w:color="auto"/>
        <w:left w:val="none" w:sz="0" w:space="0" w:color="auto"/>
        <w:bottom w:val="none" w:sz="0" w:space="0" w:color="auto"/>
        <w:right w:val="none" w:sz="0" w:space="0" w:color="auto"/>
      </w:divBdr>
    </w:div>
    <w:div w:id="1147211537">
      <w:bodyDiv w:val="1"/>
      <w:marLeft w:val="0"/>
      <w:marRight w:val="0"/>
      <w:marTop w:val="0"/>
      <w:marBottom w:val="0"/>
      <w:divBdr>
        <w:top w:val="none" w:sz="0" w:space="0" w:color="auto"/>
        <w:left w:val="none" w:sz="0" w:space="0" w:color="auto"/>
        <w:bottom w:val="none" w:sz="0" w:space="0" w:color="auto"/>
        <w:right w:val="none" w:sz="0" w:space="0" w:color="auto"/>
      </w:divBdr>
    </w:div>
    <w:div w:id="1149859751">
      <w:bodyDiv w:val="1"/>
      <w:marLeft w:val="0"/>
      <w:marRight w:val="0"/>
      <w:marTop w:val="0"/>
      <w:marBottom w:val="0"/>
      <w:divBdr>
        <w:top w:val="none" w:sz="0" w:space="0" w:color="auto"/>
        <w:left w:val="none" w:sz="0" w:space="0" w:color="auto"/>
        <w:bottom w:val="none" w:sz="0" w:space="0" w:color="auto"/>
        <w:right w:val="none" w:sz="0" w:space="0" w:color="auto"/>
      </w:divBdr>
    </w:div>
    <w:div w:id="1156918233">
      <w:bodyDiv w:val="1"/>
      <w:marLeft w:val="0"/>
      <w:marRight w:val="0"/>
      <w:marTop w:val="0"/>
      <w:marBottom w:val="0"/>
      <w:divBdr>
        <w:top w:val="none" w:sz="0" w:space="0" w:color="auto"/>
        <w:left w:val="none" w:sz="0" w:space="0" w:color="auto"/>
        <w:bottom w:val="none" w:sz="0" w:space="0" w:color="auto"/>
        <w:right w:val="none" w:sz="0" w:space="0" w:color="auto"/>
      </w:divBdr>
    </w:div>
    <w:div w:id="1158690063">
      <w:bodyDiv w:val="1"/>
      <w:marLeft w:val="0"/>
      <w:marRight w:val="0"/>
      <w:marTop w:val="0"/>
      <w:marBottom w:val="0"/>
      <w:divBdr>
        <w:top w:val="none" w:sz="0" w:space="0" w:color="auto"/>
        <w:left w:val="none" w:sz="0" w:space="0" w:color="auto"/>
        <w:bottom w:val="none" w:sz="0" w:space="0" w:color="auto"/>
        <w:right w:val="none" w:sz="0" w:space="0" w:color="auto"/>
      </w:divBdr>
    </w:div>
    <w:div w:id="1162039176">
      <w:bodyDiv w:val="1"/>
      <w:marLeft w:val="0"/>
      <w:marRight w:val="0"/>
      <w:marTop w:val="0"/>
      <w:marBottom w:val="0"/>
      <w:divBdr>
        <w:top w:val="none" w:sz="0" w:space="0" w:color="auto"/>
        <w:left w:val="none" w:sz="0" w:space="0" w:color="auto"/>
        <w:bottom w:val="none" w:sz="0" w:space="0" w:color="auto"/>
        <w:right w:val="none" w:sz="0" w:space="0" w:color="auto"/>
      </w:divBdr>
    </w:div>
    <w:div w:id="1171796545">
      <w:bodyDiv w:val="1"/>
      <w:marLeft w:val="0"/>
      <w:marRight w:val="0"/>
      <w:marTop w:val="0"/>
      <w:marBottom w:val="0"/>
      <w:divBdr>
        <w:top w:val="none" w:sz="0" w:space="0" w:color="auto"/>
        <w:left w:val="none" w:sz="0" w:space="0" w:color="auto"/>
        <w:bottom w:val="none" w:sz="0" w:space="0" w:color="auto"/>
        <w:right w:val="none" w:sz="0" w:space="0" w:color="auto"/>
      </w:divBdr>
    </w:div>
    <w:div w:id="1172988481">
      <w:bodyDiv w:val="1"/>
      <w:marLeft w:val="0"/>
      <w:marRight w:val="0"/>
      <w:marTop w:val="0"/>
      <w:marBottom w:val="0"/>
      <w:divBdr>
        <w:top w:val="none" w:sz="0" w:space="0" w:color="auto"/>
        <w:left w:val="none" w:sz="0" w:space="0" w:color="auto"/>
        <w:bottom w:val="none" w:sz="0" w:space="0" w:color="auto"/>
        <w:right w:val="none" w:sz="0" w:space="0" w:color="auto"/>
      </w:divBdr>
    </w:div>
    <w:div w:id="1186673250">
      <w:bodyDiv w:val="1"/>
      <w:marLeft w:val="0"/>
      <w:marRight w:val="0"/>
      <w:marTop w:val="0"/>
      <w:marBottom w:val="0"/>
      <w:divBdr>
        <w:top w:val="none" w:sz="0" w:space="0" w:color="auto"/>
        <w:left w:val="none" w:sz="0" w:space="0" w:color="auto"/>
        <w:bottom w:val="none" w:sz="0" w:space="0" w:color="auto"/>
        <w:right w:val="none" w:sz="0" w:space="0" w:color="auto"/>
      </w:divBdr>
    </w:div>
    <w:div w:id="1191186592">
      <w:bodyDiv w:val="1"/>
      <w:marLeft w:val="0"/>
      <w:marRight w:val="0"/>
      <w:marTop w:val="0"/>
      <w:marBottom w:val="0"/>
      <w:divBdr>
        <w:top w:val="none" w:sz="0" w:space="0" w:color="auto"/>
        <w:left w:val="none" w:sz="0" w:space="0" w:color="auto"/>
        <w:bottom w:val="none" w:sz="0" w:space="0" w:color="auto"/>
        <w:right w:val="none" w:sz="0" w:space="0" w:color="auto"/>
      </w:divBdr>
    </w:div>
    <w:div w:id="1191575637">
      <w:bodyDiv w:val="1"/>
      <w:marLeft w:val="0"/>
      <w:marRight w:val="0"/>
      <w:marTop w:val="0"/>
      <w:marBottom w:val="0"/>
      <w:divBdr>
        <w:top w:val="none" w:sz="0" w:space="0" w:color="auto"/>
        <w:left w:val="none" w:sz="0" w:space="0" w:color="auto"/>
        <w:bottom w:val="none" w:sz="0" w:space="0" w:color="auto"/>
        <w:right w:val="none" w:sz="0" w:space="0" w:color="auto"/>
      </w:divBdr>
    </w:div>
    <w:div w:id="1191989071">
      <w:bodyDiv w:val="1"/>
      <w:marLeft w:val="0"/>
      <w:marRight w:val="0"/>
      <w:marTop w:val="0"/>
      <w:marBottom w:val="0"/>
      <w:divBdr>
        <w:top w:val="none" w:sz="0" w:space="0" w:color="auto"/>
        <w:left w:val="none" w:sz="0" w:space="0" w:color="auto"/>
        <w:bottom w:val="none" w:sz="0" w:space="0" w:color="auto"/>
        <w:right w:val="none" w:sz="0" w:space="0" w:color="auto"/>
      </w:divBdr>
    </w:div>
    <w:div w:id="1195384622">
      <w:bodyDiv w:val="1"/>
      <w:marLeft w:val="0"/>
      <w:marRight w:val="0"/>
      <w:marTop w:val="0"/>
      <w:marBottom w:val="0"/>
      <w:divBdr>
        <w:top w:val="none" w:sz="0" w:space="0" w:color="auto"/>
        <w:left w:val="none" w:sz="0" w:space="0" w:color="auto"/>
        <w:bottom w:val="none" w:sz="0" w:space="0" w:color="auto"/>
        <w:right w:val="none" w:sz="0" w:space="0" w:color="auto"/>
      </w:divBdr>
    </w:div>
    <w:div w:id="1196966446">
      <w:bodyDiv w:val="1"/>
      <w:marLeft w:val="0"/>
      <w:marRight w:val="0"/>
      <w:marTop w:val="0"/>
      <w:marBottom w:val="0"/>
      <w:divBdr>
        <w:top w:val="none" w:sz="0" w:space="0" w:color="auto"/>
        <w:left w:val="none" w:sz="0" w:space="0" w:color="auto"/>
        <w:bottom w:val="none" w:sz="0" w:space="0" w:color="auto"/>
        <w:right w:val="none" w:sz="0" w:space="0" w:color="auto"/>
      </w:divBdr>
    </w:div>
    <w:div w:id="1199582570">
      <w:bodyDiv w:val="1"/>
      <w:marLeft w:val="0"/>
      <w:marRight w:val="0"/>
      <w:marTop w:val="0"/>
      <w:marBottom w:val="0"/>
      <w:divBdr>
        <w:top w:val="none" w:sz="0" w:space="0" w:color="auto"/>
        <w:left w:val="none" w:sz="0" w:space="0" w:color="auto"/>
        <w:bottom w:val="none" w:sz="0" w:space="0" w:color="auto"/>
        <w:right w:val="none" w:sz="0" w:space="0" w:color="auto"/>
      </w:divBdr>
    </w:div>
    <w:div w:id="1214388907">
      <w:bodyDiv w:val="1"/>
      <w:marLeft w:val="0"/>
      <w:marRight w:val="0"/>
      <w:marTop w:val="0"/>
      <w:marBottom w:val="0"/>
      <w:divBdr>
        <w:top w:val="none" w:sz="0" w:space="0" w:color="auto"/>
        <w:left w:val="none" w:sz="0" w:space="0" w:color="auto"/>
        <w:bottom w:val="none" w:sz="0" w:space="0" w:color="auto"/>
        <w:right w:val="none" w:sz="0" w:space="0" w:color="auto"/>
      </w:divBdr>
    </w:div>
    <w:div w:id="1215048652">
      <w:bodyDiv w:val="1"/>
      <w:marLeft w:val="0"/>
      <w:marRight w:val="0"/>
      <w:marTop w:val="0"/>
      <w:marBottom w:val="0"/>
      <w:divBdr>
        <w:top w:val="none" w:sz="0" w:space="0" w:color="auto"/>
        <w:left w:val="none" w:sz="0" w:space="0" w:color="auto"/>
        <w:bottom w:val="none" w:sz="0" w:space="0" w:color="auto"/>
        <w:right w:val="none" w:sz="0" w:space="0" w:color="auto"/>
      </w:divBdr>
    </w:div>
    <w:div w:id="1224675402">
      <w:bodyDiv w:val="1"/>
      <w:marLeft w:val="0"/>
      <w:marRight w:val="0"/>
      <w:marTop w:val="0"/>
      <w:marBottom w:val="0"/>
      <w:divBdr>
        <w:top w:val="none" w:sz="0" w:space="0" w:color="auto"/>
        <w:left w:val="none" w:sz="0" w:space="0" w:color="auto"/>
        <w:bottom w:val="none" w:sz="0" w:space="0" w:color="auto"/>
        <w:right w:val="none" w:sz="0" w:space="0" w:color="auto"/>
      </w:divBdr>
    </w:div>
    <w:div w:id="1225067183">
      <w:bodyDiv w:val="1"/>
      <w:marLeft w:val="0"/>
      <w:marRight w:val="0"/>
      <w:marTop w:val="0"/>
      <w:marBottom w:val="0"/>
      <w:divBdr>
        <w:top w:val="none" w:sz="0" w:space="0" w:color="auto"/>
        <w:left w:val="none" w:sz="0" w:space="0" w:color="auto"/>
        <w:bottom w:val="none" w:sz="0" w:space="0" w:color="auto"/>
        <w:right w:val="none" w:sz="0" w:space="0" w:color="auto"/>
      </w:divBdr>
    </w:div>
    <w:div w:id="1227913992">
      <w:bodyDiv w:val="1"/>
      <w:marLeft w:val="0"/>
      <w:marRight w:val="0"/>
      <w:marTop w:val="0"/>
      <w:marBottom w:val="0"/>
      <w:divBdr>
        <w:top w:val="none" w:sz="0" w:space="0" w:color="auto"/>
        <w:left w:val="none" w:sz="0" w:space="0" w:color="auto"/>
        <w:bottom w:val="none" w:sz="0" w:space="0" w:color="auto"/>
        <w:right w:val="none" w:sz="0" w:space="0" w:color="auto"/>
      </w:divBdr>
    </w:div>
    <w:div w:id="1229880120">
      <w:bodyDiv w:val="1"/>
      <w:marLeft w:val="0"/>
      <w:marRight w:val="0"/>
      <w:marTop w:val="0"/>
      <w:marBottom w:val="0"/>
      <w:divBdr>
        <w:top w:val="none" w:sz="0" w:space="0" w:color="auto"/>
        <w:left w:val="none" w:sz="0" w:space="0" w:color="auto"/>
        <w:bottom w:val="none" w:sz="0" w:space="0" w:color="auto"/>
        <w:right w:val="none" w:sz="0" w:space="0" w:color="auto"/>
      </w:divBdr>
    </w:div>
    <w:div w:id="1231228470">
      <w:bodyDiv w:val="1"/>
      <w:marLeft w:val="0"/>
      <w:marRight w:val="0"/>
      <w:marTop w:val="0"/>
      <w:marBottom w:val="0"/>
      <w:divBdr>
        <w:top w:val="none" w:sz="0" w:space="0" w:color="auto"/>
        <w:left w:val="none" w:sz="0" w:space="0" w:color="auto"/>
        <w:bottom w:val="none" w:sz="0" w:space="0" w:color="auto"/>
        <w:right w:val="none" w:sz="0" w:space="0" w:color="auto"/>
      </w:divBdr>
    </w:div>
    <w:div w:id="1232614046">
      <w:bodyDiv w:val="1"/>
      <w:marLeft w:val="0"/>
      <w:marRight w:val="0"/>
      <w:marTop w:val="0"/>
      <w:marBottom w:val="0"/>
      <w:divBdr>
        <w:top w:val="none" w:sz="0" w:space="0" w:color="auto"/>
        <w:left w:val="none" w:sz="0" w:space="0" w:color="auto"/>
        <w:bottom w:val="none" w:sz="0" w:space="0" w:color="auto"/>
        <w:right w:val="none" w:sz="0" w:space="0" w:color="auto"/>
      </w:divBdr>
    </w:div>
    <w:div w:id="1241065268">
      <w:bodyDiv w:val="1"/>
      <w:marLeft w:val="0"/>
      <w:marRight w:val="0"/>
      <w:marTop w:val="0"/>
      <w:marBottom w:val="0"/>
      <w:divBdr>
        <w:top w:val="none" w:sz="0" w:space="0" w:color="auto"/>
        <w:left w:val="none" w:sz="0" w:space="0" w:color="auto"/>
        <w:bottom w:val="none" w:sz="0" w:space="0" w:color="auto"/>
        <w:right w:val="none" w:sz="0" w:space="0" w:color="auto"/>
      </w:divBdr>
    </w:div>
    <w:div w:id="1242182620">
      <w:bodyDiv w:val="1"/>
      <w:marLeft w:val="0"/>
      <w:marRight w:val="0"/>
      <w:marTop w:val="0"/>
      <w:marBottom w:val="0"/>
      <w:divBdr>
        <w:top w:val="none" w:sz="0" w:space="0" w:color="auto"/>
        <w:left w:val="none" w:sz="0" w:space="0" w:color="auto"/>
        <w:bottom w:val="none" w:sz="0" w:space="0" w:color="auto"/>
        <w:right w:val="none" w:sz="0" w:space="0" w:color="auto"/>
      </w:divBdr>
    </w:div>
    <w:div w:id="1250650611">
      <w:bodyDiv w:val="1"/>
      <w:marLeft w:val="0"/>
      <w:marRight w:val="0"/>
      <w:marTop w:val="0"/>
      <w:marBottom w:val="0"/>
      <w:divBdr>
        <w:top w:val="none" w:sz="0" w:space="0" w:color="auto"/>
        <w:left w:val="none" w:sz="0" w:space="0" w:color="auto"/>
        <w:bottom w:val="none" w:sz="0" w:space="0" w:color="auto"/>
        <w:right w:val="none" w:sz="0" w:space="0" w:color="auto"/>
      </w:divBdr>
    </w:div>
    <w:div w:id="1257858560">
      <w:bodyDiv w:val="1"/>
      <w:marLeft w:val="0"/>
      <w:marRight w:val="0"/>
      <w:marTop w:val="0"/>
      <w:marBottom w:val="0"/>
      <w:divBdr>
        <w:top w:val="none" w:sz="0" w:space="0" w:color="auto"/>
        <w:left w:val="none" w:sz="0" w:space="0" w:color="auto"/>
        <w:bottom w:val="none" w:sz="0" w:space="0" w:color="auto"/>
        <w:right w:val="none" w:sz="0" w:space="0" w:color="auto"/>
      </w:divBdr>
    </w:div>
    <w:div w:id="1278365664">
      <w:bodyDiv w:val="1"/>
      <w:marLeft w:val="0"/>
      <w:marRight w:val="0"/>
      <w:marTop w:val="0"/>
      <w:marBottom w:val="0"/>
      <w:divBdr>
        <w:top w:val="none" w:sz="0" w:space="0" w:color="auto"/>
        <w:left w:val="none" w:sz="0" w:space="0" w:color="auto"/>
        <w:bottom w:val="none" w:sz="0" w:space="0" w:color="auto"/>
        <w:right w:val="none" w:sz="0" w:space="0" w:color="auto"/>
      </w:divBdr>
    </w:div>
    <w:div w:id="1284533307">
      <w:bodyDiv w:val="1"/>
      <w:marLeft w:val="0"/>
      <w:marRight w:val="0"/>
      <w:marTop w:val="0"/>
      <w:marBottom w:val="0"/>
      <w:divBdr>
        <w:top w:val="none" w:sz="0" w:space="0" w:color="auto"/>
        <w:left w:val="none" w:sz="0" w:space="0" w:color="auto"/>
        <w:bottom w:val="none" w:sz="0" w:space="0" w:color="auto"/>
        <w:right w:val="none" w:sz="0" w:space="0" w:color="auto"/>
      </w:divBdr>
    </w:div>
    <w:div w:id="1286232168">
      <w:bodyDiv w:val="1"/>
      <w:marLeft w:val="0"/>
      <w:marRight w:val="0"/>
      <w:marTop w:val="0"/>
      <w:marBottom w:val="0"/>
      <w:divBdr>
        <w:top w:val="none" w:sz="0" w:space="0" w:color="auto"/>
        <w:left w:val="none" w:sz="0" w:space="0" w:color="auto"/>
        <w:bottom w:val="none" w:sz="0" w:space="0" w:color="auto"/>
        <w:right w:val="none" w:sz="0" w:space="0" w:color="auto"/>
      </w:divBdr>
    </w:div>
    <w:div w:id="1294748282">
      <w:bodyDiv w:val="1"/>
      <w:marLeft w:val="0"/>
      <w:marRight w:val="0"/>
      <w:marTop w:val="0"/>
      <w:marBottom w:val="0"/>
      <w:divBdr>
        <w:top w:val="none" w:sz="0" w:space="0" w:color="auto"/>
        <w:left w:val="none" w:sz="0" w:space="0" w:color="auto"/>
        <w:bottom w:val="none" w:sz="0" w:space="0" w:color="auto"/>
        <w:right w:val="none" w:sz="0" w:space="0" w:color="auto"/>
      </w:divBdr>
    </w:div>
    <w:div w:id="1311716928">
      <w:bodyDiv w:val="1"/>
      <w:marLeft w:val="0"/>
      <w:marRight w:val="0"/>
      <w:marTop w:val="0"/>
      <w:marBottom w:val="0"/>
      <w:divBdr>
        <w:top w:val="none" w:sz="0" w:space="0" w:color="auto"/>
        <w:left w:val="none" w:sz="0" w:space="0" w:color="auto"/>
        <w:bottom w:val="none" w:sz="0" w:space="0" w:color="auto"/>
        <w:right w:val="none" w:sz="0" w:space="0" w:color="auto"/>
      </w:divBdr>
    </w:div>
    <w:div w:id="1314405621">
      <w:bodyDiv w:val="1"/>
      <w:marLeft w:val="0"/>
      <w:marRight w:val="0"/>
      <w:marTop w:val="0"/>
      <w:marBottom w:val="0"/>
      <w:divBdr>
        <w:top w:val="none" w:sz="0" w:space="0" w:color="auto"/>
        <w:left w:val="none" w:sz="0" w:space="0" w:color="auto"/>
        <w:bottom w:val="none" w:sz="0" w:space="0" w:color="auto"/>
        <w:right w:val="none" w:sz="0" w:space="0" w:color="auto"/>
      </w:divBdr>
    </w:div>
    <w:div w:id="1325817231">
      <w:bodyDiv w:val="1"/>
      <w:marLeft w:val="0"/>
      <w:marRight w:val="0"/>
      <w:marTop w:val="0"/>
      <w:marBottom w:val="0"/>
      <w:divBdr>
        <w:top w:val="none" w:sz="0" w:space="0" w:color="auto"/>
        <w:left w:val="none" w:sz="0" w:space="0" w:color="auto"/>
        <w:bottom w:val="none" w:sz="0" w:space="0" w:color="auto"/>
        <w:right w:val="none" w:sz="0" w:space="0" w:color="auto"/>
      </w:divBdr>
    </w:div>
    <w:div w:id="1329555346">
      <w:bodyDiv w:val="1"/>
      <w:marLeft w:val="0"/>
      <w:marRight w:val="0"/>
      <w:marTop w:val="0"/>
      <w:marBottom w:val="0"/>
      <w:divBdr>
        <w:top w:val="none" w:sz="0" w:space="0" w:color="auto"/>
        <w:left w:val="none" w:sz="0" w:space="0" w:color="auto"/>
        <w:bottom w:val="none" w:sz="0" w:space="0" w:color="auto"/>
        <w:right w:val="none" w:sz="0" w:space="0" w:color="auto"/>
      </w:divBdr>
    </w:div>
    <w:div w:id="1338656880">
      <w:bodyDiv w:val="1"/>
      <w:marLeft w:val="0"/>
      <w:marRight w:val="0"/>
      <w:marTop w:val="0"/>
      <w:marBottom w:val="0"/>
      <w:divBdr>
        <w:top w:val="none" w:sz="0" w:space="0" w:color="auto"/>
        <w:left w:val="none" w:sz="0" w:space="0" w:color="auto"/>
        <w:bottom w:val="none" w:sz="0" w:space="0" w:color="auto"/>
        <w:right w:val="none" w:sz="0" w:space="0" w:color="auto"/>
      </w:divBdr>
    </w:div>
    <w:div w:id="1345983745">
      <w:bodyDiv w:val="1"/>
      <w:marLeft w:val="0"/>
      <w:marRight w:val="0"/>
      <w:marTop w:val="0"/>
      <w:marBottom w:val="0"/>
      <w:divBdr>
        <w:top w:val="none" w:sz="0" w:space="0" w:color="auto"/>
        <w:left w:val="none" w:sz="0" w:space="0" w:color="auto"/>
        <w:bottom w:val="none" w:sz="0" w:space="0" w:color="auto"/>
        <w:right w:val="none" w:sz="0" w:space="0" w:color="auto"/>
      </w:divBdr>
    </w:div>
    <w:div w:id="1348751907">
      <w:bodyDiv w:val="1"/>
      <w:marLeft w:val="0"/>
      <w:marRight w:val="0"/>
      <w:marTop w:val="0"/>
      <w:marBottom w:val="0"/>
      <w:divBdr>
        <w:top w:val="none" w:sz="0" w:space="0" w:color="auto"/>
        <w:left w:val="none" w:sz="0" w:space="0" w:color="auto"/>
        <w:bottom w:val="none" w:sz="0" w:space="0" w:color="auto"/>
        <w:right w:val="none" w:sz="0" w:space="0" w:color="auto"/>
      </w:divBdr>
    </w:div>
    <w:div w:id="1357535836">
      <w:bodyDiv w:val="1"/>
      <w:marLeft w:val="0"/>
      <w:marRight w:val="0"/>
      <w:marTop w:val="0"/>
      <w:marBottom w:val="0"/>
      <w:divBdr>
        <w:top w:val="none" w:sz="0" w:space="0" w:color="auto"/>
        <w:left w:val="none" w:sz="0" w:space="0" w:color="auto"/>
        <w:bottom w:val="none" w:sz="0" w:space="0" w:color="auto"/>
        <w:right w:val="none" w:sz="0" w:space="0" w:color="auto"/>
      </w:divBdr>
    </w:div>
    <w:div w:id="1380930791">
      <w:bodyDiv w:val="1"/>
      <w:marLeft w:val="0"/>
      <w:marRight w:val="0"/>
      <w:marTop w:val="0"/>
      <w:marBottom w:val="0"/>
      <w:divBdr>
        <w:top w:val="none" w:sz="0" w:space="0" w:color="auto"/>
        <w:left w:val="none" w:sz="0" w:space="0" w:color="auto"/>
        <w:bottom w:val="none" w:sz="0" w:space="0" w:color="auto"/>
        <w:right w:val="none" w:sz="0" w:space="0" w:color="auto"/>
      </w:divBdr>
    </w:div>
    <w:div w:id="1381712439">
      <w:bodyDiv w:val="1"/>
      <w:marLeft w:val="0"/>
      <w:marRight w:val="0"/>
      <w:marTop w:val="0"/>
      <w:marBottom w:val="0"/>
      <w:divBdr>
        <w:top w:val="none" w:sz="0" w:space="0" w:color="auto"/>
        <w:left w:val="none" w:sz="0" w:space="0" w:color="auto"/>
        <w:bottom w:val="none" w:sz="0" w:space="0" w:color="auto"/>
        <w:right w:val="none" w:sz="0" w:space="0" w:color="auto"/>
      </w:divBdr>
    </w:div>
    <w:div w:id="1382172303">
      <w:bodyDiv w:val="1"/>
      <w:marLeft w:val="0"/>
      <w:marRight w:val="0"/>
      <w:marTop w:val="0"/>
      <w:marBottom w:val="0"/>
      <w:divBdr>
        <w:top w:val="none" w:sz="0" w:space="0" w:color="auto"/>
        <w:left w:val="none" w:sz="0" w:space="0" w:color="auto"/>
        <w:bottom w:val="none" w:sz="0" w:space="0" w:color="auto"/>
        <w:right w:val="none" w:sz="0" w:space="0" w:color="auto"/>
      </w:divBdr>
    </w:div>
    <w:div w:id="1389912822">
      <w:bodyDiv w:val="1"/>
      <w:marLeft w:val="0"/>
      <w:marRight w:val="0"/>
      <w:marTop w:val="0"/>
      <w:marBottom w:val="0"/>
      <w:divBdr>
        <w:top w:val="none" w:sz="0" w:space="0" w:color="auto"/>
        <w:left w:val="none" w:sz="0" w:space="0" w:color="auto"/>
        <w:bottom w:val="none" w:sz="0" w:space="0" w:color="auto"/>
        <w:right w:val="none" w:sz="0" w:space="0" w:color="auto"/>
      </w:divBdr>
    </w:div>
    <w:div w:id="1404451294">
      <w:bodyDiv w:val="1"/>
      <w:marLeft w:val="0"/>
      <w:marRight w:val="0"/>
      <w:marTop w:val="0"/>
      <w:marBottom w:val="0"/>
      <w:divBdr>
        <w:top w:val="none" w:sz="0" w:space="0" w:color="auto"/>
        <w:left w:val="none" w:sz="0" w:space="0" w:color="auto"/>
        <w:bottom w:val="none" w:sz="0" w:space="0" w:color="auto"/>
        <w:right w:val="none" w:sz="0" w:space="0" w:color="auto"/>
      </w:divBdr>
    </w:div>
    <w:div w:id="1404839732">
      <w:bodyDiv w:val="1"/>
      <w:marLeft w:val="0"/>
      <w:marRight w:val="0"/>
      <w:marTop w:val="0"/>
      <w:marBottom w:val="0"/>
      <w:divBdr>
        <w:top w:val="none" w:sz="0" w:space="0" w:color="auto"/>
        <w:left w:val="none" w:sz="0" w:space="0" w:color="auto"/>
        <w:bottom w:val="none" w:sz="0" w:space="0" w:color="auto"/>
        <w:right w:val="none" w:sz="0" w:space="0" w:color="auto"/>
      </w:divBdr>
    </w:div>
    <w:div w:id="1405488709">
      <w:bodyDiv w:val="1"/>
      <w:marLeft w:val="0"/>
      <w:marRight w:val="0"/>
      <w:marTop w:val="0"/>
      <w:marBottom w:val="0"/>
      <w:divBdr>
        <w:top w:val="none" w:sz="0" w:space="0" w:color="auto"/>
        <w:left w:val="none" w:sz="0" w:space="0" w:color="auto"/>
        <w:bottom w:val="none" w:sz="0" w:space="0" w:color="auto"/>
        <w:right w:val="none" w:sz="0" w:space="0" w:color="auto"/>
      </w:divBdr>
    </w:div>
    <w:div w:id="1407845727">
      <w:bodyDiv w:val="1"/>
      <w:marLeft w:val="0"/>
      <w:marRight w:val="0"/>
      <w:marTop w:val="0"/>
      <w:marBottom w:val="0"/>
      <w:divBdr>
        <w:top w:val="none" w:sz="0" w:space="0" w:color="auto"/>
        <w:left w:val="none" w:sz="0" w:space="0" w:color="auto"/>
        <w:bottom w:val="none" w:sz="0" w:space="0" w:color="auto"/>
        <w:right w:val="none" w:sz="0" w:space="0" w:color="auto"/>
      </w:divBdr>
    </w:div>
    <w:div w:id="1414467895">
      <w:bodyDiv w:val="1"/>
      <w:marLeft w:val="0"/>
      <w:marRight w:val="0"/>
      <w:marTop w:val="0"/>
      <w:marBottom w:val="0"/>
      <w:divBdr>
        <w:top w:val="none" w:sz="0" w:space="0" w:color="auto"/>
        <w:left w:val="none" w:sz="0" w:space="0" w:color="auto"/>
        <w:bottom w:val="none" w:sz="0" w:space="0" w:color="auto"/>
        <w:right w:val="none" w:sz="0" w:space="0" w:color="auto"/>
      </w:divBdr>
    </w:div>
    <w:div w:id="1416511676">
      <w:bodyDiv w:val="1"/>
      <w:marLeft w:val="0"/>
      <w:marRight w:val="0"/>
      <w:marTop w:val="0"/>
      <w:marBottom w:val="0"/>
      <w:divBdr>
        <w:top w:val="none" w:sz="0" w:space="0" w:color="auto"/>
        <w:left w:val="none" w:sz="0" w:space="0" w:color="auto"/>
        <w:bottom w:val="none" w:sz="0" w:space="0" w:color="auto"/>
        <w:right w:val="none" w:sz="0" w:space="0" w:color="auto"/>
      </w:divBdr>
    </w:div>
    <w:div w:id="1416786616">
      <w:bodyDiv w:val="1"/>
      <w:marLeft w:val="0"/>
      <w:marRight w:val="0"/>
      <w:marTop w:val="0"/>
      <w:marBottom w:val="0"/>
      <w:divBdr>
        <w:top w:val="none" w:sz="0" w:space="0" w:color="auto"/>
        <w:left w:val="none" w:sz="0" w:space="0" w:color="auto"/>
        <w:bottom w:val="none" w:sz="0" w:space="0" w:color="auto"/>
        <w:right w:val="none" w:sz="0" w:space="0" w:color="auto"/>
      </w:divBdr>
    </w:div>
    <w:div w:id="1428574090">
      <w:bodyDiv w:val="1"/>
      <w:marLeft w:val="0"/>
      <w:marRight w:val="0"/>
      <w:marTop w:val="0"/>
      <w:marBottom w:val="0"/>
      <w:divBdr>
        <w:top w:val="none" w:sz="0" w:space="0" w:color="auto"/>
        <w:left w:val="none" w:sz="0" w:space="0" w:color="auto"/>
        <w:bottom w:val="none" w:sz="0" w:space="0" w:color="auto"/>
        <w:right w:val="none" w:sz="0" w:space="0" w:color="auto"/>
      </w:divBdr>
    </w:div>
    <w:div w:id="1442262135">
      <w:bodyDiv w:val="1"/>
      <w:marLeft w:val="0"/>
      <w:marRight w:val="0"/>
      <w:marTop w:val="0"/>
      <w:marBottom w:val="0"/>
      <w:divBdr>
        <w:top w:val="none" w:sz="0" w:space="0" w:color="auto"/>
        <w:left w:val="none" w:sz="0" w:space="0" w:color="auto"/>
        <w:bottom w:val="none" w:sz="0" w:space="0" w:color="auto"/>
        <w:right w:val="none" w:sz="0" w:space="0" w:color="auto"/>
      </w:divBdr>
    </w:div>
    <w:div w:id="1445147349">
      <w:bodyDiv w:val="1"/>
      <w:marLeft w:val="0"/>
      <w:marRight w:val="0"/>
      <w:marTop w:val="0"/>
      <w:marBottom w:val="0"/>
      <w:divBdr>
        <w:top w:val="none" w:sz="0" w:space="0" w:color="auto"/>
        <w:left w:val="none" w:sz="0" w:space="0" w:color="auto"/>
        <w:bottom w:val="none" w:sz="0" w:space="0" w:color="auto"/>
        <w:right w:val="none" w:sz="0" w:space="0" w:color="auto"/>
      </w:divBdr>
    </w:div>
    <w:div w:id="1445269050">
      <w:bodyDiv w:val="1"/>
      <w:marLeft w:val="0"/>
      <w:marRight w:val="0"/>
      <w:marTop w:val="0"/>
      <w:marBottom w:val="0"/>
      <w:divBdr>
        <w:top w:val="none" w:sz="0" w:space="0" w:color="auto"/>
        <w:left w:val="none" w:sz="0" w:space="0" w:color="auto"/>
        <w:bottom w:val="none" w:sz="0" w:space="0" w:color="auto"/>
        <w:right w:val="none" w:sz="0" w:space="0" w:color="auto"/>
      </w:divBdr>
    </w:div>
    <w:div w:id="1462311450">
      <w:bodyDiv w:val="1"/>
      <w:marLeft w:val="0"/>
      <w:marRight w:val="0"/>
      <w:marTop w:val="0"/>
      <w:marBottom w:val="0"/>
      <w:divBdr>
        <w:top w:val="none" w:sz="0" w:space="0" w:color="auto"/>
        <w:left w:val="none" w:sz="0" w:space="0" w:color="auto"/>
        <w:bottom w:val="none" w:sz="0" w:space="0" w:color="auto"/>
        <w:right w:val="none" w:sz="0" w:space="0" w:color="auto"/>
      </w:divBdr>
    </w:div>
    <w:div w:id="1467316518">
      <w:bodyDiv w:val="1"/>
      <w:marLeft w:val="0"/>
      <w:marRight w:val="0"/>
      <w:marTop w:val="0"/>
      <w:marBottom w:val="0"/>
      <w:divBdr>
        <w:top w:val="none" w:sz="0" w:space="0" w:color="auto"/>
        <w:left w:val="none" w:sz="0" w:space="0" w:color="auto"/>
        <w:bottom w:val="none" w:sz="0" w:space="0" w:color="auto"/>
        <w:right w:val="none" w:sz="0" w:space="0" w:color="auto"/>
      </w:divBdr>
    </w:div>
    <w:div w:id="1469318613">
      <w:bodyDiv w:val="1"/>
      <w:marLeft w:val="0"/>
      <w:marRight w:val="0"/>
      <w:marTop w:val="0"/>
      <w:marBottom w:val="0"/>
      <w:divBdr>
        <w:top w:val="none" w:sz="0" w:space="0" w:color="auto"/>
        <w:left w:val="none" w:sz="0" w:space="0" w:color="auto"/>
        <w:bottom w:val="none" w:sz="0" w:space="0" w:color="auto"/>
        <w:right w:val="none" w:sz="0" w:space="0" w:color="auto"/>
      </w:divBdr>
    </w:div>
    <w:div w:id="1469784762">
      <w:bodyDiv w:val="1"/>
      <w:marLeft w:val="0"/>
      <w:marRight w:val="0"/>
      <w:marTop w:val="0"/>
      <w:marBottom w:val="0"/>
      <w:divBdr>
        <w:top w:val="none" w:sz="0" w:space="0" w:color="auto"/>
        <w:left w:val="none" w:sz="0" w:space="0" w:color="auto"/>
        <w:bottom w:val="none" w:sz="0" w:space="0" w:color="auto"/>
        <w:right w:val="none" w:sz="0" w:space="0" w:color="auto"/>
      </w:divBdr>
    </w:div>
    <w:div w:id="1472209399">
      <w:bodyDiv w:val="1"/>
      <w:marLeft w:val="0"/>
      <w:marRight w:val="0"/>
      <w:marTop w:val="0"/>
      <w:marBottom w:val="0"/>
      <w:divBdr>
        <w:top w:val="none" w:sz="0" w:space="0" w:color="auto"/>
        <w:left w:val="none" w:sz="0" w:space="0" w:color="auto"/>
        <w:bottom w:val="none" w:sz="0" w:space="0" w:color="auto"/>
        <w:right w:val="none" w:sz="0" w:space="0" w:color="auto"/>
      </w:divBdr>
    </w:div>
    <w:div w:id="1476143107">
      <w:bodyDiv w:val="1"/>
      <w:marLeft w:val="0"/>
      <w:marRight w:val="0"/>
      <w:marTop w:val="0"/>
      <w:marBottom w:val="0"/>
      <w:divBdr>
        <w:top w:val="none" w:sz="0" w:space="0" w:color="auto"/>
        <w:left w:val="none" w:sz="0" w:space="0" w:color="auto"/>
        <w:bottom w:val="none" w:sz="0" w:space="0" w:color="auto"/>
        <w:right w:val="none" w:sz="0" w:space="0" w:color="auto"/>
      </w:divBdr>
    </w:div>
    <w:div w:id="1478038099">
      <w:bodyDiv w:val="1"/>
      <w:marLeft w:val="0"/>
      <w:marRight w:val="0"/>
      <w:marTop w:val="0"/>
      <w:marBottom w:val="0"/>
      <w:divBdr>
        <w:top w:val="none" w:sz="0" w:space="0" w:color="auto"/>
        <w:left w:val="none" w:sz="0" w:space="0" w:color="auto"/>
        <w:bottom w:val="none" w:sz="0" w:space="0" w:color="auto"/>
        <w:right w:val="none" w:sz="0" w:space="0" w:color="auto"/>
      </w:divBdr>
    </w:div>
    <w:div w:id="1478569881">
      <w:bodyDiv w:val="1"/>
      <w:marLeft w:val="0"/>
      <w:marRight w:val="0"/>
      <w:marTop w:val="0"/>
      <w:marBottom w:val="0"/>
      <w:divBdr>
        <w:top w:val="none" w:sz="0" w:space="0" w:color="auto"/>
        <w:left w:val="none" w:sz="0" w:space="0" w:color="auto"/>
        <w:bottom w:val="none" w:sz="0" w:space="0" w:color="auto"/>
        <w:right w:val="none" w:sz="0" w:space="0" w:color="auto"/>
      </w:divBdr>
    </w:div>
    <w:div w:id="1482502294">
      <w:bodyDiv w:val="1"/>
      <w:marLeft w:val="0"/>
      <w:marRight w:val="0"/>
      <w:marTop w:val="0"/>
      <w:marBottom w:val="0"/>
      <w:divBdr>
        <w:top w:val="none" w:sz="0" w:space="0" w:color="auto"/>
        <w:left w:val="none" w:sz="0" w:space="0" w:color="auto"/>
        <w:bottom w:val="none" w:sz="0" w:space="0" w:color="auto"/>
        <w:right w:val="none" w:sz="0" w:space="0" w:color="auto"/>
      </w:divBdr>
    </w:div>
    <w:div w:id="1483504555">
      <w:bodyDiv w:val="1"/>
      <w:marLeft w:val="0"/>
      <w:marRight w:val="0"/>
      <w:marTop w:val="0"/>
      <w:marBottom w:val="0"/>
      <w:divBdr>
        <w:top w:val="none" w:sz="0" w:space="0" w:color="auto"/>
        <w:left w:val="none" w:sz="0" w:space="0" w:color="auto"/>
        <w:bottom w:val="none" w:sz="0" w:space="0" w:color="auto"/>
        <w:right w:val="none" w:sz="0" w:space="0" w:color="auto"/>
      </w:divBdr>
    </w:div>
    <w:div w:id="1492332904">
      <w:bodyDiv w:val="1"/>
      <w:marLeft w:val="0"/>
      <w:marRight w:val="0"/>
      <w:marTop w:val="0"/>
      <w:marBottom w:val="0"/>
      <w:divBdr>
        <w:top w:val="none" w:sz="0" w:space="0" w:color="auto"/>
        <w:left w:val="none" w:sz="0" w:space="0" w:color="auto"/>
        <w:bottom w:val="none" w:sz="0" w:space="0" w:color="auto"/>
        <w:right w:val="none" w:sz="0" w:space="0" w:color="auto"/>
      </w:divBdr>
    </w:div>
    <w:div w:id="1499299811">
      <w:bodyDiv w:val="1"/>
      <w:marLeft w:val="0"/>
      <w:marRight w:val="0"/>
      <w:marTop w:val="0"/>
      <w:marBottom w:val="0"/>
      <w:divBdr>
        <w:top w:val="none" w:sz="0" w:space="0" w:color="auto"/>
        <w:left w:val="none" w:sz="0" w:space="0" w:color="auto"/>
        <w:bottom w:val="none" w:sz="0" w:space="0" w:color="auto"/>
        <w:right w:val="none" w:sz="0" w:space="0" w:color="auto"/>
      </w:divBdr>
    </w:div>
    <w:div w:id="1503282190">
      <w:bodyDiv w:val="1"/>
      <w:marLeft w:val="0"/>
      <w:marRight w:val="0"/>
      <w:marTop w:val="0"/>
      <w:marBottom w:val="0"/>
      <w:divBdr>
        <w:top w:val="none" w:sz="0" w:space="0" w:color="auto"/>
        <w:left w:val="none" w:sz="0" w:space="0" w:color="auto"/>
        <w:bottom w:val="none" w:sz="0" w:space="0" w:color="auto"/>
        <w:right w:val="none" w:sz="0" w:space="0" w:color="auto"/>
      </w:divBdr>
    </w:div>
    <w:div w:id="1515068658">
      <w:bodyDiv w:val="1"/>
      <w:marLeft w:val="0"/>
      <w:marRight w:val="0"/>
      <w:marTop w:val="0"/>
      <w:marBottom w:val="0"/>
      <w:divBdr>
        <w:top w:val="none" w:sz="0" w:space="0" w:color="auto"/>
        <w:left w:val="none" w:sz="0" w:space="0" w:color="auto"/>
        <w:bottom w:val="none" w:sz="0" w:space="0" w:color="auto"/>
        <w:right w:val="none" w:sz="0" w:space="0" w:color="auto"/>
      </w:divBdr>
    </w:div>
    <w:div w:id="1525243004">
      <w:bodyDiv w:val="1"/>
      <w:marLeft w:val="0"/>
      <w:marRight w:val="0"/>
      <w:marTop w:val="0"/>
      <w:marBottom w:val="0"/>
      <w:divBdr>
        <w:top w:val="none" w:sz="0" w:space="0" w:color="auto"/>
        <w:left w:val="none" w:sz="0" w:space="0" w:color="auto"/>
        <w:bottom w:val="none" w:sz="0" w:space="0" w:color="auto"/>
        <w:right w:val="none" w:sz="0" w:space="0" w:color="auto"/>
      </w:divBdr>
    </w:div>
    <w:div w:id="1525628713">
      <w:bodyDiv w:val="1"/>
      <w:marLeft w:val="0"/>
      <w:marRight w:val="0"/>
      <w:marTop w:val="0"/>
      <w:marBottom w:val="0"/>
      <w:divBdr>
        <w:top w:val="none" w:sz="0" w:space="0" w:color="auto"/>
        <w:left w:val="none" w:sz="0" w:space="0" w:color="auto"/>
        <w:bottom w:val="none" w:sz="0" w:space="0" w:color="auto"/>
        <w:right w:val="none" w:sz="0" w:space="0" w:color="auto"/>
      </w:divBdr>
    </w:div>
    <w:div w:id="1533611839">
      <w:bodyDiv w:val="1"/>
      <w:marLeft w:val="0"/>
      <w:marRight w:val="0"/>
      <w:marTop w:val="0"/>
      <w:marBottom w:val="0"/>
      <w:divBdr>
        <w:top w:val="none" w:sz="0" w:space="0" w:color="auto"/>
        <w:left w:val="none" w:sz="0" w:space="0" w:color="auto"/>
        <w:bottom w:val="none" w:sz="0" w:space="0" w:color="auto"/>
        <w:right w:val="none" w:sz="0" w:space="0" w:color="auto"/>
      </w:divBdr>
    </w:div>
    <w:div w:id="1536506462">
      <w:bodyDiv w:val="1"/>
      <w:marLeft w:val="0"/>
      <w:marRight w:val="0"/>
      <w:marTop w:val="0"/>
      <w:marBottom w:val="0"/>
      <w:divBdr>
        <w:top w:val="none" w:sz="0" w:space="0" w:color="auto"/>
        <w:left w:val="none" w:sz="0" w:space="0" w:color="auto"/>
        <w:bottom w:val="none" w:sz="0" w:space="0" w:color="auto"/>
        <w:right w:val="none" w:sz="0" w:space="0" w:color="auto"/>
      </w:divBdr>
    </w:div>
    <w:div w:id="1540698442">
      <w:bodyDiv w:val="1"/>
      <w:marLeft w:val="0"/>
      <w:marRight w:val="0"/>
      <w:marTop w:val="0"/>
      <w:marBottom w:val="0"/>
      <w:divBdr>
        <w:top w:val="none" w:sz="0" w:space="0" w:color="auto"/>
        <w:left w:val="none" w:sz="0" w:space="0" w:color="auto"/>
        <w:bottom w:val="none" w:sz="0" w:space="0" w:color="auto"/>
        <w:right w:val="none" w:sz="0" w:space="0" w:color="auto"/>
      </w:divBdr>
    </w:div>
    <w:div w:id="1542741996">
      <w:bodyDiv w:val="1"/>
      <w:marLeft w:val="0"/>
      <w:marRight w:val="0"/>
      <w:marTop w:val="0"/>
      <w:marBottom w:val="0"/>
      <w:divBdr>
        <w:top w:val="none" w:sz="0" w:space="0" w:color="auto"/>
        <w:left w:val="none" w:sz="0" w:space="0" w:color="auto"/>
        <w:bottom w:val="none" w:sz="0" w:space="0" w:color="auto"/>
        <w:right w:val="none" w:sz="0" w:space="0" w:color="auto"/>
      </w:divBdr>
    </w:div>
    <w:div w:id="1554581346">
      <w:bodyDiv w:val="1"/>
      <w:marLeft w:val="0"/>
      <w:marRight w:val="0"/>
      <w:marTop w:val="0"/>
      <w:marBottom w:val="0"/>
      <w:divBdr>
        <w:top w:val="none" w:sz="0" w:space="0" w:color="auto"/>
        <w:left w:val="none" w:sz="0" w:space="0" w:color="auto"/>
        <w:bottom w:val="none" w:sz="0" w:space="0" w:color="auto"/>
        <w:right w:val="none" w:sz="0" w:space="0" w:color="auto"/>
      </w:divBdr>
    </w:div>
    <w:div w:id="1561558820">
      <w:bodyDiv w:val="1"/>
      <w:marLeft w:val="0"/>
      <w:marRight w:val="0"/>
      <w:marTop w:val="0"/>
      <w:marBottom w:val="0"/>
      <w:divBdr>
        <w:top w:val="none" w:sz="0" w:space="0" w:color="auto"/>
        <w:left w:val="none" w:sz="0" w:space="0" w:color="auto"/>
        <w:bottom w:val="none" w:sz="0" w:space="0" w:color="auto"/>
        <w:right w:val="none" w:sz="0" w:space="0" w:color="auto"/>
      </w:divBdr>
    </w:div>
    <w:div w:id="1569070459">
      <w:bodyDiv w:val="1"/>
      <w:marLeft w:val="0"/>
      <w:marRight w:val="0"/>
      <w:marTop w:val="0"/>
      <w:marBottom w:val="0"/>
      <w:divBdr>
        <w:top w:val="none" w:sz="0" w:space="0" w:color="auto"/>
        <w:left w:val="none" w:sz="0" w:space="0" w:color="auto"/>
        <w:bottom w:val="none" w:sz="0" w:space="0" w:color="auto"/>
        <w:right w:val="none" w:sz="0" w:space="0" w:color="auto"/>
      </w:divBdr>
    </w:div>
    <w:div w:id="1574654483">
      <w:bodyDiv w:val="1"/>
      <w:marLeft w:val="0"/>
      <w:marRight w:val="0"/>
      <w:marTop w:val="0"/>
      <w:marBottom w:val="0"/>
      <w:divBdr>
        <w:top w:val="none" w:sz="0" w:space="0" w:color="auto"/>
        <w:left w:val="none" w:sz="0" w:space="0" w:color="auto"/>
        <w:bottom w:val="none" w:sz="0" w:space="0" w:color="auto"/>
        <w:right w:val="none" w:sz="0" w:space="0" w:color="auto"/>
      </w:divBdr>
    </w:div>
    <w:div w:id="1575890453">
      <w:bodyDiv w:val="1"/>
      <w:marLeft w:val="0"/>
      <w:marRight w:val="0"/>
      <w:marTop w:val="0"/>
      <w:marBottom w:val="0"/>
      <w:divBdr>
        <w:top w:val="none" w:sz="0" w:space="0" w:color="auto"/>
        <w:left w:val="none" w:sz="0" w:space="0" w:color="auto"/>
        <w:bottom w:val="none" w:sz="0" w:space="0" w:color="auto"/>
        <w:right w:val="none" w:sz="0" w:space="0" w:color="auto"/>
      </w:divBdr>
    </w:div>
    <w:div w:id="1577742591">
      <w:bodyDiv w:val="1"/>
      <w:marLeft w:val="0"/>
      <w:marRight w:val="0"/>
      <w:marTop w:val="0"/>
      <w:marBottom w:val="0"/>
      <w:divBdr>
        <w:top w:val="none" w:sz="0" w:space="0" w:color="auto"/>
        <w:left w:val="none" w:sz="0" w:space="0" w:color="auto"/>
        <w:bottom w:val="none" w:sz="0" w:space="0" w:color="auto"/>
        <w:right w:val="none" w:sz="0" w:space="0" w:color="auto"/>
      </w:divBdr>
    </w:div>
    <w:div w:id="1589847980">
      <w:bodyDiv w:val="1"/>
      <w:marLeft w:val="0"/>
      <w:marRight w:val="0"/>
      <w:marTop w:val="0"/>
      <w:marBottom w:val="0"/>
      <w:divBdr>
        <w:top w:val="none" w:sz="0" w:space="0" w:color="auto"/>
        <w:left w:val="none" w:sz="0" w:space="0" w:color="auto"/>
        <w:bottom w:val="none" w:sz="0" w:space="0" w:color="auto"/>
        <w:right w:val="none" w:sz="0" w:space="0" w:color="auto"/>
      </w:divBdr>
    </w:div>
    <w:div w:id="1593858617">
      <w:bodyDiv w:val="1"/>
      <w:marLeft w:val="0"/>
      <w:marRight w:val="0"/>
      <w:marTop w:val="0"/>
      <w:marBottom w:val="0"/>
      <w:divBdr>
        <w:top w:val="none" w:sz="0" w:space="0" w:color="auto"/>
        <w:left w:val="none" w:sz="0" w:space="0" w:color="auto"/>
        <w:bottom w:val="none" w:sz="0" w:space="0" w:color="auto"/>
        <w:right w:val="none" w:sz="0" w:space="0" w:color="auto"/>
      </w:divBdr>
    </w:div>
    <w:div w:id="1619871176">
      <w:bodyDiv w:val="1"/>
      <w:marLeft w:val="0"/>
      <w:marRight w:val="0"/>
      <w:marTop w:val="0"/>
      <w:marBottom w:val="0"/>
      <w:divBdr>
        <w:top w:val="none" w:sz="0" w:space="0" w:color="auto"/>
        <w:left w:val="none" w:sz="0" w:space="0" w:color="auto"/>
        <w:bottom w:val="none" w:sz="0" w:space="0" w:color="auto"/>
        <w:right w:val="none" w:sz="0" w:space="0" w:color="auto"/>
      </w:divBdr>
    </w:div>
    <w:div w:id="1627350772">
      <w:bodyDiv w:val="1"/>
      <w:marLeft w:val="0"/>
      <w:marRight w:val="0"/>
      <w:marTop w:val="0"/>
      <w:marBottom w:val="0"/>
      <w:divBdr>
        <w:top w:val="none" w:sz="0" w:space="0" w:color="auto"/>
        <w:left w:val="none" w:sz="0" w:space="0" w:color="auto"/>
        <w:bottom w:val="none" w:sz="0" w:space="0" w:color="auto"/>
        <w:right w:val="none" w:sz="0" w:space="0" w:color="auto"/>
      </w:divBdr>
    </w:div>
    <w:div w:id="1636138616">
      <w:bodyDiv w:val="1"/>
      <w:marLeft w:val="0"/>
      <w:marRight w:val="0"/>
      <w:marTop w:val="0"/>
      <w:marBottom w:val="0"/>
      <w:divBdr>
        <w:top w:val="none" w:sz="0" w:space="0" w:color="auto"/>
        <w:left w:val="none" w:sz="0" w:space="0" w:color="auto"/>
        <w:bottom w:val="none" w:sz="0" w:space="0" w:color="auto"/>
        <w:right w:val="none" w:sz="0" w:space="0" w:color="auto"/>
      </w:divBdr>
    </w:div>
    <w:div w:id="1636793518">
      <w:bodyDiv w:val="1"/>
      <w:marLeft w:val="0"/>
      <w:marRight w:val="0"/>
      <w:marTop w:val="0"/>
      <w:marBottom w:val="0"/>
      <w:divBdr>
        <w:top w:val="none" w:sz="0" w:space="0" w:color="auto"/>
        <w:left w:val="none" w:sz="0" w:space="0" w:color="auto"/>
        <w:bottom w:val="none" w:sz="0" w:space="0" w:color="auto"/>
        <w:right w:val="none" w:sz="0" w:space="0" w:color="auto"/>
      </w:divBdr>
    </w:div>
    <w:div w:id="1637181702">
      <w:bodyDiv w:val="1"/>
      <w:marLeft w:val="0"/>
      <w:marRight w:val="0"/>
      <w:marTop w:val="0"/>
      <w:marBottom w:val="0"/>
      <w:divBdr>
        <w:top w:val="none" w:sz="0" w:space="0" w:color="auto"/>
        <w:left w:val="none" w:sz="0" w:space="0" w:color="auto"/>
        <w:bottom w:val="none" w:sz="0" w:space="0" w:color="auto"/>
        <w:right w:val="none" w:sz="0" w:space="0" w:color="auto"/>
      </w:divBdr>
    </w:div>
    <w:div w:id="1638949518">
      <w:bodyDiv w:val="1"/>
      <w:marLeft w:val="0"/>
      <w:marRight w:val="0"/>
      <w:marTop w:val="0"/>
      <w:marBottom w:val="0"/>
      <w:divBdr>
        <w:top w:val="none" w:sz="0" w:space="0" w:color="auto"/>
        <w:left w:val="none" w:sz="0" w:space="0" w:color="auto"/>
        <w:bottom w:val="none" w:sz="0" w:space="0" w:color="auto"/>
        <w:right w:val="none" w:sz="0" w:space="0" w:color="auto"/>
      </w:divBdr>
    </w:div>
    <w:div w:id="1641301246">
      <w:bodyDiv w:val="1"/>
      <w:marLeft w:val="0"/>
      <w:marRight w:val="0"/>
      <w:marTop w:val="0"/>
      <w:marBottom w:val="0"/>
      <w:divBdr>
        <w:top w:val="none" w:sz="0" w:space="0" w:color="auto"/>
        <w:left w:val="none" w:sz="0" w:space="0" w:color="auto"/>
        <w:bottom w:val="none" w:sz="0" w:space="0" w:color="auto"/>
        <w:right w:val="none" w:sz="0" w:space="0" w:color="auto"/>
      </w:divBdr>
    </w:div>
    <w:div w:id="1643192108">
      <w:bodyDiv w:val="1"/>
      <w:marLeft w:val="0"/>
      <w:marRight w:val="0"/>
      <w:marTop w:val="0"/>
      <w:marBottom w:val="0"/>
      <w:divBdr>
        <w:top w:val="none" w:sz="0" w:space="0" w:color="auto"/>
        <w:left w:val="none" w:sz="0" w:space="0" w:color="auto"/>
        <w:bottom w:val="none" w:sz="0" w:space="0" w:color="auto"/>
        <w:right w:val="none" w:sz="0" w:space="0" w:color="auto"/>
      </w:divBdr>
    </w:div>
    <w:div w:id="1652640853">
      <w:bodyDiv w:val="1"/>
      <w:marLeft w:val="0"/>
      <w:marRight w:val="0"/>
      <w:marTop w:val="0"/>
      <w:marBottom w:val="0"/>
      <w:divBdr>
        <w:top w:val="none" w:sz="0" w:space="0" w:color="auto"/>
        <w:left w:val="none" w:sz="0" w:space="0" w:color="auto"/>
        <w:bottom w:val="none" w:sz="0" w:space="0" w:color="auto"/>
        <w:right w:val="none" w:sz="0" w:space="0" w:color="auto"/>
      </w:divBdr>
    </w:div>
    <w:div w:id="1660303044">
      <w:bodyDiv w:val="1"/>
      <w:marLeft w:val="0"/>
      <w:marRight w:val="0"/>
      <w:marTop w:val="0"/>
      <w:marBottom w:val="0"/>
      <w:divBdr>
        <w:top w:val="none" w:sz="0" w:space="0" w:color="auto"/>
        <w:left w:val="none" w:sz="0" w:space="0" w:color="auto"/>
        <w:bottom w:val="none" w:sz="0" w:space="0" w:color="auto"/>
        <w:right w:val="none" w:sz="0" w:space="0" w:color="auto"/>
      </w:divBdr>
    </w:div>
    <w:div w:id="1669869677">
      <w:bodyDiv w:val="1"/>
      <w:marLeft w:val="0"/>
      <w:marRight w:val="0"/>
      <w:marTop w:val="0"/>
      <w:marBottom w:val="0"/>
      <w:divBdr>
        <w:top w:val="none" w:sz="0" w:space="0" w:color="auto"/>
        <w:left w:val="none" w:sz="0" w:space="0" w:color="auto"/>
        <w:bottom w:val="none" w:sz="0" w:space="0" w:color="auto"/>
        <w:right w:val="none" w:sz="0" w:space="0" w:color="auto"/>
      </w:divBdr>
    </w:div>
    <w:div w:id="1670060611">
      <w:bodyDiv w:val="1"/>
      <w:marLeft w:val="0"/>
      <w:marRight w:val="0"/>
      <w:marTop w:val="0"/>
      <w:marBottom w:val="0"/>
      <w:divBdr>
        <w:top w:val="none" w:sz="0" w:space="0" w:color="auto"/>
        <w:left w:val="none" w:sz="0" w:space="0" w:color="auto"/>
        <w:bottom w:val="none" w:sz="0" w:space="0" w:color="auto"/>
        <w:right w:val="none" w:sz="0" w:space="0" w:color="auto"/>
      </w:divBdr>
    </w:div>
    <w:div w:id="1673725792">
      <w:bodyDiv w:val="1"/>
      <w:marLeft w:val="0"/>
      <w:marRight w:val="0"/>
      <w:marTop w:val="0"/>
      <w:marBottom w:val="0"/>
      <w:divBdr>
        <w:top w:val="none" w:sz="0" w:space="0" w:color="auto"/>
        <w:left w:val="none" w:sz="0" w:space="0" w:color="auto"/>
        <w:bottom w:val="none" w:sz="0" w:space="0" w:color="auto"/>
        <w:right w:val="none" w:sz="0" w:space="0" w:color="auto"/>
      </w:divBdr>
    </w:div>
    <w:div w:id="1677920002">
      <w:bodyDiv w:val="1"/>
      <w:marLeft w:val="0"/>
      <w:marRight w:val="0"/>
      <w:marTop w:val="0"/>
      <w:marBottom w:val="0"/>
      <w:divBdr>
        <w:top w:val="none" w:sz="0" w:space="0" w:color="auto"/>
        <w:left w:val="none" w:sz="0" w:space="0" w:color="auto"/>
        <w:bottom w:val="none" w:sz="0" w:space="0" w:color="auto"/>
        <w:right w:val="none" w:sz="0" w:space="0" w:color="auto"/>
      </w:divBdr>
    </w:div>
    <w:div w:id="1688561307">
      <w:bodyDiv w:val="1"/>
      <w:marLeft w:val="0"/>
      <w:marRight w:val="0"/>
      <w:marTop w:val="0"/>
      <w:marBottom w:val="0"/>
      <w:divBdr>
        <w:top w:val="none" w:sz="0" w:space="0" w:color="auto"/>
        <w:left w:val="none" w:sz="0" w:space="0" w:color="auto"/>
        <w:bottom w:val="none" w:sz="0" w:space="0" w:color="auto"/>
        <w:right w:val="none" w:sz="0" w:space="0" w:color="auto"/>
      </w:divBdr>
    </w:div>
    <w:div w:id="1709256373">
      <w:bodyDiv w:val="1"/>
      <w:marLeft w:val="0"/>
      <w:marRight w:val="0"/>
      <w:marTop w:val="0"/>
      <w:marBottom w:val="0"/>
      <w:divBdr>
        <w:top w:val="none" w:sz="0" w:space="0" w:color="auto"/>
        <w:left w:val="none" w:sz="0" w:space="0" w:color="auto"/>
        <w:bottom w:val="none" w:sz="0" w:space="0" w:color="auto"/>
        <w:right w:val="none" w:sz="0" w:space="0" w:color="auto"/>
      </w:divBdr>
    </w:div>
    <w:div w:id="1715889313">
      <w:bodyDiv w:val="1"/>
      <w:marLeft w:val="0"/>
      <w:marRight w:val="0"/>
      <w:marTop w:val="0"/>
      <w:marBottom w:val="0"/>
      <w:divBdr>
        <w:top w:val="none" w:sz="0" w:space="0" w:color="auto"/>
        <w:left w:val="none" w:sz="0" w:space="0" w:color="auto"/>
        <w:bottom w:val="none" w:sz="0" w:space="0" w:color="auto"/>
        <w:right w:val="none" w:sz="0" w:space="0" w:color="auto"/>
      </w:divBdr>
    </w:div>
    <w:div w:id="1722556991">
      <w:bodyDiv w:val="1"/>
      <w:marLeft w:val="0"/>
      <w:marRight w:val="0"/>
      <w:marTop w:val="0"/>
      <w:marBottom w:val="0"/>
      <w:divBdr>
        <w:top w:val="none" w:sz="0" w:space="0" w:color="auto"/>
        <w:left w:val="none" w:sz="0" w:space="0" w:color="auto"/>
        <w:bottom w:val="none" w:sz="0" w:space="0" w:color="auto"/>
        <w:right w:val="none" w:sz="0" w:space="0" w:color="auto"/>
      </w:divBdr>
    </w:div>
    <w:div w:id="1724716894">
      <w:bodyDiv w:val="1"/>
      <w:marLeft w:val="0"/>
      <w:marRight w:val="0"/>
      <w:marTop w:val="0"/>
      <w:marBottom w:val="0"/>
      <w:divBdr>
        <w:top w:val="none" w:sz="0" w:space="0" w:color="auto"/>
        <w:left w:val="none" w:sz="0" w:space="0" w:color="auto"/>
        <w:bottom w:val="none" w:sz="0" w:space="0" w:color="auto"/>
        <w:right w:val="none" w:sz="0" w:space="0" w:color="auto"/>
      </w:divBdr>
    </w:div>
    <w:div w:id="1735928375">
      <w:bodyDiv w:val="1"/>
      <w:marLeft w:val="0"/>
      <w:marRight w:val="0"/>
      <w:marTop w:val="0"/>
      <w:marBottom w:val="0"/>
      <w:divBdr>
        <w:top w:val="none" w:sz="0" w:space="0" w:color="auto"/>
        <w:left w:val="none" w:sz="0" w:space="0" w:color="auto"/>
        <w:bottom w:val="none" w:sz="0" w:space="0" w:color="auto"/>
        <w:right w:val="none" w:sz="0" w:space="0" w:color="auto"/>
      </w:divBdr>
    </w:div>
    <w:div w:id="1737360103">
      <w:bodyDiv w:val="1"/>
      <w:marLeft w:val="0"/>
      <w:marRight w:val="0"/>
      <w:marTop w:val="0"/>
      <w:marBottom w:val="0"/>
      <w:divBdr>
        <w:top w:val="none" w:sz="0" w:space="0" w:color="auto"/>
        <w:left w:val="none" w:sz="0" w:space="0" w:color="auto"/>
        <w:bottom w:val="none" w:sz="0" w:space="0" w:color="auto"/>
        <w:right w:val="none" w:sz="0" w:space="0" w:color="auto"/>
      </w:divBdr>
    </w:div>
    <w:div w:id="1737708094">
      <w:bodyDiv w:val="1"/>
      <w:marLeft w:val="0"/>
      <w:marRight w:val="0"/>
      <w:marTop w:val="0"/>
      <w:marBottom w:val="0"/>
      <w:divBdr>
        <w:top w:val="none" w:sz="0" w:space="0" w:color="auto"/>
        <w:left w:val="none" w:sz="0" w:space="0" w:color="auto"/>
        <w:bottom w:val="none" w:sz="0" w:space="0" w:color="auto"/>
        <w:right w:val="none" w:sz="0" w:space="0" w:color="auto"/>
      </w:divBdr>
    </w:div>
    <w:div w:id="1745301329">
      <w:bodyDiv w:val="1"/>
      <w:marLeft w:val="0"/>
      <w:marRight w:val="0"/>
      <w:marTop w:val="0"/>
      <w:marBottom w:val="0"/>
      <w:divBdr>
        <w:top w:val="none" w:sz="0" w:space="0" w:color="auto"/>
        <w:left w:val="none" w:sz="0" w:space="0" w:color="auto"/>
        <w:bottom w:val="none" w:sz="0" w:space="0" w:color="auto"/>
        <w:right w:val="none" w:sz="0" w:space="0" w:color="auto"/>
      </w:divBdr>
    </w:div>
    <w:div w:id="1755204019">
      <w:bodyDiv w:val="1"/>
      <w:marLeft w:val="0"/>
      <w:marRight w:val="0"/>
      <w:marTop w:val="0"/>
      <w:marBottom w:val="0"/>
      <w:divBdr>
        <w:top w:val="none" w:sz="0" w:space="0" w:color="auto"/>
        <w:left w:val="none" w:sz="0" w:space="0" w:color="auto"/>
        <w:bottom w:val="none" w:sz="0" w:space="0" w:color="auto"/>
        <w:right w:val="none" w:sz="0" w:space="0" w:color="auto"/>
      </w:divBdr>
    </w:div>
    <w:div w:id="1758668037">
      <w:bodyDiv w:val="1"/>
      <w:marLeft w:val="0"/>
      <w:marRight w:val="0"/>
      <w:marTop w:val="0"/>
      <w:marBottom w:val="0"/>
      <w:divBdr>
        <w:top w:val="none" w:sz="0" w:space="0" w:color="auto"/>
        <w:left w:val="none" w:sz="0" w:space="0" w:color="auto"/>
        <w:bottom w:val="none" w:sz="0" w:space="0" w:color="auto"/>
        <w:right w:val="none" w:sz="0" w:space="0" w:color="auto"/>
      </w:divBdr>
    </w:div>
    <w:div w:id="1761022795">
      <w:bodyDiv w:val="1"/>
      <w:marLeft w:val="0"/>
      <w:marRight w:val="0"/>
      <w:marTop w:val="0"/>
      <w:marBottom w:val="0"/>
      <w:divBdr>
        <w:top w:val="none" w:sz="0" w:space="0" w:color="auto"/>
        <w:left w:val="none" w:sz="0" w:space="0" w:color="auto"/>
        <w:bottom w:val="none" w:sz="0" w:space="0" w:color="auto"/>
        <w:right w:val="none" w:sz="0" w:space="0" w:color="auto"/>
      </w:divBdr>
    </w:div>
    <w:div w:id="1764261416">
      <w:bodyDiv w:val="1"/>
      <w:marLeft w:val="0"/>
      <w:marRight w:val="0"/>
      <w:marTop w:val="0"/>
      <w:marBottom w:val="0"/>
      <w:divBdr>
        <w:top w:val="none" w:sz="0" w:space="0" w:color="auto"/>
        <w:left w:val="none" w:sz="0" w:space="0" w:color="auto"/>
        <w:bottom w:val="none" w:sz="0" w:space="0" w:color="auto"/>
        <w:right w:val="none" w:sz="0" w:space="0" w:color="auto"/>
      </w:divBdr>
    </w:div>
    <w:div w:id="1767071797">
      <w:bodyDiv w:val="1"/>
      <w:marLeft w:val="0"/>
      <w:marRight w:val="0"/>
      <w:marTop w:val="0"/>
      <w:marBottom w:val="0"/>
      <w:divBdr>
        <w:top w:val="none" w:sz="0" w:space="0" w:color="auto"/>
        <w:left w:val="none" w:sz="0" w:space="0" w:color="auto"/>
        <w:bottom w:val="none" w:sz="0" w:space="0" w:color="auto"/>
        <w:right w:val="none" w:sz="0" w:space="0" w:color="auto"/>
      </w:divBdr>
    </w:div>
    <w:div w:id="1769354224">
      <w:bodyDiv w:val="1"/>
      <w:marLeft w:val="0"/>
      <w:marRight w:val="0"/>
      <w:marTop w:val="0"/>
      <w:marBottom w:val="0"/>
      <w:divBdr>
        <w:top w:val="none" w:sz="0" w:space="0" w:color="auto"/>
        <w:left w:val="none" w:sz="0" w:space="0" w:color="auto"/>
        <w:bottom w:val="none" w:sz="0" w:space="0" w:color="auto"/>
        <w:right w:val="none" w:sz="0" w:space="0" w:color="auto"/>
      </w:divBdr>
    </w:div>
    <w:div w:id="1774938988">
      <w:bodyDiv w:val="1"/>
      <w:marLeft w:val="0"/>
      <w:marRight w:val="0"/>
      <w:marTop w:val="0"/>
      <w:marBottom w:val="0"/>
      <w:divBdr>
        <w:top w:val="none" w:sz="0" w:space="0" w:color="auto"/>
        <w:left w:val="none" w:sz="0" w:space="0" w:color="auto"/>
        <w:bottom w:val="none" w:sz="0" w:space="0" w:color="auto"/>
        <w:right w:val="none" w:sz="0" w:space="0" w:color="auto"/>
      </w:divBdr>
    </w:div>
    <w:div w:id="1776824498">
      <w:bodyDiv w:val="1"/>
      <w:marLeft w:val="0"/>
      <w:marRight w:val="0"/>
      <w:marTop w:val="0"/>
      <w:marBottom w:val="0"/>
      <w:divBdr>
        <w:top w:val="none" w:sz="0" w:space="0" w:color="auto"/>
        <w:left w:val="none" w:sz="0" w:space="0" w:color="auto"/>
        <w:bottom w:val="none" w:sz="0" w:space="0" w:color="auto"/>
        <w:right w:val="none" w:sz="0" w:space="0" w:color="auto"/>
      </w:divBdr>
    </w:div>
    <w:div w:id="1793943434">
      <w:bodyDiv w:val="1"/>
      <w:marLeft w:val="0"/>
      <w:marRight w:val="0"/>
      <w:marTop w:val="0"/>
      <w:marBottom w:val="0"/>
      <w:divBdr>
        <w:top w:val="none" w:sz="0" w:space="0" w:color="auto"/>
        <w:left w:val="none" w:sz="0" w:space="0" w:color="auto"/>
        <w:bottom w:val="none" w:sz="0" w:space="0" w:color="auto"/>
        <w:right w:val="none" w:sz="0" w:space="0" w:color="auto"/>
      </w:divBdr>
    </w:div>
    <w:div w:id="1796829034">
      <w:bodyDiv w:val="1"/>
      <w:marLeft w:val="0"/>
      <w:marRight w:val="0"/>
      <w:marTop w:val="0"/>
      <w:marBottom w:val="0"/>
      <w:divBdr>
        <w:top w:val="none" w:sz="0" w:space="0" w:color="auto"/>
        <w:left w:val="none" w:sz="0" w:space="0" w:color="auto"/>
        <w:bottom w:val="none" w:sz="0" w:space="0" w:color="auto"/>
        <w:right w:val="none" w:sz="0" w:space="0" w:color="auto"/>
      </w:divBdr>
    </w:div>
    <w:div w:id="1798403623">
      <w:bodyDiv w:val="1"/>
      <w:marLeft w:val="0"/>
      <w:marRight w:val="0"/>
      <w:marTop w:val="0"/>
      <w:marBottom w:val="0"/>
      <w:divBdr>
        <w:top w:val="none" w:sz="0" w:space="0" w:color="auto"/>
        <w:left w:val="none" w:sz="0" w:space="0" w:color="auto"/>
        <w:bottom w:val="none" w:sz="0" w:space="0" w:color="auto"/>
        <w:right w:val="none" w:sz="0" w:space="0" w:color="auto"/>
      </w:divBdr>
    </w:div>
    <w:div w:id="1798909176">
      <w:bodyDiv w:val="1"/>
      <w:marLeft w:val="0"/>
      <w:marRight w:val="0"/>
      <w:marTop w:val="0"/>
      <w:marBottom w:val="0"/>
      <w:divBdr>
        <w:top w:val="none" w:sz="0" w:space="0" w:color="auto"/>
        <w:left w:val="none" w:sz="0" w:space="0" w:color="auto"/>
        <w:bottom w:val="none" w:sz="0" w:space="0" w:color="auto"/>
        <w:right w:val="none" w:sz="0" w:space="0" w:color="auto"/>
      </w:divBdr>
    </w:div>
    <w:div w:id="1803961350">
      <w:bodyDiv w:val="1"/>
      <w:marLeft w:val="0"/>
      <w:marRight w:val="0"/>
      <w:marTop w:val="0"/>
      <w:marBottom w:val="0"/>
      <w:divBdr>
        <w:top w:val="none" w:sz="0" w:space="0" w:color="auto"/>
        <w:left w:val="none" w:sz="0" w:space="0" w:color="auto"/>
        <w:bottom w:val="none" w:sz="0" w:space="0" w:color="auto"/>
        <w:right w:val="none" w:sz="0" w:space="0" w:color="auto"/>
      </w:divBdr>
    </w:div>
    <w:div w:id="1821729226">
      <w:bodyDiv w:val="1"/>
      <w:marLeft w:val="0"/>
      <w:marRight w:val="0"/>
      <w:marTop w:val="0"/>
      <w:marBottom w:val="0"/>
      <w:divBdr>
        <w:top w:val="none" w:sz="0" w:space="0" w:color="auto"/>
        <w:left w:val="none" w:sz="0" w:space="0" w:color="auto"/>
        <w:bottom w:val="none" w:sz="0" w:space="0" w:color="auto"/>
        <w:right w:val="none" w:sz="0" w:space="0" w:color="auto"/>
      </w:divBdr>
    </w:div>
    <w:div w:id="1823038783">
      <w:bodyDiv w:val="1"/>
      <w:marLeft w:val="0"/>
      <w:marRight w:val="0"/>
      <w:marTop w:val="0"/>
      <w:marBottom w:val="0"/>
      <w:divBdr>
        <w:top w:val="none" w:sz="0" w:space="0" w:color="auto"/>
        <w:left w:val="none" w:sz="0" w:space="0" w:color="auto"/>
        <w:bottom w:val="none" w:sz="0" w:space="0" w:color="auto"/>
        <w:right w:val="none" w:sz="0" w:space="0" w:color="auto"/>
      </w:divBdr>
    </w:div>
    <w:div w:id="1831166495">
      <w:bodyDiv w:val="1"/>
      <w:marLeft w:val="0"/>
      <w:marRight w:val="0"/>
      <w:marTop w:val="0"/>
      <w:marBottom w:val="0"/>
      <w:divBdr>
        <w:top w:val="none" w:sz="0" w:space="0" w:color="auto"/>
        <w:left w:val="none" w:sz="0" w:space="0" w:color="auto"/>
        <w:bottom w:val="none" w:sz="0" w:space="0" w:color="auto"/>
        <w:right w:val="none" w:sz="0" w:space="0" w:color="auto"/>
      </w:divBdr>
    </w:div>
    <w:div w:id="1836608829">
      <w:bodyDiv w:val="1"/>
      <w:marLeft w:val="0"/>
      <w:marRight w:val="0"/>
      <w:marTop w:val="0"/>
      <w:marBottom w:val="0"/>
      <w:divBdr>
        <w:top w:val="none" w:sz="0" w:space="0" w:color="auto"/>
        <w:left w:val="none" w:sz="0" w:space="0" w:color="auto"/>
        <w:bottom w:val="none" w:sz="0" w:space="0" w:color="auto"/>
        <w:right w:val="none" w:sz="0" w:space="0" w:color="auto"/>
      </w:divBdr>
    </w:div>
    <w:div w:id="1836723024">
      <w:bodyDiv w:val="1"/>
      <w:marLeft w:val="0"/>
      <w:marRight w:val="0"/>
      <w:marTop w:val="0"/>
      <w:marBottom w:val="0"/>
      <w:divBdr>
        <w:top w:val="none" w:sz="0" w:space="0" w:color="auto"/>
        <w:left w:val="none" w:sz="0" w:space="0" w:color="auto"/>
        <w:bottom w:val="none" w:sz="0" w:space="0" w:color="auto"/>
        <w:right w:val="none" w:sz="0" w:space="0" w:color="auto"/>
      </w:divBdr>
    </w:div>
    <w:div w:id="1841502519">
      <w:bodyDiv w:val="1"/>
      <w:marLeft w:val="0"/>
      <w:marRight w:val="0"/>
      <w:marTop w:val="0"/>
      <w:marBottom w:val="0"/>
      <w:divBdr>
        <w:top w:val="none" w:sz="0" w:space="0" w:color="auto"/>
        <w:left w:val="none" w:sz="0" w:space="0" w:color="auto"/>
        <w:bottom w:val="none" w:sz="0" w:space="0" w:color="auto"/>
        <w:right w:val="none" w:sz="0" w:space="0" w:color="auto"/>
      </w:divBdr>
    </w:div>
    <w:div w:id="1851096447">
      <w:bodyDiv w:val="1"/>
      <w:marLeft w:val="0"/>
      <w:marRight w:val="0"/>
      <w:marTop w:val="0"/>
      <w:marBottom w:val="0"/>
      <w:divBdr>
        <w:top w:val="none" w:sz="0" w:space="0" w:color="auto"/>
        <w:left w:val="none" w:sz="0" w:space="0" w:color="auto"/>
        <w:bottom w:val="none" w:sz="0" w:space="0" w:color="auto"/>
        <w:right w:val="none" w:sz="0" w:space="0" w:color="auto"/>
      </w:divBdr>
    </w:div>
    <w:div w:id="1860385064">
      <w:bodyDiv w:val="1"/>
      <w:marLeft w:val="0"/>
      <w:marRight w:val="0"/>
      <w:marTop w:val="0"/>
      <w:marBottom w:val="0"/>
      <w:divBdr>
        <w:top w:val="none" w:sz="0" w:space="0" w:color="auto"/>
        <w:left w:val="none" w:sz="0" w:space="0" w:color="auto"/>
        <w:bottom w:val="none" w:sz="0" w:space="0" w:color="auto"/>
        <w:right w:val="none" w:sz="0" w:space="0" w:color="auto"/>
      </w:divBdr>
    </w:div>
    <w:div w:id="1864173460">
      <w:bodyDiv w:val="1"/>
      <w:marLeft w:val="0"/>
      <w:marRight w:val="0"/>
      <w:marTop w:val="0"/>
      <w:marBottom w:val="0"/>
      <w:divBdr>
        <w:top w:val="none" w:sz="0" w:space="0" w:color="auto"/>
        <w:left w:val="none" w:sz="0" w:space="0" w:color="auto"/>
        <w:bottom w:val="none" w:sz="0" w:space="0" w:color="auto"/>
        <w:right w:val="none" w:sz="0" w:space="0" w:color="auto"/>
      </w:divBdr>
    </w:div>
    <w:div w:id="1867059924">
      <w:bodyDiv w:val="1"/>
      <w:marLeft w:val="0"/>
      <w:marRight w:val="0"/>
      <w:marTop w:val="0"/>
      <w:marBottom w:val="0"/>
      <w:divBdr>
        <w:top w:val="none" w:sz="0" w:space="0" w:color="auto"/>
        <w:left w:val="none" w:sz="0" w:space="0" w:color="auto"/>
        <w:bottom w:val="none" w:sz="0" w:space="0" w:color="auto"/>
        <w:right w:val="none" w:sz="0" w:space="0" w:color="auto"/>
      </w:divBdr>
    </w:div>
    <w:div w:id="1868331081">
      <w:bodyDiv w:val="1"/>
      <w:marLeft w:val="0"/>
      <w:marRight w:val="0"/>
      <w:marTop w:val="0"/>
      <w:marBottom w:val="0"/>
      <w:divBdr>
        <w:top w:val="none" w:sz="0" w:space="0" w:color="auto"/>
        <w:left w:val="none" w:sz="0" w:space="0" w:color="auto"/>
        <w:bottom w:val="none" w:sz="0" w:space="0" w:color="auto"/>
        <w:right w:val="none" w:sz="0" w:space="0" w:color="auto"/>
      </w:divBdr>
    </w:div>
    <w:div w:id="1871411837">
      <w:bodyDiv w:val="1"/>
      <w:marLeft w:val="0"/>
      <w:marRight w:val="0"/>
      <w:marTop w:val="0"/>
      <w:marBottom w:val="0"/>
      <w:divBdr>
        <w:top w:val="none" w:sz="0" w:space="0" w:color="auto"/>
        <w:left w:val="none" w:sz="0" w:space="0" w:color="auto"/>
        <w:bottom w:val="none" w:sz="0" w:space="0" w:color="auto"/>
        <w:right w:val="none" w:sz="0" w:space="0" w:color="auto"/>
      </w:divBdr>
    </w:div>
    <w:div w:id="1875537490">
      <w:bodyDiv w:val="1"/>
      <w:marLeft w:val="0"/>
      <w:marRight w:val="0"/>
      <w:marTop w:val="0"/>
      <w:marBottom w:val="0"/>
      <w:divBdr>
        <w:top w:val="none" w:sz="0" w:space="0" w:color="auto"/>
        <w:left w:val="none" w:sz="0" w:space="0" w:color="auto"/>
        <w:bottom w:val="none" w:sz="0" w:space="0" w:color="auto"/>
        <w:right w:val="none" w:sz="0" w:space="0" w:color="auto"/>
      </w:divBdr>
    </w:div>
    <w:div w:id="1890262270">
      <w:bodyDiv w:val="1"/>
      <w:marLeft w:val="0"/>
      <w:marRight w:val="0"/>
      <w:marTop w:val="0"/>
      <w:marBottom w:val="0"/>
      <w:divBdr>
        <w:top w:val="none" w:sz="0" w:space="0" w:color="auto"/>
        <w:left w:val="none" w:sz="0" w:space="0" w:color="auto"/>
        <w:bottom w:val="none" w:sz="0" w:space="0" w:color="auto"/>
        <w:right w:val="none" w:sz="0" w:space="0" w:color="auto"/>
      </w:divBdr>
    </w:div>
    <w:div w:id="1894736313">
      <w:bodyDiv w:val="1"/>
      <w:marLeft w:val="0"/>
      <w:marRight w:val="0"/>
      <w:marTop w:val="0"/>
      <w:marBottom w:val="0"/>
      <w:divBdr>
        <w:top w:val="none" w:sz="0" w:space="0" w:color="auto"/>
        <w:left w:val="none" w:sz="0" w:space="0" w:color="auto"/>
        <w:bottom w:val="none" w:sz="0" w:space="0" w:color="auto"/>
        <w:right w:val="none" w:sz="0" w:space="0" w:color="auto"/>
      </w:divBdr>
    </w:div>
    <w:div w:id="1898322130">
      <w:bodyDiv w:val="1"/>
      <w:marLeft w:val="0"/>
      <w:marRight w:val="0"/>
      <w:marTop w:val="0"/>
      <w:marBottom w:val="0"/>
      <w:divBdr>
        <w:top w:val="none" w:sz="0" w:space="0" w:color="auto"/>
        <w:left w:val="none" w:sz="0" w:space="0" w:color="auto"/>
        <w:bottom w:val="none" w:sz="0" w:space="0" w:color="auto"/>
        <w:right w:val="none" w:sz="0" w:space="0" w:color="auto"/>
      </w:divBdr>
    </w:div>
    <w:div w:id="1898589145">
      <w:bodyDiv w:val="1"/>
      <w:marLeft w:val="0"/>
      <w:marRight w:val="0"/>
      <w:marTop w:val="0"/>
      <w:marBottom w:val="0"/>
      <w:divBdr>
        <w:top w:val="none" w:sz="0" w:space="0" w:color="auto"/>
        <w:left w:val="none" w:sz="0" w:space="0" w:color="auto"/>
        <w:bottom w:val="none" w:sz="0" w:space="0" w:color="auto"/>
        <w:right w:val="none" w:sz="0" w:space="0" w:color="auto"/>
      </w:divBdr>
    </w:div>
    <w:div w:id="1911766721">
      <w:bodyDiv w:val="1"/>
      <w:marLeft w:val="0"/>
      <w:marRight w:val="0"/>
      <w:marTop w:val="0"/>
      <w:marBottom w:val="0"/>
      <w:divBdr>
        <w:top w:val="none" w:sz="0" w:space="0" w:color="auto"/>
        <w:left w:val="none" w:sz="0" w:space="0" w:color="auto"/>
        <w:bottom w:val="none" w:sz="0" w:space="0" w:color="auto"/>
        <w:right w:val="none" w:sz="0" w:space="0" w:color="auto"/>
      </w:divBdr>
    </w:div>
    <w:div w:id="1913848933">
      <w:bodyDiv w:val="1"/>
      <w:marLeft w:val="0"/>
      <w:marRight w:val="0"/>
      <w:marTop w:val="0"/>
      <w:marBottom w:val="0"/>
      <w:divBdr>
        <w:top w:val="none" w:sz="0" w:space="0" w:color="auto"/>
        <w:left w:val="none" w:sz="0" w:space="0" w:color="auto"/>
        <w:bottom w:val="none" w:sz="0" w:space="0" w:color="auto"/>
        <w:right w:val="none" w:sz="0" w:space="0" w:color="auto"/>
      </w:divBdr>
    </w:div>
    <w:div w:id="1920365442">
      <w:bodyDiv w:val="1"/>
      <w:marLeft w:val="0"/>
      <w:marRight w:val="0"/>
      <w:marTop w:val="0"/>
      <w:marBottom w:val="0"/>
      <w:divBdr>
        <w:top w:val="none" w:sz="0" w:space="0" w:color="auto"/>
        <w:left w:val="none" w:sz="0" w:space="0" w:color="auto"/>
        <w:bottom w:val="none" w:sz="0" w:space="0" w:color="auto"/>
        <w:right w:val="none" w:sz="0" w:space="0" w:color="auto"/>
      </w:divBdr>
    </w:div>
    <w:div w:id="1931966938">
      <w:bodyDiv w:val="1"/>
      <w:marLeft w:val="0"/>
      <w:marRight w:val="0"/>
      <w:marTop w:val="0"/>
      <w:marBottom w:val="0"/>
      <w:divBdr>
        <w:top w:val="none" w:sz="0" w:space="0" w:color="auto"/>
        <w:left w:val="none" w:sz="0" w:space="0" w:color="auto"/>
        <w:bottom w:val="none" w:sz="0" w:space="0" w:color="auto"/>
        <w:right w:val="none" w:sz="0" w:space="0" w:color="auto"/>
      </w:divBdr>
    </w:div>
    <w:div w:id="1946647819">
      <w:bodyDiv w:val="1"/>
      <w:marLeft w:val="0"/>
      <w:marRight w:val="0"/>
      <w:marTop w:val="0"/>
      <w:marBottom w:val="0"/>
      <w:divBdr>
        <w:top w:val="none" w:sz="0" w:space="0" w:color="auto"/>
        <w:left w:val="none" w:sz="0" w:space="0" w:color="auto"/>
        <w:bottom w:val="none" w:sz="0" w:space="0" w:color="auto"/>
        <w:right w:val="none" w:sz="0" w:space="0" w:color="auto"/>
      </w:divBdr>
    </w:div>
    <w:div w:id="1954287090">
      <w:bodyDiv w:val="1"/>
      <w:marLeft w:val="0"/>
      <w:marRight w:val="0"/>
      <w:marTop w:val="0"/>
      <w:marBottom w:val="0"/>
      <w:divBdr>
        <w:top w:val="none" w:sz="0" w:space="0" w:color="auto"/>
        <w:left w:val="none" w:sz="0" w:space="0" w:color="auto"/>
        <w:bottom w:val="none" w:sz="0" w:space="0" w:color="auto"/>
        <w:right w:val="none" w:sz="0" w:space="0" w:color="auto"/>
      </w:divBdr>
    </w:div>
    <w:div w:id="1967008731">
      <w:bodyDiv w:val="1"/>
      <w:marLeft w:val="0"/>
      <w:marRight w:val="0"/>
      <w:marTop w:val="0"/>
      <w:marBottom w:val="0"/>
      <w:divBdr>
        <w:top w:val="none" w:sz="0" w:space="0" w:color="auto"/>
        <w:left w:val="none" w:sz="0" w:space="0" w:color="auto"/>
        <w:bottom w:val="none" w:sz="0" w:space="0" w:color="auto"/>
        <w:right w:val="none" w:sz="0" w:space="0" w:color="auto"/>
      </w:divBdr>
    </w:div>
    <w:div w:id="1967812563">
      <w:bodyDiv w:val="1"/>
      <w:marLeft w:val="0"/>
      <w:marRight w:val="0"/>
      <w:marTop w:val="0"/>
      <w:marBottom w:val="0"/>
      <w:divBdr>
        <w:top w:val="none" w:sz="0" w:space="0" w:color="auto"/>
        <w:left w:val="none" w:sz="0" w:space="0" w:color="auto"/>
        <w:bottom w:val="none" w:sz="0" w:space="0" w:color="auto"/>
        <w:right w:val="none" w:sz="0" w:space="0" w:color="auto"/>
      </w:divBdr>
    </w:div>
    <w:div w:id="1972510897">
      <w:bodyDiv w:val="1"/>
      <w:marLeft w:val="0"/>
      <w:marRight w:val="0"/>
      <w:marTop w:val="0"/>
      <w:marBottom w:val="0"/>
      <w:divBdr>
        <w:top w:val="none" w:sz="0" w:space="0" w:color="auto"/>
        <w:left w:val="none" w:sz="0" w:space="0" w:color="auto"/>
        <w:bottom w:val="none" w:sz="0" w:space="0" w:color="auto"/>
        <w:right w:val="none" w:sz="0" w:space="0" w:color="auto"/>
      </w:divBdr>
    </w:div>
    <w:div w:id="1974677584">
      <w:bodyDiv w:val="1"/>
      <w:marLeft w:val="0"/>
      <w:marRight w:val="0"/>
      <w:marTop w:val="0"/>
      <w:marBottom w:val="0"/>
      <w:divBdr>
        <w:top w:val="none" w:sz="0" w:space="0" w:color="auto"/>
        <w:left w:val="none" w:sz="0" w:space="0" w:color="auto"/>
        <w:bottom w:val="none" w:sz="0" w:space="0" w:color="auto"/>
        <w:right w:val="none" w:sz="0" w:space="0" w:color="auto"/>
      </w:divBdr>
    </w:div>
    <w:div w:id="1981835753">
      <w:bodyDiv w:val="1"/>
      <w:marLeft w:val="0"/>
      <w:marRight w:val="0"/>
      <w:marTop w:val="0"/>
      <w:marBottom w:val="0"/>
      <w:divBdr>
        <w:top w:val="none" w:sz="0" w:space="0" w:color="auto"/>
        <w:left w:val="none" w:sz="0" w:space="0" w:color="auto"/>
        <w:bottom w:val="none" w:sz="0" w:space="0" w:color="auto"/>
        <w:right w:val="none" w:sz="0" w:space="0" w:color="auto"/>
      </w:divBdr>
    </w:div>
    <w:div w:id="1988430849">
      <w:bodyDiv w:val="1"/>
      <w:marLeft w:val="0"/>
      <w:marRight w:val="0"/>
      <w:marTop w:val="0"/>
      <w:marBottom w:val="0"/>
      <w:divBdr>
        <w:top w:val="none" w:sz="0" w:space="0" w:color="auto"/>
        <w:left w:val="none" w:sz="0" w:space="0" w:color="auto"/>
        <w:bottom w:val="none" w:sz="0" w:space="0" w:color="auto"/>
        <w:right w:val="none" w:sz="0" w:space="0" w:color="auto"/>
      </w:divBdr>
    </w:div>
    <w:div w:id="1992900398">
      <w:bodyDiv w:val="1"/>
      <w:marLeft w:val="0"/>
      <w:marRight w:val="0"/>
      <w:marTop w:val="0"/>
      <w:marBottom w:val="0"/>
      <w:divBdr>
        <w:top w:val="none" w:sz="0" w:space="0" w:color="auto"/>
        <w:left w:val="none" w:sz="0" w:space="0" w:color="auto"/>
        <w:bottom w:val="none" w:sz="0" w:space="0" w:color="auto"/>
        <w:right w:val="none" w:sz="0" w:space="0" w:color="auto"/>
      </w:divBdr>
    </w:div>
    <w:div w:id="1994601596">
      <w:bodyDiv w:val="1"/>
      <w:marLeft w:val="0"/>
      <w:marRight w:val="0"/>
      <w:marTop w:val="0"/>
      <w:marBottom w:val="0"/>
      <w:divBdr>
        <w:top w:val="none" w:sz="0" w:space="0" w:color="auto"/>
        <w:left w:val="none" w:sz="0" w:space="0" w:color="auto"/>
        <w:bottom w:val="none" w:sz="0" w:space="0" w:color="auto"/>
        <w:right w:val="none" w:sz="0" w:space="0" w:color="auto"/>
      </w:divBdr>
    </w:div>
    <w:div w:id="1995327496">
      <w:bodyDiv w:val="1"/>
      <w:marLeft w:val="0"/>
      <w:marRight w:val="0"/>
      <w:marTop w:val="0"/>
      <w:marBottom w:val="0"/>
      <w:divBdr>
        <w:top w:val="none" w:sz="0" w:space="0" w:color="auto"/>
        <w:left w:val="none" w:sz="0" w:space="0" w:color="auto"/>
        <w:bottom w:val="none" w:sz="0" w:space="0" w:color="auto"/>
        <w:right w:val="none" w:sz="0" w:space="0" w:color="auto"/>
      </w:divBdr>
    </w:div>
    <w:div w:id="2007513556">
      <w:bodyDiv w:val="1"/>
      <w:marLeft w:val="0"/>
      <w:marRight w:val="0"/>
      <w:marTop w:val="0"/>
      <w:marBottom w:val="0"/>
      <w:divBdr>
        <w:top w:val="none" w:sz="0" w:space="0" w:color="auto"/>
        <w:left w:val="none" w:sz="0" w:space="0" w:color="auto"/>
        <w:bottom w:val="none" w:sz="0" w:space="0" w:color="auto"/>
        <w:right w:val="none" w:sz="0" w:space="0" w:color="auto"/>
      </w:divBdr>
    </w:div>
    <w:div w:id="2021621372">
      <w:bodyDiv w:val="1"/>
      <w:marLeft w:val="0"/>
      <w:marRight w:val="0"/>
      <w:marTop w:val="0"/>
      <w:marBottom w:val="0"/>
      <w:divBdr>
        <w:top w:val="none" w:sz="0" w:space="0" w:color="auto"/>
        <w:left w:val="none" w:sz="0" w:space="0" w:color="auto"/>
        <w:bottom w:val="none" w:sz="0" w:space="0" w:color="auto"/>
        <w:right w:val="none" w:sz="0" w:space="0" w:color="auto"/>
      </w:divBdr>
    </w:div>
    <w:div w:id="2026591762">
      <w:bodyDiv w:val="1"/>
      <w:marLeft w:val="0"/>
      <w:marRight w:val="0"/>
      <w:marTop w:val="0"/>
      <w:marBottom w:val="0"/>
      <w:divBdr>
        <w:top w:val="none" w:sz="0" w:space="0" w:color="auto"/>
        <w:left w:val="none" w:sz="0" w:space="0" w:color="auto"/>
        <w:bottom w:val="none" w:sz="0" w:space="0" w:color="auto"/>
        <w:right w:val="none" w:sz="0" w:space="0" w:color="auto"/>
      </w:divBdr>
    </w:div>
    <w:div w:id="2029216471">
      <w:bodyDiv w:val="1"/>
      <w:marLeft w:val="0"/>
      <w:marRight w:val="0"/>
      <w:marTop w:val="0"/>
      <w:marBottom w:val="0"/>
      <w:divBdr>
        <w:top w:val="none" w:sz="0" w:space="0" w:color="auto"/>
        <w:left w:val="none" w:sz="0" w:space="0" w:color="auto"/>
        <w:bottom w:val="none" w:sz="0" w:space="0" w:color="auto"/>
        <w:right w:val="none" w:sz="0" w:space="0" w:color="auto"/>
      </w:divBdr>
    </w:div>
    <w:div w:id="2031250358">
      <w:bodyDiv w:val="1"/>
      <w:marLeft w:val="0"/>
      <w:marRight w:val="0"/>
      <w:marTop w:val="0"/>
      <w:marBottom w:val="0"/>
      <w:divBdr>
        <w:top w:val="none" w:sz="0" w:space="0" w:color="auto"/>
        <w:left w:val="none" w:sz="0" w:space="0" w:color="auto"/>
        <w:bottom w:val="none" w:sz="0" w:space="0" w:color="auto"/>
        <w:right w:val="none" w:sz="0" w:space="0" w:color="auto"/>
      </w:divBdr>
    </w:div>
    <w:div w:id="2040351047">
      <w:bodyDiv w:val="1"/>
      <w:marLeft w:val="0"/>
      <w:marRight w:val="0"/>
      <w:marTop w:val="0"/>
      <w:marBottom w:val="0"/>
      <w:divBdr>
        <w:top w:val="none" w:sz="0" w:space="0" w:color="auto"/>
        <w:left w:val="none" w:sz="0" w:space="0" w:color="auto"/>
        <w:bottom w:val="none" w:sz="0" w:space="0" w:color="auto"/>
        <w:right w:val="none" w:sz="0" w:space="0" w:color="auto"/>
      </w:divBdr>
    </w:div>
    <w:div w:id="2041323686">
      <w:bodyDiv w:val="1"/>
      <w:marLeft w:val="0"/>
      <w:marRight w:val="0"/>
      <w:marTop w:val="0"/>
      <w:marBottom w:val="0"/>
      <w:divBdr>
        <w:top w:val="none" w:sz="0" w:space="0" w:color="auto"/>
        <w:left w:val="none" w:sz="0" w:space="0" w:color="auto"/>
        <w:bottom w:val="none" w:sz="0" w:space="0" w:color="auto"/>
        <w:right w:val="none" w:sz="0" w:space="0" w:color="auto"/>
      </w:divBdr>
    </w:div>
    <w:div w:id="2047369090">
      <w:bodyDiv w:val="1"/>
      <w:marLeft w:val="0"/>
      <w:marRight w:val="0"/>
      <w:marTop w:val="0"/>
      <w:marBottom w:val="0"/>
      <w:divBdr>
        <w:top w:val="none" w:sz="0" w:space="0" w:color="auto"/>
        <w:left w:val="none" w:sz="0" w:space="0" w:color="auto"/>
        <w:bottom w:val="none" w:sz="0" w:space="0" w:color="auto"/>
        <w:right w:val="none" w:sz="0" w:space="0" w:color="auto"/>
      </w:divBdr>
    </w:div>
    <w:div w:id="2047947573">
      <w:bodyDiv w:val="1"/>
      <w:marLeft w:val="0"/>
      <w:marRight w:val="0"/>
      <w:marTop w:val="0"/>
      <w:marBottom w:val="0"/>
      <w:divBdr>
        <w:top w:val="none" w:sz="0" w:space="0" w:color="auto"/>
        <w:left w:val="none" w:sz="0" w:space="0" w:color="auto"/>
        <w:bottom w:val="none" w:sz="0" w:space="0" w:color="auto"/>
        <w:right w:val="none" w:sz="0" w:space="0" w:color="auto"/>
      </w:divBdr>
    </w:div>
    <w:div w:id="2052225249">
      <w:bodyDiv w:val="1"/>
      <w:marLeft w:val="0"/>
      <w:marRight w:val="0"/>
      <w:marTop w:val="0"/>
      <w:marBottom w:val="0"/>
      <w:divBdr>
        <w:top w:val="none" w:sz="0" w:space="0" w:color="auto"/>
        <w:left w:val="none" w:sz="0" w:space="0" w:color="auto"/>
        <w:bottom w:val="none" w:sz="0" w:space="0" w:color="auto"/>
        <w:right w:val="none" w:sz="0" w:space="0" w:color="auto"/>
      </w:divBdr>
    </w:div>
    <w:div w:id="2059887679">
      <w:bodyDiv w:val="1"/>
      <w:marLeft w:val="0"/>
      <w:marRight w:val="0"/>
      <w:marTop w:val="0"/>
      <w:marBottom w:val="0"/>
      <w:divBdr>
        <w:top w:val="none" w:sz="0" w:space="0" w:color="auto"/>
        <w:left w:val="none" w:sz="0" w:space="0" w:color="auto"/>
        <w:bottom w:val="none" w:sz="0" w:space="0" w:color="auto"/>
        <w:right w:val="none" w:sz="0" w:space="0" w:color="auto"/>
      </w:divBdr>
    </w:div>
    <w:div w:id="2068065883">
      <w:bodyDiv w:val="1"/>
      <w:marLeft w:val="0"/>
      <w:marRight w:val="0"/>
      <w:marTop w:val="0"/>
      <w:marBottom w:val="0"/>
      <w:divBdr>
        <w:top w:val="none" w:sz="0" w:space="0" w:color="auto"/>
        <w:left w:val="none" w:sz="0" w:space="0" w:color="auto"/>
        <w:bottom w:val="none" w:sz="0" w:space="0" w:color="auto"/>
        <w:right w:val="none" w:sz="0" w:space="0" w:color="auto"/>
      </w:divBdr>
    </w:div>
    <w:div w:id="2077430269">
      <w:bodyDiv w:val="1"/>
      <w:marLeft w:val="0"/>
      <w:marRight w:val="0"/>
      <w:marTop w:val="0"/>
      <w:marBottom w:val="0"/>
      <w:divBdr>
        <w:top w:val="none" w:sz="0" w:space="0" w:color="auto"/>
        <w:left w:val="none" w:sz="0" w:space="0" w:color="auto"/>
        <w:bottom w:val="none" w:sz="0" w:space="0" w:color="auto"/>
        <w:right w:val="none" w:sz="0" w:space="0" w:color="auto"/>
      </w:divBdr>
    </w:div>
    <w:div w:id="2085684014">
      <w:bodyDiv w:val="1"/>
      <w:marLeft w:val="0"/>
      <w:marRight w:val="0"/>
      <w:marTop w:val="0"/>
      <w:marBottom w:val="0"/>
      <w:divBdr>
        <w:top w:val="none" w:sz="0" w:space="0" w:color="auto"/>
        <w:left w:val="none" w:sz="0" w:space="0" w:color="auto"/>
        <w:bottom w:val="none" w:sz="0" w:space="0" w:color="auto"/>
        <w:right w:val="none" w:sz="0" w:space="0" w:color="auto"/>
      </w:divBdr>
    </w:div>
    <w:div w:id="2088652144">
      <w:bodyDiv w:val="1"/>
      <w:marLeft w:val="0"/>
      <w:marRight w:val="0"/>
      <w:marTop w:val="0"/>
      <w:marBottom w:val="0"/>
      <w:divBdr>
        <w:top w:val="none" w:sz="0" w:space="0" w:color="auto"/>
        <w:left w:val="none" w:sz="0" w:space="0" w:color="auto"/>
        <w:bottom w:val="none" w:sz="0" w:space="0" w:color="auto"/>
        <w:right w:val="none" w:sz="0" w:space="0" w:color="auto"/>
      </w:divBdr>
      <w:divsChild>
        <w:div w:id="498234329">
          <w:marLeft w:val="0"/>
          <w:marRight w:val="0"/>
          <w:marTop w:val="0"/>
          <w:marBottom w:val="0"/>
          <w:divBdr>
            <w:top w:val="none" w:sz="0" w:space="0" w:color="auto"/>
            <w:left w:val="none" w:sz="0" w:space="0" w:color="auto"/>
            <w:bottom w:val="none" w:sz="0" w:space="0" w:color="auto"/>
            <w:right w:val="none" w:sz="0" w:space="0" w:color="auto"/>
          </w:divBdr>
          <w:divsChild>
            <w:div w:id="165525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550987">
      <w:bodyDiv w:val="1"/>
      <w:marLeft w:val="0"/>
      <w:marRight w:val="0"/>
      <w:marTop w:val="0"/>
      <w:marBottom w:val="0"/>
      <w:divBdr>
        <w:top w:val="none" w:sz="0" w:space="0" w:color="auto"/>
        <w:left w:val="none" w:sz="0" w:space="0" w:color="auto"/>
        <w:bottom w:val="none" w:sz="0" w:space="0" w:color="auto"/>
        <w:right w:val="none" w:sz="0" w:space="0" w:color="auto"/>
      </w:divBdr>
    </w:div>
    <w:div w:id="2095278149">
      <w:bodyDiv w:val="1"/>
      <w:marLeft w:val="0"/>
      <w:marRight w:val="0"/>
      <w:marTop w:val="0"/>
      <w:marBottom w:val="0"/>
      <w:divBdr>
        <w:top w:val="none" w:sz="0" w:space="0" w:color="auto"/>
        <w:left w:val="none" w:sz="0" w:space="0" w:color="auto"/>
        <w:bottom w:val="none" w:sz="0" w:space="0" w:color="auto"/>
        <w:right w:val="none" w:sz="0" w:space="0" w:color="auto"/>
      </w:divBdr>
    </w:div>
    <w:div w:id="2121218654">
      <w:bodyDiv w:val="1"/>
      <w:marLeft w:val="0"/>
      <w:marRight w:val="0"/>
      <w:marTop w:val="0"/>
      <w:marBottom w:val="0"/>
      <w:divBdr>
        <w:top w:val="none" w:sz="0" w:space="0" w:color="auto"/>
        <w:left w:val="none" w:sz="0" w:space="0" w:color="auto"/>
        <w:bottom w:val="none" w:sz="0" w:space="0" w:color="auto"/>
        <w:right w:val="none" w:sz="0" w:space="0" w:color="auto"/>
      </w:divBdr>
    </w:div>
    <w:div w:id="2125951966">
      <w:bodyDiv w:val="1"/>
      <w:marLeft w:val="0"/>
      <w:marRight w:val="0"/>
      <w:marTop w:val="0"/>
      <w:marBottom w:val="0"/>
      <w:divBdr>
        <w:top w:val="none" w:sz="0" w:space="0" w:color="auto"/>
        <w:left w:val="none" w:sz="0" w:space="0" w:color="auto"/>
        <w:bottom w:val="none" w:sz="0" w:space="0" w:color="auto"/>
        <w:right w:val="none" w:sz="0" w:space="0" w:color="auto"/>
      </w:divBdr>
    </w:div>
    <w:div w:id="2138645118">
      <w:bodyDiv w:val="1"/>
      <w:marLeft w:val="0"/>
      <w:marRight w:val="0"/>
      <w:marTop w:val="0"/>
      <w:marBottom w:val="0"/>
      <w:divBdr>
        <w:top w:val="none" w:sz="0" w:space="0" w:color="auto"/>
        <w:left w:val="none" w:sz="0" w:space="0" w:color="auto"/>
        <w:bottom w:val="none" w:sz="0" w:space="0" w:color="auto"/>
        <w:right w:val="none" w:sz="0" w:space="0" w:color="auto"/>
      </w:divBdr>
    </w:div>
    <w:div w:id="2139106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package" Target="embeddings/Microsoft_Word_Document1.docx"/><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package" Target="embeddings/Microsoft_Word_Document.docx"/><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BME\Diplomamunka\tervezet\diptervsema2.dot"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c71b88f-36ae-449a-8a52-10e2658bdd67" xsi:nil="true"/>
  </documentManagement>
</p:properties>
</file>

<file path=customXml/item2.xml><?xml version="1.0" encoding="utf-8"?>
<b:Sources xmlns:b="http://schemas.openxmlformats.org/officeDocument/2006/bibliography" xmlns="http://schemas.openxmlformats.org/officeDocument/2006/bibliography" SelectedStyle="\IEEE2006OfficeOnline.xsl" StyleName="IEEE" Version="2006">
  <b:Source>
    <b:Tag>Mic24</b:Tag>
    <b:SourceType>InternetSite</b:SourceType>
    <b:Guid>{0073F013-6D5F-4606-9619-199470B72B61}</b:Guid>
    <b:Author>
      <b:Author>
        <b:Corporate>Microsoft</b:Corporate>
      </b:Author>
    </b:Author>
    <b:Title>What is ASP.NET Core</b:Title>
    <b:YearAccessed>2024</b:YearAccessed>
    <b:MonthAccessed>September</b:MonthAccessed>
    <b:DayAccessed>28</b:DayAccessed>
    <b:URL>https://dotnet.microsoft.com/en-us/learn/aspnet/what-is-aspnet-core</b:URL>
    <b:RefOrder>5</b:RefOrder>
  </b:Source>
  <b:Source>
    <b:Tag>Gra19</b:Tag>
    <b:SourceType>InternetSite</b:SourceType>
    <b:Guid>{0023DC8F-EE4E-49BF-8AA1-FC23135D0750}</b:Guid>
    <b:Author>
      <b:Author>
        <b:Corporate>Adobe Acrobat Team</b:Corporate>
      </b:Author>
    </b:Author>
    <b:Title>Fast-forward — comparing a 1980s supercomputer to the modern smartphone</b:Title>
    <b:Year>2022</b:Year>
    <b:Month>August</b:Month>
    <b:YearAccessed>2024</b:YearAccessed>
    <b:MonthAccessed>October</b:MonthAccessed>
    <b:DayAccessed>04</b:DayAccessed>
    <b:URL>https://blog.adobe.com/en/publish/2022/11/08/fast-forward-comparing-1980s-supercomputer-to-modern-smartphone</b:URL>
    <b:RefOrder>1</b:RefOrder>
  </b:Source>
  <b:Source>
    <b:Tag>Mic242</b:Tag>
    <b:SourceType>InternetSite</b:SourceType>
    <b:Guid>{11AB6DA6-D471-47C8-9787-23B1CD788504}</b:Guid>
    <b:Author>
      <b:Author>
        <b:Corporate>Microsoft</b:Corporate>
      </b:Author>
    </b:Author>
    <b:Title>How Blazor works</b:Title>
    <b:YearAccessed>2024</b:YearAccessed>
    <b:MonthAccessed>October</b:MonthAccessed>
    <b:DayAccessed>10</b:DayAccessed>
    <b:URL>https://learn.microsoft.com/en-us/training/modules/blazor-introduction/3-how-blazor-works</b:URL>
    <b:RefOrder>8</b:RefOrder>
  </b:Source>
  <b:Source>
    <b:Tag>Mic241</b:Tag>
    <b:SourceType>InternetSite</b:SourceType>
    <b:Guid>{DC716AFD-7D9B-4295-ACEB-8ABB9F132259}</b:Guid>
    <b:Author>
      <b:Author>
        <b:Corporate>Microsoft</b:Corporate>
      </b:Author>
    </b:Author>
    <b:Title>What is Blazor?</b:Title>
    <b:YearAccessed>2024</b:YearAccessed>
    <b:MonthAccessed>October</b:MonthAccessed>
    <b:DayAccessed>10</b:DayAccessed>
    <b:URL>https://learn.microsoft.com/en-us/training/modules/blazor-introduction/2-what-is-blazor</b:URL>
    <b:RefOrder>7</b:RefOrder>
  </b:Source>
  <b:Source>
    <b:Tag>Ora24</b:Tag>
    <b:SourceType>InternetSite</b:SourceType>
    <b:Guid>{8E8F59A1-5E4C-4F43-B41B-AF71B2F4EDAF}</b:Guid>
    <b:Author>
      <b:Author>
        <b:Corporate>Oracle</b:Corporate>
      </b:Author>
    </b:Author>
    <b:Title>What is MySQL</b:Title>
    <b:YearAccessed>2024</b:YearAccessed>
    <b:MonthAccessed>October</b:MonthAccessed>
    <b:DayAccessed>02</b:DayAccessed>
    <b:URL>https://dev.mysql.com/doc/refman/8.0/en/what-is-mysql.html</b:URL>
    <b:RefOrder>9</b:RefOrder>
  </b:Source>
  <b:Source>
    <b:Tag>Gui24</b:Tag>
    <b:SourceType>InternetSite</b:SourceType>
    <b:Guid>{8C606573-84FB-4A74-B857-392099D032A0}</b:Guid>
    <b:Author>
      <b:Author>
        <b:NameList>
          <b:Person>
            <b:Last>Ros</b:Last>
            <b:First>Guillem</b:First>
          </b:Person>
        </b:NameList>
      </b:Author>
    </b:Author>
    <b:Title>How to use Hevy</b:Title>
    <b:YearAccessed>2024</b:YearAccessed>
    <b:MonthAccessed>October</b:MonthAccessed>
    <b:DayAccessed>10</b:DayAccessed>
    <b:URL>https://www.hevyapp.com/hevy-tutorial/</b:URL>
    <b:RefOrder>4</b:RefOrder>
  </b:Source>
  <b:Source>
    <b:Tag>Bog24</b:Tag>
    <b:SourceType>InternetSite</b:SourceType>
    <b:Guid>{592DD6F7-663A-47C9-B4E1-4508265F7112}</b:Guid>
    <b:Author>
      <b:Author>
        <b:NameList>
          <b:Person>
            <b:Last>Sandu</b:Last>
            <b:First>Bogdan</b:First>
          </b:Person>
        </b:NameList>
      </b:Author>
    </b:Author>
    <b:Title>5 Apps Like Finch To Improve Your Mental Health</b:Title>
    <b:ProductionCompany>TMS</b:ProductionCompany>
    <b:Year>2024</b:Year>
    <b:Month>Febuary</b:Month>
    <b:Day>11</b:Day>
    <b:YearAccessed>2024</b:YearAccessed>
    <b:MonthAccessed>October</b:MonthAccessed>
    <b:DayAccessed>10</b:DayAccessed>
    <b:URL>https://tms-outsource.com/blog/posts/apps-like-finch/</b:URL>
    <b:RefOrder>3</b:RefOrder>
  </b:Source>
  <b:Source>
    <b:Tag>Ahe24</b:Tag>
    <b:SourceType>InternetSite</b:SourceType>
    <b:Guid>{23598039-5EFF-4BD6-9269-048E3EDFDABC}</b:Guid>
    <b:Author>
      <b:Author>
        <b:Corporate>Ahead</b:Corporate>
      </b:Author>
    </b:Author>
    <b:Title>Daylio - A Wellbeing App</b:Title>
    <b:YearAccessed>2024</b:YearAccessed>
    <b:MonthAccessed>October</b:MonthAccessed>
    <b:DayAccessed>10</b:DayAccessed>
    <b:URL>https://www.ahead.ie/daylio</b:URL>
    <b:RefOrder>2</b:RefOrder>
  </b:Source>
  <b:Source xmlns:b="http://schemas.openxmlformats.org/officeDocument/2006/bibliography">
    <b:Tag>StackOverflow</b:Tag>
    <b:SourceType>InternetSite</b:SourceType>
    <b:Guid>{71F50902-896D-478C-9DF6-FA3A50AAEBF3}</b:Guid>
    <b:Title>Stack Overflow Developer Survey 2024</b:Title>
    <b:Year>2024</b:Year>
    <b:Author>
      <b:Author>
        <b:Corporate>Stack Overflow</b:Corporate>
      </b:Author>
    </b:Author>
    <b:YearAccessed>2024</b:YearAccessed>
    <b:MonthAccessed>October</b:MonthAccessed>
    <b:DayAccessed>14</b:DayAccessed>
    <b:URL>https://survey.stackoverflow.co/2024/technology/#2-web-frameworks-and-technologies</b:URL>
    <b:RefOrder>6</b:RefOrder>
  </b:Source>
  <b:Source>
    <b:Tag>OWA23</b:Tag>
    <b:SourceType>InternetSite</b:SourceType>
    <b:Guid>{57833A1F-D5C4-4D76-85A8-7F5C9B810612}</b:Guid>
    <b:Author>
      <b:Author>
        <b:Corporate>OWASP</b:Corporate>
      </b:Author>
    </b:Author>
    <b:Title>Password Storage Cheat Sheet</b:Title>
    <b:Year>2023</b:Year>
    <b:YearAccessed>2024</b:YearAccessed>
    <b:MonthAccessed>October</b:MonthAccessed>
    <b:DayAccessed>17</b:DayAccessed>
    <b:URL>https://cheatsheetseries.owasp.org/cheatsheets/Password_Storage_Cheat_Sheet.html</b:URL>
    <b:RefOrder>11</b:RefOrder>
  </b:Source>
  <b:Source>
    <b:Tag>Mic243</b:Tag>
    <b:SourceType>InternetSite</b:SourceType>
    <b:Guid>{D44DA361-7CAA-46D6-B1DB-B852A944FA49}</b:Guid>
    <b:Author>
      <b:Author>
        <b:Corporate>Microsoft</b:Corporate>
      </b:Author>
    </b:Author>
    <b:Title>Build a .NET MAUI Blazor Hybrid app with a Blazor Web App</b:Title>
    <b:YearAccessed>2024</b:YearAccessed>
    <b:MonthAccessed>October</b:MonthAccessed>
    <b:DayAccessed>17</b:DayAccessed>
    <b:URL>https://learn.microsoft.com/en-us/aspnet/core/blazor/hybrid/tutorials/maui-blazor-web-app?view=aspnetcore-8.0</b:URL>
    <b:RefOrder>10</b:RefOrder>
  </b:Source>
</b:Sources>
</file>

<file path=customXml/item3.xml><?xml version="1.0" encoding="utf-8"?>
<ct:contentTypeSchema xmlns:ct="http://schemas.microsoft.com/office/2006/metadata/contentType" xmlns:ma="http://schemas.microsoft.com/office/2006/metadata/properties/metaAttributes" ct:_="" ma:_="" ma:contentTypeName="Dokumentum" ma:contentTypeID="0x010100804405677F68524E887B9BAD647EC267" ma:contentTypeVersion="17" ma:contentTypeDescription="Új dokumentum létrehozása." ma:contentTypeScope="" ma:versionID="76fc60fa35090df738af56597c20442c">
  <xsd:schema xmlns:xsd="http://www.w3.org/2001/XMLSchema" xmlns:xs="http://www.w3.org/2001/XMLSchema" xmlns:p="http://schemas.microsoft.com/office/2006/metadata/properties" xmlns:ns3="2c71b88f-36ae-449a-8a52-10e2658bdd67" xmlns:ns4="ae689388-e07a-4908-9d5a-df7298fe66fc" targetNamespace="http://schemas.microsoft.com/office/2006/metadata/properties" ma:root="true" ma:fieldsID="b0fbbcf4c3d3a80139dc1bb83a4232cb" ns3:_="" ns4:_="">
    <xsd:import namespace="2c71b88f-36ae-449a-8a52-10e2658bdd67"/>
    <xsd:import namespace="ae689388-e07a-4908-9d5a-df7298fe66f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SearchPropertie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_activity" minOccurs="0"/>
                <xsd:element ref="ns4:SharedWithUsers" minOccurs="0"/>
                <xsd:element ref="ns4:SharedWithDetails" minOccurs="0"/>
                <xsd:element ref="ns4:SharingHintHash"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71b88f-36ae-449a-8a52-10e2658bdd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e689388-e07a-4908-9d5a-df7298fe66fc" elementFormDefault="qualified">
    <xsd:import namespace="http://schemas.microsoft.com/office/2006/documentManagement/types"/>
    <xsd:import namespace="http://schemas.microsoft.com/office/infopath/2007/PartnerControls"/>
    <xsd:element name="SharedWithUsers" ma:index="20" nillable="true" ma:displayName="Résztvevők"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Megosztva részletekkel" ma:internalName="SharedWithDetails" ma:readOnly="true">
      <xsd:simpleType>
        <xsd:restriction base="dms:Note">
          <xsd:maxLength value="255"/>
        </xsd:restriction>
      </xsd:simpleType>
    </xsd:element>
    <xsd:element name="SharingHintHash" ma:index="22" nillable="true" ma:displayName="Megosztási tipp kivonat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artalomtípus"/>
        <xsd:element ref="dc:title" minOccurs="0" maxOccurs="1" ma:index="4"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283BDE5-2110-47A1-B6BF-261D767F66A4}">
  <ds:schemaRefs>
    <ds:schemaRef ds:uri="http://schemas.microsoft.com/office/2006/metadata/properties"/>
    <ds:schemaRef ds:uri="http://schemas.microsoft.com/office/infopath/2007/PartnerControls"/>
    <ds:schemaRef ds:uri="2c71b88f-36ae-449a-8a52-10e2658bdd67"/>
  </ds:schemaRefs>
</ds:datastoreItem>
</file>

<file path=customXml/itemProps2.xml><?xml version="1.0" encoding="utf-8"?>
<ds:datastoreItem xmlns:ds="http://schemas.openxmlformats.org/officeDocument/2006/customXml" ds:itemID="{C30AA391-316B-4E95-AE8C-64681E201677}">
  <ds:schemaRefs>
    <ds:schemaRef ds:uri="http://schemas.openxmlformats.org/officeDocument/2006/bibliography"/>
  </ds:schemaRefs>
</ds:datastoreItem>
</file>

<file path=customXml/itemProps3.xml><?xml version="1.0" encoding="utf-8"?>
<ds:datastoreItem xmlns:ds="http://schemas.openxmlformats.org/officeDocument/2006/customXml" ds:itemID="{0B5E8B16-0AFB-408B-BF8C-70E4A1B923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71b88f-36ae-449a-8a52-10e2658bdd67"/>
    <ds:schemaRef ds:uri="ae689388-e07a-4908-9d5a-df7298fe66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FA6786E-AF7B-4A38-BBCA-BF31ECFEA1D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diptervsema2</Template>
  <TotalTime>2079</TotalTime>
  <Pages>10</Pages>
  <Words>561</Words>
  <Characters>3872</Characters>
  <Application>Microsoft Office Word</Application>
  <DocSecurity>0</DocSecurity>
  <Lines>32</Lines>
  <Paragraphs>8</Paragraphs>
  <ScaleCrop>false</ScaleCrop>
  <HeadingPairs>
    <vt:vector size="4" baseType="variant">
      <vt:variant>
        <vt:lpstr>Title</vt:lpstr>
      </vt:variant>
      <vt:variant>
        <vt:i4>1</vt:i4>
      </vt:variant>
      <vt:variant>
        <vt:lpstr>Cím</vt:lpstr>
      </vt:variant>
      <vt:variant>
        <vt:i4>1</vt:i4>
      </vt:variant>
    </vt:vector>
  </HeadingPairs>
  <TitlesOfParts>
    <vt:vector size="2" baseType="lpstr">
      <vt:lpstr>RUB_Assignment</vt:lpstr>
      <vt:lpstr>Diplomaterv útmutató</vt:lpstr>
    </vt:vector>
  </TitlesOfParts>
  <Manager/>
  <Company>Automatizálási és Alkalmazott Informatikai Tanszék</Company>
  <LinksUpToDate>false</LinksUpToDate>
  <CharactersWithSpaces>4425</CharactersWithSpaces>
  <SharedDoc>false</SharedDoc>
  <HLinks>
    <vt:vector size="204" baseType="variant">
      <vt:variant>
        <vt:i4>1179711</vt:i4>
      </vt:variant>
      <vt:variant>
        <vt:i4>207</vt:i4>
      </vt:variant>
      <vt:variant>
        <vt:i4>0</vt:i4>
      </vt:variant>
      <vt:variant>
        <vt:i4>5</vt:i4>
      </vt:variant>
      <vt:variant>
        <vt:lpwstr/>
      </vt:variant>
      <vt:variant>
        <vt:lpwstr>_Toc178959324</vt:lpwstr>
      </vt:variant>
      <vt:variant>
        <vt:i4>1179711</vt:i4>
      </vt:variant>
      <vt:variant>
        <vt:i4>201</vt:i4>
      </vt:variant>
      <vt:variant>
        <vt:i4>0</vt:i4>
      </vt:variant>
      <vt:variant>
        <vt:i4>5</vt:i4>
      </vt:variant>
      <vt:variant>
        <vt:lpwstr/>
      </vt:variant>
      <vt:variant>
        <vt:lpwstr>_Toc178959323</vt:lpwstr>
      </vt:variant>
      <vt:variant>
        <vt:i4>1179711</vt:i4>
      </vt:variant>
      <vt:variant>
        <vt:i4>195</vt:i4>
      </vt:variant>
      <vt:variant>
        <vt:i4>0</vt:i4>
      </vt:variant>
      <vt:variant>
        <vt:i4>5</vt:i4>
      </vt:variant>
      <vt:variant>
        <vt:lpwstr/>
      </vt:variant>
      <vt:variant>
        <vt:lpwstr>_Toc178959322</vt:lpwstr>
      </vt:variant>
      <vt:variant>
        <vt:i4>1179711</vt:i4>
      </vt:variant>
      <vt:variant>
        <vt:i4>189</vt:i4>
      </vt:variant>
      <vt:variant>
        <vt:i4>0</vt:i4>
      </vt:variant>
      <vt:variant>
        <vt:i4>5</vt:i4>
      </vt:variant>
      <vt:variant>
        <vt:lpwstr/>
      </vt:variant>
      <vt:variant>
        <vt:lpwstr>_Toc178959321</vt:lpwstr>
      </vt:variant>
      <vt:variant>
        <vt:i4>1179711</vt:i4>
      </vt:variant>
      <vt:variant>
        <vt:i4>183</vt:i4>
      </vt:variant>
      <vt:variant>
        <vt:i4>0</vt:i4>
      </vt:variant>
      <vt:variant>
        <vt:i4>5</vt:i4>
      </vt:variant>
      <vt:variant>
        <vt:lpwstr/>
      </vt:variant>
      <vt:variant>
        <vt:lpwstr>_Toc178959320</vt:lpwstr>
      </vt:variant>
      <vt:variant>
        <vt:i4>1114175</vt:i4>
      </vt:variant>
      <vt:variant>
        <vt:i4>177</vt:i4>
      </vt:variant>
      <vt:variant>
        <vt:i4>0</vt:i4>
      </vt:variant>
      <vt:variant>
        <vt:i4>5</vt:i4>
      </vt:variant>
      <vt:variant>
        <vt:lpwstr/>
      </vt:variant>
      <vt:variant>
        <vt:lpwstr>_Toc178959319</vt:lpwstr>
      </vt:variant>
      <vt:variant>
        <vt:i4>1114175</vt:i4>
      </vt:variant>
      <vt:variant>
        <vt:i4>171</vt:i4>
      </vt:variant>
      <vt:variant>
        <vt:i4>0</vt:i4>
      </vt:variant>
      <vt:variant>
        <vt:i4>5</vt:i4>
      </vt:variant>
      <vt:variant>
        <vt:lpwstr/>
      </vt:variant>
      <vt:variant>
        <vt:lpwstr>_Toc178959318</vt:lpwstr>
      </vt:variant>
      <vt:variant>
        <vt:i4>1114175</vt:i4>
      </vt:variant>
      <vt:variant>
        <vt:i4>165</vt:i4>
      </vt:variant>
      <vt:variant>
        <vt:i4>0</vt:i4>
      </vt:variant>
      <vt:variant>
        <vt:i4>5</vt:i4>
      </vt:variant>
      <vt:variant>
        <vt:lpwstr/>
      </vt:variant>
      <vt:variant>
        <vt:lpwstr>_Toc178959317</vt:lpwstr>
      </vt:variant>
      <vt:variant>
        <vt:i4>1114175</vt:i4>
      </vt:variant>
      <vt:variant>
        <vt:i4>159</vt:i4>
      </vt:variant>
      <vt:variant>
        <vt:i4>0</vt:i4>
      </vt:variant>
      <vt:variant>
        <vt:i4>5</vt:i4>
      </vt:variant>
      <vt:variant>
        <vt:lpwstr/>
      </vt:variant>
      <vt:variant>
        <vt:lpwstr>_Toc178959316</vt:lpwstr>
      </vt:variant>
      <vt:variant>
        <vt:i4>1114175</vt:i4>
      </vt:variant>
      <vt:variant>
        <vt:i4>153</vt:i4>
      </vt:variant>
      <vt:variant>
        <vt:i4>0</vt:i4>
      </vt:variant>
      <vt:variant>
        <vt:i4>5</vt:i4>
      </vt:variant>
      <vt:variant>
        <vt:lpwstr/>
      </vt:variant>
      <vt:variant>
        <vt:lpwstr>_Toc178959315</vt:lpwstr>
      </vt:variant>
      <vt:variant>
        <vt:i4>1114175</vt:i4>
      </vt:variant>
      <vt:variant>
        <vt:i4>147</vt:i4>
      </vt:variant>
      <vt:variant>
        <vt:i4>0</vt:i4>
      </vt:variant>
      <vt:variant>
        <vt:i4>5</vt:i4>
      </vt:variant>
      <vt:variant>
        <vt:lpwstr/>
      </vt:variant>
      <vt:variant>
        <vt:lpwstr>_Toc178959314</vt:lpwstr>
      </vt:variant>
      <vt:variant>
        <vt:i4>1114175</vt:i4>
      </vt:variant>
      <vt:variant>
        <vt:i4>141</vt:i4>
      </vt:variant>
      <vt:variant>
        <vt:i4>0</vt:i4>
      </vt:variant>
      <vt:variant>
        <vt:i4>5</vt:i4>
      </vt:variant>
      <vt:variant>
        <vt:lpwstr/>
      </vt:variant>
      <vt:variant>
        <vt:lpwstr>_Toc178959313</vt:lpwstr>
      </vt:variant>
      <vt:variant>
        <vt:i4>1114175</vt:i4>
      </vt:variant>
      <vt:variant>
        <vt:i4>135</vt:i4>
      </vt:variant>
      <vt:variant>
        <vt:i4>0</vt:i4>
      </vt:variant>
      <vt:variant>
        <vt:i4>5</vt:i4>
      </vt:variant>
      <vt:variant>
        <vt:lpwstr/>
      </vt:variant>
      <vt:variant>
        <vt:lpwstr>_Toc178959312</vt:lpwstr>
      </vt:variant>
      <vt:variant>
        <vt:i4>1114175</vt:i4>
      </vt:variant>
      <vt:variant>
        <vt:i4>129</vt:i4>
      </vt:variant>
      <vt:variant>
        <vt:i4>0</vt:i4>
      </vt:variant>
      <vt:variant>
        <vt:i4>5</vt:i4>
      </vt:variant>
      <vt:variant>
        <vt:lpwstr/>
      </vt:variant>
      <vt:variant>
        <vt:lpwstr>_Toc178959311</vt:lpwstr>
      </vt:variant>
      <vt:variant>
        <vt:i4>1114175</vt:i4>
      </vt:variant>
      <vt:variant>
        <vt:i4>123</vt:i4>
      </vt:variant>
      <vt:variant>
        <vt:i4>0</vt:i4>
      </vt:variant>
      <vt:variant>
        <vt:i4>5</vt:i4>
      </vt:variant>
      <vt:variant>
        <vt:lpwstr/>
      </vt:variant>
      <vt:variant>
        <vt:lpwstr>_Toc178959310</vt:lpwstr>
      </vt:variant>
      <vt:variant>
        <vt:i4>1048639</vt:i4>
      </vt:variant>
      <vt:variant>
        <vt:i4>117</vt:i4>
      </vt:variant>
      <vt:variant>
        <vt:i4>0</vt:i4>
      </vt:variant>
      <vt:variant>
        <vt:i4>5</vt:i4>
      </vt:variant>
      <vt:variant>
        <vt:lpwstr/>
      </vt:variant>
      <vt:variant>
        <vt:lpwstr>_Toc178959309</vt:lpwstr>
      </vt:variant>
      <vt:variant>
        <vt:i4>1048639</vt:i4>
      </vt:variant>
      <vt:variant>
        <vt:i4>111</vt:i4>
      </vt:variant>
      <vt:variant>
        <vt:i4>0</vt:i4>
      </vt:variant>
      <vt:variant>
        <vt:i4>5</vt:i4>
      </vt:variant>
      <vt:variant>
        <vt:lpwstr/>
      </vt:variant>
      <vt:variant>
        <vt:lpwstr>_Toc178959308</vt:lpwstr>
      </vt:variant>
      <vt:variant>
        <vt:i4>1048639</vt:i4>
      </vt:variant>
      <vt:variant>
        <vt:i4>105</vt:i4>
      </vt:variant>
      <vt:variant>
        <vt:i4>0</vt:i4>
      </vt:variant>
      <vt:variant>
        <vt:i4>5</vt:i4>
      </vt:variant>
      <vt:variant>
        <vt:lpwstr/>
      </vt:variant>
      <vt:variant>
        <vt:lpwstr>_Toc178959307</vt:lpwstr>
      </vt:variant>
      <vt:variant>
        <vt:i4>1048639</vt:i4>
      </vt:variant>
      <vt:variant>
        <vt:i4>99</vt:i4>
      </vt:variant>
      <vt:variant>
        <vt:i4>0</vt:i4>
      </vt:variant>
      <vt:variant>
        <vt:i4>5</vt:i4>
      </vt:variant>
      <vt:variant>
        <vt:lpwstr/>
      </vt:variant>
      <vt:variant>
        <vt:lpwstr>_Toc178959306</vt:lpwstr>
      </vt:variant>
      <vt:variant>
        <vt:i4>1048639</vt:i4>
      </vt:variant>
      <vt:variant>
        <vt:i4>93</vt:i4>
      </vt:variant>
      <vt:variant>
        <vt:i4>0</vt:i4>
      </vt:variant>
      <vt:variant>
        <vt:i4>5</vt:i4>
      </vt:variant>
      <vt:variant>
        <vt:lpwstr/>
      </vt:variant>
      <vt:variant>
        <vt:lpwstr>_Toc178959305</vt:lpwstr>
      </vt:variant>
      <vt:variant>
        <vt:i4>1048639</vt:i4>
      </vt:variant>
      <vt:variant>
        <vt:i4>87</vt:i4>
      </vt:variant>
      <vt:variant>
        <vt:i4>0</vt:i4>
      </vt:variant>
      <vt:variant>
        <vt:i4>5</vt:i4>
      </vt:variant>
      <vt:variant>
        <vt:lpwstr/>
      </vt:variant>
      <vt:variant>
        <vt:lpwstr>_Toc178959304</vt:lpwstr>
      </vt:variant>
      <vt:variant>
        <vt:i4>1048639</vt:i4>
      </vt:variant>
      <vt:variant>
        <vt:i4>81</vt:i4>
      </vt:variant>
      <vt:variant>
        <vt:i4>0</vt:i4>
      </vt:variant>
      <vt:variant>
        <vt:i4>5</vt:i4>
      </vt:variant>
      <vt:variant>
        <vt:lpwstr/>
      </vt:variant>
      <vt:variant>
        <vt:lpwstr>_Toc178959303</vt:lpwstr>
      </vt:variant>
      <vt:variant>
        <vt:i4>1048639</vt:i4>
      </vt:variant>
      <vt:variant>
        <vt:i4>75</vt:i4>
      </vt:variant>
      <vt:variant>
        <vt:i4>0</vt:i4>
      </vt:variant>
      <vt:variant>
        <vt:i4>5</vt:i4>
      </vt:variant>
      <vt:variant>
        <vt:lpwstr/>
      </vt:variant>
      <vt:variant>
        <vt:lpwstr>_Toc178959302</vt:lpwstr>
      </vt:variant>
      <vt:variant>
        <vt:i4>1048639</vt:i4>
      </vt:variant>
      <vt:variant>
        <vt:i4>69</vt:i4>
      </vt:variant>
      <vt:variant>
        <vt:i4>0</vt:i4>
      </vt:variant>
      <vt:variant>
        <vt:i4>5</vt:i4>
      </vt:variant>
      <vt:variant>
        <vt:lpwstr/>
      </vt:variant>
      <vt:variant>
        <vt:lpwstr>_Toc178959301</vt:lpwstr>
      </vt:variant>
      <vt:variant>
        <vt:i4>1048639</vt:i4>
      </vt:variant>
      <vt:variant>
        <vt:i4>63</vt:i4>
      </vt:variant>
      <vt:variant>
        <vt:i4>0</vt:i4>
      </vt:variant>
      <vt:variant>
        <vt:i4>5</vt:i4>
      </vt:variant>
      <vt:variant>
        <vt:lpwstr/>
      </vt:variant>
      <vt:variant>
        <vt:lpwstr>_Toc178959300</vt:lpwstr>
      </vt:variant>
      <vt:variant>
        <vt:i4>1638462</vt:i4>
      </vt:variant>
      <vt:variant>
        <vt:i4>57</vt:i4>
      </vt:variant>
      <vt:variant>
        <vt:i4>0</vt:i4>
      </vt:variant>
      <vt:variant>
        <vt:i4>5</vt:i4>
      </vt:variant>
      <vt:variant>
        <vt:lpwstr/>
      </vt:variant>
      <vt:variant>
        <vt:lpwstr>_Toc178959299</vt:lpwstr>
      </vt:variant>
      <vt:variant>
        <vt:i4>1638462</vt:i4>
      </vt:variant>
      <vt:variant>
        <vt:i4>51</vt:i4>
      </vt:variant>
      <vt:variant>
        <vt:i4>0</vt:i4>
      </vt:variant>
      <vt:variant>
        <vt:i4>5</vt:i4>
      </vt:variant>
      <vt:variant>
        <vt:lpwstr/>
      </vt:variant>
      <vt:variant>
        <vt:lpwstr>_Toc178959298</vt:lpwstr>
      </vt:variant>
      <vt:variant>
        <vt:i4>1638462</vt:i4>
      </vt:variant>
      <vt:variant>
        <vt:i4>45</vt:i4>
      </vt:variant>
      <vt:variant>
        <vt:i4>0</vt:i4>
      </vt:variant>
      <vt:variant>
        <vt:i4>5</vt:i4>
      </vt:variant>
      <vt:variant>
        <vt:lpwstr/>
      </vt:variant>
      <vt:variant>
        <vt:lpwstr>_Toc178959297</vt:lpwstr>
      </vt:variant>
      <vt:variant>
        <vt:i4>1638462</vt:i4>
      </vt:variant>
      <vt:variant>
        <vt:i4>39</vt:i4>
      </vt:variant>
      <vt:variant>
        <vt:i4>0</vt:i4>
      </vt:variant>
      <vt:variant>
        <vt:i4>5</vt:i4>
      </vt:variant>
      <vt:variant>
        <vt:lpwstr/>
      </vt:variant>
      <vt:variant>
        <vt:lpwstr>_Toc178959296</vt:lpwstr>
      </vt:variant>
      <vt:variant>
        <vt:i4>1638462</vt:i4>
      </vt:variant>
      <vt:variant>
        <vt:i4>33</vt:i4>
      </vt:variant>
      <vt:variant>
        <vt:i4>0</vt:i4>
      </vt:variant>
      <vt:variant>
        <vt:i4>5</vt:i4>
      </vt:variant>
      <vt:variant>
        <vt:lpwstr/>
      </vt:variant>
      <vt:variant>
        <vt:lpwstr>_Toc178959295</vt:lpwstr>
      </vt:variant>
      <vt:variant>
        <vt:i4>1638462</vt:i4>
      </vt:variant>
      <vt:variant>
        <vt:i4>27</vt:i4>
      </vt:variant>
      <vt:variant>
        <vt:i4>0</vt:i4>
      </vt:variant>
      <vt:variant>
        <vt:i4>5</vt:i4>
      </vt:variant>
      <vt:variant>
        <vt:lpwstr/>
      </vt:variant>
      <vt:variant>
        <vt:lpwstr>_Toc178959294</vt:lpwstr>
      </vt:variant>
      <vt:variant>
        <vt:i4>1638462</vt:i4>
      </vt:variant>
      <vt:variant>
        <vt:i4>21</vt:i4>
      </vt:variant>
      <vt:variant>
        <vt:i4>0</vt:i4>
      </vt:variant>
      <vt:variant>
        <vt:i4>5</vt:i4>
      </vt:variant>
      <vt:variant>
        <vt:lpwstr/>
      </vt:variant>
      <vt:variant>
        <vt:lpwstr>_Toc178959293</vt:lpwstr>
      </vt:variant>
      <vt:variant>
        <vt:i4>1638462</vt:i4>
      </vt:variant>
      <vt:variant>
        <vt:i4>15</vt:i4>
      </vt:variant>
      <vt:variant>
        <vt:i4>0</vt:i4>
      </vt:variant>
      <vt:variant>
        <vt:i4>5</vt:i4>
      </vt:variant>
      <vt:variant>
        <vt:lpwstr/>
      </vt:variant>
      <vt:variant>
        <vt:lpwstr>_Toc178959292</vt:lpwstr>
      </vt:variant>
      <vt:variant>
        <vt:i4>1638462</vt:i4>
      </vt:variant>
      <vt:variant>
        <vt:i4>9</vt:i4>
      </vt:variant>
      <vt:variant>
        <vt:i4>0</vt:i4>
      </vt:variant>
      <vt:variant>
        <vt:i4>5</vt:i4>
      </vt:variant>
      <vt:variant>
        <vt:lpwstr/>
      </vt:variant>
      <vt:variant>
        <vt:lpwstr>_Toc178959291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RUB_Assignment</dc:title>
  <dc:subject/>
  <dc:creator>Szabó Dániel</dc:creator>
  <cp:keywords/>
  <dc:description/>
  <cp:lastModifiedBy>Szabó Dániel</cp:lastModifiedBy>
  <cp:revision>109</cp:revision>
  <cp:lastPrinted>2024-12-06T09:07:00Z</cp:lastPrinted>
  <dcterms:created xsi:type="dcterms:W3CDTF">2024-12-04T17:48:00Z</dcterms:created>
  <dcterms:modified xsi:type="dcterms:W3CDTF">2026-06-24T18:31:00Z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0x010100804405677F68524E887B9BAD647EC267</vt:lpwstr>
  </property>
</Properties>
</file>