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742C" w14:textId="242E511C" w:rsidR="0063585C" w:rsidRPr="00DD212C" w:rsidRDefault="00DD212C" w:rsidP="00DD212C">
      <w:pPr>
        <w:pStyle w:val="Picture"/>
      </w:pPr>
      <w:r>
        <w:rPr>
          <w:noProof/>
        </w:rPr>
        <w:drawing>
          <wp:inline distT="0" distB="0" distL="0" distR="0" wp14:anchorId="4E30D436" wp14:editId="37EE67EE">
            <wp:extent cx="5400040" cy="1224280"/>
            <wp:effectExtent l="0" t="0" r="0" b="0"/>
            <wp:docPr id="233101434" name="Picture 1" descr="Verbundprojekt: Migrantenorganisationen und die Ko-Produktion sozia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rbundprojekt: Migrantenorganisationen und die Ko-Produktion sozial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224280"/>
                    </a:xfrm>
                    <a:prstGeom prst="rect">
                      <a:avLst/>
                    </a:prstGeom>
                    <a:noFill/>
                    <a:ln>
                      <a:noFill/>
                    </a:ln>
                  </pic:spPr>
                </pic:pic>
              </a:graphicData>
            </a:graphic>
          </wp:inline>
        </w:drawing>
      </w:r>
    </w:p>
    <w:p w14:paraId="5F5887E3" w14:textId="52F73EE3" w:rsidR="004851C7" w:rsidRPr="00DD212C" w:rsidRDefault="00DD212C" w:rsidP="00D429F2">
      <w:pPr>
        <w:pStyle w:val="Cmlapegyetem"/>
        <w:rPr>
          <w:lang w:val="de-DE"/>
        </w:rPr>
      </w:pPr>
      <w:r w:rsidRPr="00DD212C">
        <w:rPr>
          <w:lang w:val="de-DE"/>
        </w:rPr>
        <w:t>Ruhr Universität Bochum</w:t>
      </w:r>
    </w:p>
    <w:p w14:paraId="614306E0" w14:textId="3C6FAD3B" w:rsidR="004851C7" w:rsidRPr="00DD212C" w:rsidRDefault="00DD212C" w:rsidP="00D429F2">
      <w:pPr>
        <w:pStyle w:val="Cmlapkarstanszk"/>
        <w:rPr>
          <w:lang w:val="de-DE"/>
        </w:rPr>
      </w:pPr>
      <w:r w:rsidRPr="00DD212C">
        <w:rPr>
          <w:lang w:val="de-DE"/>
        </w:rPr>
        <w:t>Fakultät für Informatik</w:t>
      </w:r>
    </w:p>
    <w:p w14:paraId="64CDBF18" w14:textId="13E1F202" w:rsidR="00DD212C" w:rsidRPr="0092198E" w:rsidRDefault="00DD212C" w:rsidP="00D429F2">
      <w:pPr>
        <w:pStyle w:val="Cmlapkarstanszk"/>
      </w:pPr>
      <w:proofErr w:type="spellStart"/>
      <w:r w:rsidRPr="0092198E">
        <w:t>Systemsicherheit</w:t>
      </w:r>
      <w:proofErr w:type="spellEnd"/>
      <w:r w:rsidRPr="0092198E">
        <w:t xml:space="preserve"> (211011-SS 2026)</w:t>
      </w:r>
    </w:p>
    <w:p w14:paraId="636BBB01" w14:textId="77777777" w:rsidR="004851C7" w:rsidRPr="00DD212C" w:rsidRDefault="004851C7"/>
    <w:p w14:paraId="36F20A54" w14:textId="77777777" w:rsidR="004851C7" w:rsidRPr="00DD212C" w:rsidRDefault="004851C7"/>
    <w:p w14:paraId="7E8300BE" w14:textId="77777777" w:rsidR="004851C7" w:rsidRPr="00DD212C" w:rsidRDefault="004851C7"/>
    <w:p w14:paraId="2D8CF118" w14:textId="77777777" w:rsidR="004851C7" w:rsidRPr="00DD212C" w:rsidRDefault="004851C7" w:rsidP="007A0908">
      <w:pPr>
        <w:ind w:firstLine="0"/>
      </w:pPr>
    </w:p>
    <w:p w14:paraId="1309EF9A" w14:textId="77777777" w:rsidR="004851C7" w:rsidRPr="00DD212C" w:rsidRDefault="004851C7"/>
    <w:p w14:paraId="7F39B52B" w14:textId="77777777" w:rsidR="004851C7" w:rsidRPr="00DD212C" w:rsidRDefault="004851C7"/>
    <w:p w14:paraId="436457F8" w14:textId="5C964A46" w:rsidR="00630A92" w:rsidRDefault="007A0908" w:rsidP="00630A92">
      <w:pPr>
        <w:keepLines/>
        <w:spacing w:after="0"/>
        <w:ind w:firstLine="0"/>
        <w:jc w:val="center"/>
        <w:rPr>
          <w:rFonts w:cs="Arial"/>
          <w:b/>
          <w:bCs/>
          <w:caps/>
          <w:kern w:val="28"/>
          <w:sz w:val="52"/>
          <w:szCs w:val="32"/>
        </w:rPr>
      </w:pPr>
      <w:r>
        <w:rPr>
          <w:rFonts w:cs="Arial"/>
          <w:b/>
          <w:bCs/>
          <w:caps/>
          <w:kern w:val="28"/>
          <w:sz w:val="52"/>
          <w:szCs w:val="32"/>
        </w:rPr>
        <w:t>System security assignment 2</w:t>
      </w:r>
    </w:p>
    <w:p w14:paraId="0732F510" w14:textId="5A8552E1" w:rsidR="00DD212C" w:rsidRPr="0092198E" w:rsidRDefault="00DD212C" w:rsidP="00DD212C">
      <w:pPr>
        <w:pStyle w:val="Cmlapszerz"/>
        <w:rPr>
          <w:noProof w:val="0"/>
          <w:color w:val="FF0000"/>
        </w:rPr>
      </w:pPr>
      <w:r>
        <w:rPr>
          <w:noProof w:val="0"/>
        </w:rPr>
        <w:t>Matias</w:t>
      </w:r>
      <w:r w:rsidR="0092198E">
        <w:rPr>
          <w:noProof w:val="0"/>
        </w:rPr>
        <w:t xml:space="preserve"> </w:t>
      </w:r>
      <w:r w:rsidR="0092198E">
        <w:rPr>
          <w:noProof w:val="0"/>
          <w:color w:val="FF0000"/>
        </w:rPr>
        <w:t>Replace</w:t>
      </w:r>
    </w:p>
    <w:p w14:paraId="5A97AB4D" w14:textId="3C7FEC70" w:rsidR="00630A92" w:rsidRDefault="00DD212C" w:rsidP="00DD212C">
      <w:pPr>
        <w:pStyle w:val="Cmlapszerz"/>
        <w:rPr>
          <w:noProof w:val="0"/>
        </w:rPr>
      </w:pPr>
      <w:r>
        <w:rPr>
          <w:noProof w:val="0"/>
        </w:rPr>
        <w:t>Matej</w:t>
      </w:r>
      <w:r w:rsidR="0092198E">
        <w:rPr>
          <w:noProof w:val="0"/>
        </w:rPr>
        <w:t xml:space="preserve"> </w:t>
      </w:r>
      <w:r w:rsidR="0092198E">
        <w:rPr>
          <w:noProof w:val="0"/>
          <w:color w:val="FF0000"/>
        </w:rPr>
        <w:t>Replace</w:t>
      </w:r>
    </w:p>
    <w:p w14:paraId="2878EB5B" w14:textId="77777777" w:rsidR="00A10F44" w:rsidRDefault="00A10F44" w:rsidP="00A10F44">
      <w:pPr>
        <w:pStyle w:val="Cmlapszerz"/>
        <w:rPr>
          <w:noProof w:val="0"/>
        </w:rPr>
      </w:pPr>
      <w:r>
        <w:rPr>
          <w:noProof w:val="0"/>
        </w:rPr>
        <w:t>Da</w:t>
      </w:r>
      <w:r w:rsidRPr="00DD212C">
        <w:rPr>
          <w:noProof w:val="0"/>
        </w:rPr>
        <w:t>niel</w:t>
      </w:r>
      <w:r>
        <w:rPr>
          <w:noProof w:val="0"/>
        </w:rPr>
        <w:t xml:space="preserve"> Szabo</w:t>
      </w:r>
    </w:p>
    <w:p w14:paraId="4C8534C4" w14:textId="12E599AD" w:rsidR="007A0908" w:rsidRPr="00DD212C" w:rsidRDefault="007A0908" w:rsidP="007A0908">
      <w:pPr>
        <w:keepLines/>
        <w:spacing w:after="0"/>
        <w:ind w:firstLine="0"/>
        <w:jc w:val="center"/>
        <w:rPr>
          <w:smallCaps/>
        </w:rPr>
      </w:pPr>
      <w:r>
        <w:rPr>
          <w:smallCaps/>
        </w:rPr>
        <w:t xml:space="preserve">3 Student Group 10 </w:t>
      </w:r>
    </w:p>
    <w:p w14:paraId="5FF02A1F" w14:textId="77777777" w:rsidR="00630A92" w:rsidRPr="00DD212C" w:rsidRDefault="00630A92" w:rsidP="00630A92">
      <w:pPr>
        <w:keepLines/>
        <w:spacing w:after="0"/>
        <w:ind w:firstLine="0"/>
        <w:jc w:val="center"/>
        <w:rPr>
          <w:smallCaps/>
        </w:rPr>
      </w:pPr>
    </w:p>
    <w:p w14:paraId="1B8CDBB4" w14:textId="77777777" w:rsidR="00630A92" w:rsidRPr="00DD212C" w:rsidRDefault="00630A92" w:rsidP="00630A92">
      <w:pPr>
        <w:keepLines/>
        <w:spacing w:after="0"/>
        <w:ind w:firstLine="0"/>
        <w:jc w:val="center"/>
        <w:rPr>
          <w:smallCaps/>
        </w:rPr>
      </w:pPr>
    </w:p>
    <w:p w14:paraId="05D54636" w14:textId="77777777" w:rsidR="00630A92" w:rsidRPr="00DD212C" w:rsidRDefault="00630A92" w:rsidP="00630A92">
      <w:pPr>
        <w:keepLines/>
        <w:spacing w:after="0"/>
        <w:ind w:firstLine="0"/>
        <w:jc w:val="center"/>
        <w:rPr>
          <w:smallCaps/>
        </w:rPr>
      </w:pPr>
    </w:p>
    <w:p w14:paraId="61F33379" w14:textId="77777777" w:rsidR="00630A92" w:rsidRPr="00DD212C" w:rsidRDefault="00630A92" w:rsidP="00630A92">
      <w:pPr>
        <w:keepLines/>
        <w:spacing w:after="0"/>
        <w:ind w:firstLine="0"/>
        <w:jc w:val="center"/>
        <w:rPr>
          <w:smallCaps/>
        </w:rPr>
      </w:pPr>
    </w:p>
    <w:p w14:paraId="4A0A8917" w14:textId="77777777" w:rsidR="00630A92" w:rsidRDefault="00630A92" w:rsidP="00630A92">
      <w:pPr>
        <w:keepLines/>
        <w:spacing w:after="0"/>
        <w:ind w:firstLine="0"/>
        <w:jc w:val="center"/>
        <w:rPr>
          <w:smallCaps/>
        </w:rPr>
      </w:pPr>
    </w:p>
    <w:p w14:paraId="6ADC70AC" w14:textId="77777777" w:rsidR="007A0908" w:rsidRPr="00DD212C" w:rsidRDefault="007A0908" w:rsidP="00630A92">
      <w:pPr>
        <w:keepLines/>
        <w:spacing w:after="0"/>
        <w:ind w:firstLine="0"/>
        <w:jc w:val="center"/>
        <w:rPr>
          <w:smallCaps/>
        </w:rPr>
      </w:pPr>
    </w:p>
    <w:p w14:paraId="113A12EC" w14:textId="77777777" w:rsidR="00630A92" w:rsidRPr="00DD212C" w:rsidRDefault="00630A92" w:rsidP="00630A92">
      <w:pPr>
        <w:keepLines/>
        <w:spacing w:after="0"/>
        <w:ind w:firstLine="0"/>
        <w:jc w:val="center"/>
        <w:rPr>
          <w:smallCaps/>
        </w:rPr>
      </w:pPr>
    </w:p>
    <w:p w14:paraId="59CFD63D" w14:textId="63240D51" w:rsidR="0063585C" w:rsidRPr="00DD212C" w:rsidRDefault="00DD212C" w:rsidP="00630A92">
      <w:pPr>
        <w:spacing w:after="0"/>
        <w:ind w:firstLine="0"/>
        <w:jc w:val="center"/>
      </w:pPr>
      <w:r>
        <w:t>BOCHUM</w:t>
      </w:r>
      <w:r w:rsidR="00630A92" w:rsidRPr="00DD212C">
        <w:t xml:space="preserve">, </w:t>
      </w:r>
      <w:r w:rsidR="006D1EEC" w:rsidRPr="00DD212C">
        <w:t>20</w:t>
      </w:r>
      <w:r w:rsidR="001E6746" w:rsidRPr="00DD212C">
        <w:t>2</w:t>
      </w:r>
      <w:r w:rsidR="00BF6A05" w:rsidRPr="00DD212C">
        <w:t>6</w:t>
      </w:r>
      <w:r w:rsidR="0063585C" w:rsidRPr="00DD212C">
        <w:fldChar w:fldCharType="begin"/>
      </w:r>
      <w:r w:rsidR="0063585C" w:rsidRPr="00DD212C">
        <w:instrText xml:space="preserve"> SUBJECT  \* MERGEFORMAT </w:instrText>
      </w:r>
      <w:r w:rsidR="0063585C" w:rsidRPr="00DD212C">
        <w:fldChar w:fldCharType="end"/>
      </w:r>
    </w:p>
    <w:p w14:paraId="0FE98BBF" w14:textId="2492B4F9" w:rsidR="001A57BC" w:rsidRPr="00DD212C" w:rsidRDefault="00405B96" w:rsidP="006A1B7F">
      <w:pPr>
        <w:pStyle w:val="Heading1"/>
      </w:pPr>
      <w:r>
        <w:lastRenderedPageBreak/>
        <w:t>Pen &amp; Paper tasks</w:t>
      </w:r>
    </w:p>
    <w:p w14:paraId="372F0C11" w14:textId="77FA8A1B" w:rsidR="00C7222B" w:rsidRPr="005247EA" w:rsidRDefault="005247EA" w:rsidP="00C7222B">
      <w:r>
        <w:t>In these exercises we shortly introduce the issues with the given protocols and describe a potential attack.</w:t>
      </w:r>
    </w:p>
    <w:p w14:paraId="1A7F30C0" w14:textId="4C58F651" w:rsidR="005247EA" w:rsidRDefault="00405B96" w:rsidP="005247EA">
      <w:pPr>
        <w:pStyle w:val="Heading2"/>
      </w:pPr>
      <w:r>
        <w:t>Authentication I</w:t>
      </w:r>
    </w:p>
    <w:p w14:paraId="4B3AB388" w14:textId="3DBCD23C" w:rsidR="00F54F71" w:rsidRDefault="005247EA" w:rsidP="00F54F71">
      <w:r>
        <w:t>The issue with this protocol is that when the server generates and encrypted session key {K</w:t>
      </w:r>
      <w:r>
        <w:rPr>
          <w:vertAlign w:val="subscript"/>
        </w:rPr>
        <w:t>A</w:t>
      </w:r>
      <w:r w:rsidR="00F54F71">
        <w:rPr>
          <w:vertAlign w:val="subscript"/>
        </w:rPr>
        <w:t>B</w:t>
      </w:r>
      <w:r>
        <w:t>}K</w:t>
      </w:r>
      <w:r>
        <w:rPr>
          <w:vertAlign w:val="subscript"/>
        </w:rPr>
        <w:t>AS</w:t>
      </w:r>
      <w:r>
        <w:t xml:space="preserve"> for Alice</w:t>
      </w:r>
      <w:r w:rsidR="00F54F71">
        <w:t>, then that key does not include Bob’s ID</w:t>
      </w:r>
      <w:r>
        <w:t>.</w:t>
      </w:r>
      <w:r w:rsidR="00F54F71">
        <w:t xml:space="preserve"> </w:t>
      </w:r>
      <w:r>
        <w:t>This allows for a Man-in-the-Middle attack</w:t>
      </w:r>
      <w:r w:rsidR="00F54F71">
        <w:t>, because Alice cannot check if she is actually sending a message to Bob</w:t>
      </w:r>
      <w:r>
        <w:t>.</w:t>
      </w:r>
    </w:p>
    <w:p w14:paraId="61871B58" w14:textId="1330CD82" w:rsidR="007A4231" w:rsidRPr="007A4231" w:rsidRDefault="00183CD8" w:rsidP="007A4231">
      <w:pPr>
        <w:pStyle w:val="Picture"/>
      </w:pPr>
      <w:r>
        <w:rPr>
          <w:noProof/>
        </w:rPr>
        <w:drawing>
          <wp:inline distT="0" distB="0" distL="0" distR="0" wp14:anchorId="4E6A203B" wp14:editId="52489D23">
            <wp:extent cx="5400040" cy="1942872"/>
            <wp:effectExtent l="0" t="0" r="0" b="635"/>
            <wp:docPr id="142593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942872"/>
                    </a:xfrm>
                    <a:prstGeom prst="rect">
                      <a:avLst/>
                    </a:prstGeom>
                    <a:noFill/>
                    <a:ln>
                      <a:noFill/>
                    </a:ln>
                  </pic:spPr>
                </pic:pic>
              </a:graphicData>
            </a:graphic>
          </wp:inline>
        </w:drawing>
      </w:r>
    </w:p>
    <w:p w14:paraId="333A5333" w14:textId="126BDB94" w:rsidR="009928E0" w:rsidRDefault="00F54F71" w:rsidP="00F54F71">
      <w:r>
        <w:t>As indicated in the protocol flow</w:t>
      </w:r>
      <w:r w:rsidR="00207797">
        <w:t xml:space="preserve"> chart,</w:t>
      </w:r>
      <w:r>
        <w:t xml:space="preserve"> Eve can intercept Alice’s first message to the server and replace Bob’s ID with her own. The server </w:t>
      </w:r>
      <w:r w:rsidR="00171694">
        <w:t xml:space="preserve">then </w:t>
      </w:r>
      <w:r>
        <w:t xml:space="preserve">generates the </w:t>
      </w:r>
      <w:r w:rsidR="00171694">
        <w:t>session key</w:t>
      </w:r>
      <w:r w:rsidR="009928E0">
        <w:t xml:space="preserve"> K</w:t>
      </w:r>
      <w:r w:rsidR="009928E0">
        <w:rPr>
          <w:vertAlign w:val="subscript"/>
        </w:rPr>
        <w:t>AE</w:t>
      </w:r>
      <w:r>
        <w:t xml:space="preserve">, but now it </w:t>
      </w:r>
      <w:r w:rsidR="00171694">
        <w:t>is for Alice and</w:t>
      </w:r>
      <w:r>
        <w:t xml:space="preserve"> Eve. </w:t>
      </w:r>
      <w:r w:rsidR="006116BA">
        <w:t>F</w:t>
      </w:r>
      <w:r>
        <w:t>rom this point onwards</w:t>
      </w:r>
      <w:r w:rsidR="00171694">
        <w:t xml:space="preserve">, Eve </w:t>
      </w:r>
      <w:r w:rsidR="009928E0">
        <w:t>could</w:t>
      </w:r>
      <w:r w:rsidR="00171694">
        <w:t xml:space="preserve"> read any message </w:t>
      </w:r>
      <w:r w:rsidR="009928E0">
        <w:t xml:space="preserve">coming </w:t>
      </w:r>
      <w:r w:rsidR="00171694">
        <w:t>from Alice and c</w:t>
      </w:r>
      <w:r w:rsidR="009928E0">
        <w:t>ould</w:t>
      </w:r>
      <w:r w:rsidR="00171694">
        <w:t xml:space="preserve"> impersonate Bob whenever she likes</w:t>
      </w:r>
      <w:r>
        <w:t>.</w:t>
      </w:r>
    </w:p>
    <w:p w14:paraId="5DF04B8F" w14:textId="12CD5D84" w:rsidR="005247EA" w:rsidRPr="00263326" w:rsidRDefault="006116BA" w:rsidP="00F54F71">
      <w:r>
        <w:t xml:space="preserve">To trick Bob as well </w:t>
      </w:r>
      <w:r w:rsidR="009928E0">
        <w:t>she starts another session but now with Bob</w:t>
      </w:r>
      <w:r w:rsidR="00263326">
        <w:t>. This way she gets the key K</w:t>
      </w:r>
      <w:r w:rsidR="00263326">
        <w:rPr>
          <w:vertAlign w:val="subscript"/>
        </w:rPr>
        <w:t>EB</w:t>
      </w:r>
      <w:r w:rsidR="00263326">
        <w:t xml:space="preserve"> to talk to Bob. Eve can then send this key to Alice as a disguised server response, so that Alice thinks that this is her session key with Bob. She then sends this to Bob, and now the session that he will use can also be </w:t>
      </w:r>
      <w:r w:rsidR="005C42A8">
        <w:t>decrypted</w:t>
      </w:r>
      <w:r w:rsidR="00263326">
        <w:t xml:space="preserve"> by Eve.</w:t>
      </w:r>
    </w:p>
    <w:p w14:paraId="77A5457D" w14:textId="22967951" w:rsidR="00B85F5E" w:rsidRPr="006F30AF" w:rsidRDefault="00405B96" w:rsidP="006F30AF">
      <w:pPr>
        <w:pStyle w:val="Heading2"/>
      </w:pPr>
      <w:r>
        <w:t>Authentication II</w:t>
      </w:r>
    </w:p>
    <w:p w14:paraId="3DDB0319" w14:textId="271C9D91" w:rsidR="006F30AF" w:rsidRDefault="006F30AF" w:rsidP="006F30AF">
      <w:r>
        <w:t>The issue with this protocol is that nonce that checks the liveness of the connection between Alice and the Server is not included in the initial message to Bob. This means that Bob has no way of checking the liveness of that message, an assumes that it is correct. Thus, Eve can hijack the conversation and take the role of Alice to fool Bob.</w:t>
      </w:r>
    </w:p>
    <w:p w14:paraId="0E98DEB1" w14:textId="0CA1203C" w:rsidR="006F30AF" w:rsidRDefault="00B45C7B" w:rsidP="00B45C7B">
      <w:pPr>
        <w:pStyle w:val="Picture"/>
      </w:pPr>
      <w:r w:rsidRPr="00B45C7B">
        <w:lastRenderedPageBreak/>
        <w:drawing>
          <wp:inline distT="0" distB="0" distL="0" distR="0" wp14:anchorId="1BAEEFF8" wp14:editId="130CEF71">
            <wp:extent cx="5400040" cy="1419860"/>
            <wp:effectExtent l="0" t="0" r="0" b="8890"/>
            <wp:docPr id="59493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937071" name=""/>
                    <pic:cNvPicPr/>
                  </pic:nvPicPr>
                  <pic:blipFill>
                    <a:blip r:embed="rId13"/>
                    <a:stretch>
                      <a:fillRect/>
                    </a:stretch>
                  </pic:blipFill>
                  <pic:spPr>
                    <a:xfrm>
                      <a:off x="0" y="0"/>
                      <a:ext cx="5400040" cy="1419860"/>
                    </a:xfrm>
                    <a:prstGeom prst="rect">
                      <a:avLst/>
                    </a:prstGeom>
                  </pic:spPr>
                </pic:pic>
              </a:graphicData>
            </a:graphic>
          </wp:inline>
        </w:drawing>
      </w:r>
    </w:p>
    <w:p w14:paraId="78A7C89E" w14:textId="2472D55E" w:rsidR="006F30AF" w:rsidRPr="006F30AF" w:rsidRDefault="006F30AF" w:rsidP="006F30AF">
      <w:r>
        <w:t>In this protocol flow</w:t>
      </w:r>
      <w:r w:rsidR="00207797">
        <w:t xml:space="preserve"> chart,</w:t>
      </w:r>
      <w:r>
        <w:t xml:space="preserve"> we can see that the first two messages are uninterrupted and Eve only intervenes when Bob is about to be contacted. Since K’</w:t>
      </w:r>
      <w:r>
        <w:rPr>
          <w:vertAlign w:val="subscript"/>
        </w:rPr>
        <w:t>AB</w:t>
      </w:r>
      <w:r>
        <w:t xml:space="preserve"> is known to Eve from a previous interaction, she can block the message from Alice and replace it with a previous one that used </w:t>
      </w:r>
      <w:r>
        <w:t>K’</w:t>
      </w:r>
      <w:r>
        <w:rPr>
          <w:vertAlign w:val="subscript"/>
        </w:rPr>
        <w:t>AB</w:t>
      </w:r>
      <w:r>
        <w:t xml:space="preserve">. Now Bob </w:t>
      </w:r>
      <w:r w:rsidR="00EB6CAF">
        <w:t>sends</w:t>
      </w:r>
      <w:r>
        <w:t xml:space="preserve"> back the request with the compromised key, so Eve can decrypt it and send back the nonce in the correct form</w:t>
      </w:r>
      <w:r w:rsidR="00235151">
        <w:t>, that Bob will accept as proof of the liveness and Alice’s identity.</w:t>
      </w:r>
    </w:p>
    <w:p w14:paraId="2DBBD6AB" w14:textId="320DFD66" w:rsidR="00803D8A" w:rsidRPr="00DD212C" w:rsidRDefault="00AD69F2" w:rsidP="00803D8A">
      <w:pPr>
        <w:pStyle w:val="Heading1"/>
      </w:pPr>
      <w:r>
        <w:lastRenderedPageBreak/>
        <w:t>Practical Tasks</w:t>
      </w:r>
    </w:p>
    <w:p w14:paraId="6A14D5AF" w14:textId="0E3FD991" w:rsidR="000A7F21" w:rsidRDefault="000A7F21" w:rsidP="000A7F21">
      <w:pPr>
        <w:rPr>
          <w:i/>
          <w:iCs/>
        </w:rPr>
      </w:pPr>
      <w:r w:rsidRPr="005030D0">
        <w:rPr>
          <w:i/>
          <w:iCs/>
        </w:rPr>
        <w:t>(</w:t>
      </w:r>
      <w:r>
        <w:rPr>
          <w:i/>
          <w:iCs/>
        </w:rPr>
        <w:t>Short introduction)</w:t>
      </w:r>
    </w:p>
    <w:p w14:paraId="05641A01" w14:textId="1A88590A" w:rsidR="00DF0688" w:rsidRPr="00DF0688" w:rsidRDefault="00DF0688" w:rsidP="00DF0688">
      <w:r w:rsidRPr="00DF0688">
        <w:t>This assignment was completed without the use of AI tools.</w:t>
      </w:r>
    </w:p>
    <w:p w14:paraId="5FF3CE96" w14:textId="2E7B083E" w:rsidR="001E0E3C" w:rsidRPr="00DD212C" w:rsidRDefault="005030D0" w:rsidP="001E0E3C">
      <w:pPr>
        <w:pStyle w:val="Heading2"/>
      </w:pPr>
      <w:r>
        <w:t>Framework</w:t>
      </w:r>
    </w:p>
    <w:p w14:paraId="04E87584" w14:textId="515D7939" w:rsidR="005030D0" w:rsidRPr="005030D0" w:rsidRDefault="005030D0" w:rsidP="00F82785">
      <w:pPr>
        <w:rPr>
          <w:i/>
          <w:iCs/>
        </w:rPr>
      </w:pPr>
      <w:r w:rsidRPr="005030D0">
        <w:rPr>
          <w:i/>
          <w:iCs/>
        </w:rPr>
        <w:t>(Short description about how to set up the environment. Maybe split it up into 2.1.1 Starting the Framework and 2.1.2 Proxy Modules if need)</w:t>
      </w:r>
    </w:p>
    <w:p w14:paraId="5B2FA468" w14:textId="1DE58B69" w:rsidR="007877E6" w:rsidRPr="00DD212C" w:rsidRDefault="005030D0" w:rsidP="007877E6">
      <w:pPr>
        <w:pStyle w:val="Heading2"/>
      </w:pPr>
      <w:r>
        <w:t>Tasks</w:t>
      </w:r>
    </w:p>
    <w:p w14:paraId="1CC3F0FB" w14:textId="65E84EF7" w:rsidR="007877E6" w:rsidRPr="00DD212C" w:rsidRDefault="005030D0" w:rsidP="007877E6">
      <w:r>
        <w:t xml:space="preserve">Having successfully set up the framework </w:t>
      </w:r>
      <w:r w:rsidR="001C4AF3">
        <w:t>we moved onto solving the practical tasks with the protocols.</w:t>
      </w:r>
    </w:p>
    <w:p w14:paraId="12F03EA7" w14:textId="55D3D570" w:rsidR="00A41AF0" w:rsidRPr="00DD212C" w:rsidRDefault="001C4AF3" w:rsidP="001C4AF3">
      <w:pPr>
        <w:pStyle w:val="Heading3"/>
      </w:pPr>
      <w:r>
        <w:t>Key Establishment</w:t>
      </w:r>
    </w:p>
    <w:p w14:paraId="43937794" w14:textId="273F516A" w:rsidR="00D42A5E" w:rsidRPr="00DD212C" w:rsidRDefault="001C4AF3" w:rsidP="007877E6">
      <w:r w:rsidRPr="005030D0">
        <w:rPr>
          <w:i/>
          <w:iCs/>
        </w:rPr>
        <w:t>(</w:t>
      </w:r>
      <w:r>
        <w:rPr>
          <w:i/>
          <w:iCs/>
        </w:rPr>
        <w:t>D</w:t>
      </w:r>
      <w:r w:rsidRPr="005030D0">
        <w:rPr>
          <w:i/>
          <w:iCs/>
        </w:rPr>
        <w:t>escription</w:t>
      </w:r>
      <w:r>
        <w:rPr>
          <w:i/>
          <w:iCs/>
        </w:rPr>
        <w:t xml:space="preserve"> about how to solve the task)</w:t>
      </w:r>
    </w:p>
    <w:p w14:paraId="463F9E70" w14:textId="0C2E2FD8" w:rsidR="007877E6" w:rsidRPr="00DD212C" w:rsidRDefault="007877E6" w:rsidP="001C4AF3">
      <w:pPr>
        <w:pStyle w:val="Heading3"/>
      </w:pPr>
      <w:r w:rsidRPr="00DD212C">
        <w:t>New User Interface</w:t>
      </w:r>
    </w:p>
    <w:p w14:paraId="3A083206" w14:textId="06490F67" w:rsidR="00A21045" w:rsidRPr="00DD212C" w:rsidRDefault="001C4AF3" w:rsidP="001C4AF3">
      <w:r w:rsidRPr="005030D0">
        <w:rPr>
          <w:i/>
          <w:iCs/>
        </w:rPr>
        <w:t>(</w:t>
      </w:r>
      <w:r>
        <w:rPr>
          <w:i/>
          <w:iCs/>
        </w:rPr>
        <w:t>D</w:t>
      </w:r>
      <w:r w:rsidRPr="005030D0">
        <w:rPr>
          <w:i/>
          <w:iCs/>
        </w:rPr>
        <w:t>escription</w:t>
      </w:r>
      <w:r>
        <w:rPr>
          <w:i/>
          <w:iCs/>
        </w:rPr>
        <w:t xml:space="preserve"> about how to solve the task)</w:t>
      </w:r>
    </w:p>
    <w:sectPr w:rsidR="00A21045" w:rsidRPr="00DD212C" w:rsidSect="00D23BFC">
      <w:headerReference w:type="even" r:id="rId14"/>
      <w:footerReference w:type="default" r:id="rId15"/>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63D99" w14:textId="77777777" w:rsidR="00B54472" w:rsidRPr="003068EB" w:rsidRDefault="00B54472">
      <w:r w:rsidRPr="003068EB">
        <w:separator/>
      </w:r>
    </w:p>
  </w:endnote>
  <w:endnote w:type="continuationSeparator" w:id="0">
    <w:p w14:paraId="7D60C717" w14:textId="77777777" w:rsidR="00B54472" w:rsidRPr="003068EB" w:rsidRDefault="00B54472">
      <w:r w:rsidRPr="003068EB">
        <w:continuationSeparator/>
      </w:r>
    </w:p>
  </w:endnote>
  <w:endnote w:type="continuationNotice" w:id="1">
    <w:p w14:paraId="3DEEE8B2" w14:textId="77777777" w:rsidR="00B54472" w:rsidRDefault="00B544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7C728" w14:textId="77777777" w:rsidR="009B2EED" w:rsidRPr="003068EB" w:rsidRDefault="009B2EED" w:rsidP="00C00B3C">
    <w:pPr>
      <w:pStyle w:val="Footer"/>
    </w:pPr>
    <w:r w:rsidRPr="003068EB">
      <w:rPr>
        <w:rStyle w:val="PageNumber"/>
      </w:rPr>
      <w:tab/>
    </w:r>
    <w:r w:rsidRPr="003068EB">
      <w:rPr>
        <w:rStyle w:val="PageNumber"/>
      </w:rPr>
      <w:fldChar w:fldCharType="begin"/>
    </w:r>
    <w:r w:rsidRPr="003068EB">
      <w:rPr>
        <w:rStyle w:val="PageNumber"/>
      </w:rPr>
      <w:instrText xml:space="preserve"> PAGE </w:instrText>
    </w:r>
    <w:r w:rsidRPr="003068EB">
      <w:rPr>
        <w:rStyle w:val="PageNumber"/>
      </w:rPr>
      <w:fldChar w:fldCharType="separate"/>
    </w:r>
    <w:r w:rsidR="003E2ECB" w:rsidRPr="003068EB">
      <w:rPr>
        <w:rStyle w:val="PageNumber"/>
      </w:rPr>
      <w:t>27</w:t>
    </w:r>
    <w:r w:rsidRPr="003068EB">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87B36" w14:textId="77777777" w:rsidR="00B54472" w:rsidRPr="003068EB" w:rsidRDefault="00B54472">
      <w:r w:rsidRPr="003068EB">
        <w:separator/>
      </w:r>
    </w:p>
  </w:footnote>
  <w:footnote w:type="continuationSeparator" w:id="0">
    <w:p w14:paraId="0F60FBEB" w14:textId="77777777" w:rsidR="00B54472" w:rsidRPr="003068EB" w:rsidRDefault="00B54472">
      <w:r w:rsidRPr="003068EB">
        <w:continuationSeparator/>
      </w:r>
    </w:p>
  </w:footnote>
  <w:footnote w:type="continuationNotice" w:id="1">
    <w:p w14:paraId="0C073183" w14:textId="77777777" w:rsidR="00B54472" w:rsidRDefault="00B544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DC4B" w14:textId="77777777" w:rsidR="009B2EED" w:rsidRPr="003068EB" w:rsidRDefault="009B2EED"/>
  <w:p w14:paraId="2C6DFBBE" w14:textId="77777777" w:rsidR="009B2EED" w:rsidRPr="003068EB" w:rsidRDefault="009B2EED"/>
  <w:p w14:paraId="125F8157" w14:textId="77777777" w:rsidR="009B2EED" w:rsidRPr="003068EB" w:rsidRDefault="009B2E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55A0B8A"/>
    <w:multiLevelType w:val="hybridMultilevel"/>
    <w:tmpl w:val="0CBE5952"/>
    <w:lvl w:ilvl="0" w:tplc="E81C1620">
      <w:start w:val="2"/>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12" w15:restartNumberingAfterBreak="0">
    <w:nsid w:val="056B0E8D"/>
    <w:multiLevelType w:val="hybridMultilevel"/>
    <w:tmpl w:val="CE6206CE"/>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13" w15:restartNumberingAfterBreak="0">
    <w:nsid w:val="05A0072F"/>
    <w:multiLevelType w:val="hybridMultilevel"/>
    <w:tmpl w:val="79C02E2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4" w15:restartNumberingAfterBreak="0">
    <w:nsid w:val="087F0E01"/>
    <w:multiLevelType w:val="hybridMultilevel"/>
    <w:tmpl w:val="D7B6DA60"/>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5" w15:restartNumberingAfterBreak="0">
    <w:nsid w:val="09B050E0"/>
    <w:multiLevelType w:val="multilevel"/>
    <w:tmpl w:val="ADC86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EE0508"/>
    <w:multiLevelType w:val="multilevel"/>
    <w:tmpl w:val="418E4214"/>
    <w:numStyleLink w:val="tmutatszmozottlista"/>
  </w:abstractNum>
  <w:abstractNum w:abstractNumId="17"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1DCF47C5"/>
    <w:multiLevelType w:val="hybridMultilevel"/>
    <w:tmpl w:val="2F785B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0C2AF3"/>
    <w:multiLevelType w:val="hybridMultilevel"/>
    <w:tmpl w:val="E1982EA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0" w15:restartNumberingAfterBreak="0">
    <w:nsid w:val="25D64D05"/>
    <w:multiLevelType w:val="hybridMultilevel"/>
    <w:tmpl w:val="D9AE7AD2"/>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21" w15:restartNumberingAfterBreak="0">
    <w:nsid w:val="2900117D"/>
    <w:multiLevelType w:val="hybridMultilevel"/>
    <w:tmpl w:val="3DDCA656"/>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2" w15:restartNumberingAfterBreak="0">
    <w:nsid w:val="2CC00925"/>
    <w:multiLevelType w:val="multilevel"/>
    <w:tmpl w:val="08EA5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ED54D7"/>
    <w:multiLevelType w:val="hybridMultilevel"/>
    <w:tmpl w:val="11461F9C"/>
    <w:lvl w:ilvl="0" w:tplc="E81C1620">
      <w:start w:val="2"/>
      <w:numFmt w:val="bullet"/>
      <w:lvlText w:val="-"/>
      <w:lvlJc w:val="left"/>
      <w:pPr>
        <w:ind w:left="1800" w:hanging="360"/>
      </w:pPr>
      <w:rPr>
        <w:rFonts w:ascii="Times New Roman" w:eastAsia="Times New Roman" w:hAnsi="Times New Roman" w:cs="Times New Roman"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4"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5513116"/>
    <w:multiLevelType w:val="hybridMultilevel"/>
    <w:tmpl w:val="056EBDE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6"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6D54B50"/>
    <w:multiLevelType w:val="hybridMultilevel"/>
    <w:tmpl w:val="8B1C25A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375D3006"/>
    <w:multiLevelType w:val="hybridMultilevel"/>
    <w:tmpl w:val="D5083728"/>
    <w:lvl w:ilvl="0" w:tplc="040E0001">
      <w:start w:val="1"/>
      <w:numFmt w:val="bullet"/>
      <w:lvlText w:val=""/>
      <w:lvlJc w:val="left"/>
      <w:pPr>
        <w:ind w:left="720" w:hanging="360"/>
      </w:pPr>
      <w:rPr>
        <w:rFonts w:ascii="Symbol" w:hAnsi="Symbol" w:hint="default"/>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0"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3C5F58F0"/>
    <w:multiLevelType w:val="multilevel"/>
    <w:tmpl w:val="4B6A7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A4099A"/>
    <w:multiLevelType w:val="hybridMultilevel"/>
    <w:tmpl w:val="064ABFE2"/>
    <w:lvl w:ilvl="0" w:tplc="040E0001">
      <w:start w:val="1"/>
      <w:numFmt w:val="bullet"/>
      <w:lvlText w:val=""/>
      <w:lvlJc w:val="left"/>
      <w:pPr>
        <w:ind w:left="1500" w:hanging="360"/>
      </w:pPr>
      <w:rPr>
        <w:rFonts w:ascii="Symbol" w:hAnsi="Symbol" w:hint="default"/>
      </w:rPr>
    </w:lvl>
    <w:lvl w:ilvl="1" w:tplc="040E0003" w:tentative="1">
      <w:start w:val="1"/>
      <w:numFmt w:val="bullet"/>
      <w:lvlText w:val="o"/>
      <w:lvlJc w:val="left"/>
      <w:pPr>
        <w:ind w:left="2220" w:hanging="360"/>
      </w:pPr>
      <w:rPr>
        <w:rFonts w:ascii="Courier New" w:hAnsi="Courier New" w:cs="Courier New" w:hint="default"/>
      </w:rPr>
    </w:lvl>
    <w:lvl w:ilvl="2" w:tplc="040E0005" w:tentative="1">
      <w:start w:val="1"/>
      <w:numFmt w:val="bullet"/>
      <w:lvlText w:val=""/>
      <w:lvlJc w:val="left"/>
      <w:pPr>
        <w:ind w:left="2940" w:hanging="360"/>
      </w:pPr>
      <w:rPr>
        <w:rFonts w:ascii="Wingdings" w:hAnsi="Wingdings" w:hint="default"/>
      </w:rPr>
    </w:lvl>
    <w:lvl w:ilvl="3" w:tplc="040E0001" w:tentative="1">
      <w:start w:val="1"/>
      <w:numFmt w:val="bullet"/>
      <w:lvlText w:val=""/>
      <w:lvlJc w:val="left"/>
      <w:pPr>
        <w:ind w:left="3660" w:hanging="360"/>
      </w:pPr>
      <w:rPr>
        <w:rFonts w:ascii="Symbol" w:hAnsi="Symbol" w:hint="default"/>
      </w:rPr>
    </w:lvl>
    <w:lvl w:ilvl="4" w:tplc="040E0003" w:tentative="1">
      <w:start w:val="1"/>
      <w:numFmt w:val="bullet"/>
      <w:lvlText w:val="o"/>
      <w:lvlJc w:val="left"/>
      <w:pPr>
        <w:ind w:left="4380" w:hanging="360"/>
      </w:pPr>
      <w:rPr>
        <w:rFonts w:ascii="Courier New" w:hAnsi="Courier New" w:cs="Courier New" w:hint="default"/>
      </w:rPr>
    </w:lvl>
    <w:lvl w:ilvl="5" w:tplc="040E0005" w:tentative="1">
      <w:start w:val="1"/>
      <w:numFmt w:val="bullet"/>
      <w:lvlText w:val=""/>
      <w:lvlJc w:val="left"/>
      <w:pPr>
        <w:ind w:left="5100" w:hanging="360"/>
      </w:pPr>
      <w:rPr>
        <w:rFonts w:ascii="Wingdings" w:hAnsi="Wingdings" w:hint="default"/>
      </w:rPr>
    </w:lvl>
    <w:lvl w:ilvl="6" w:tplc="040E0001" w:tentative="1">
      <w:start w:val="1"/>
      <w:numFmt w:val="bullet"/>
      <w:lvlText w:val=""/>
      <w:lvlJc w:val="left"/>
      <w:pPr>
        <w:ind w:left="5820" w:hanging="360"/>
      </w:pPr>
      <w:rPr>
        <w:rFonts w:ascii="Symbol" w:hAnsi="Symbol" w:hint="default"/>
      </w:rPr>
    </w:lvl>
    <w:lvl w:ilvl="7" w:tplc="040E0003" w:tentative="1">
      <w:start w:val="1"/>
      <w:numFmt w:val="bullet"/>
      <w:lvlText w:val="o"/>
      <w:lvlJc w:val="left"/>
      <w:pPr>
        <w:ind w:left="6540" w:hanging="360"/>
      </w:pPr>
      <w:rPr>
        <w:rFonts w:ascii="Courier New" w:hAnsi="Courier New" w:cs="Courier New" w:hint="default"/>
      </w:rPr>
    </w:lvl>
    <w:lvl w:ilvl="8" w:tplc="040E0005" w:tentative="1">
      <w:start w:val="1"/>
      <w:numFmt w:val="bullet"/>
      <w:lvlText w:val=""/>
      <w:lvlJc w:val="left"/>
      <w:pPr>
        <w:ind w:left="7260" w:hanging="360"/>
      </w:pPr>
      <w:rPr>
        <w:rFonts w:ascii="Wingdings" w:hAnsi="Wingdings" w:hint="default"/>
      </w:rPr>
    </w:lvl>
  </w:abstractNum>
  <w:abstractNum w:abstractNumId="33" w15:restartNumberingAfterBreak="0">
    <w:nsid w:val="3E9B00B1"/>
    <w:multiLevelType w:val="hybridMultilevel"/>
    <w:tmpl w:val="79CE762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4" w15:restartNumberingAfterBreak="0">
    <w:nsid w:val="401E08AA"/>
    <w:multiLevelType w:val="multilevel"/>
    <w:tmpl w:val="2C0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3F60909"/>
    <w:multiLevelType w:val="hybridMultilevel"/>
    <w:tmpl w:val="865A9C1A"/>
    <w:lvl w:ilvl="0" w:tplc="040E0001">
      <w:start w:val="1"/>
      <w:numFmt w:val="bullet"/>
      <w:lvlText w:val=""/>
      <w:lvlJc w:val="left"/>
      <w:pPr>
        <w:ind w:left="360" w:hanging="360"/>
      </w:pPr>
      <w:rPr>
        <w:rFonts w:ascii="Symbol" w:hAnsi="Symbol" w:hint="default"/>
      </w:rPr>
    </w:lvl>
    <w:lvl w:ilvl="1" w:tplc="040E0003">
      <w:start w:val="1"/>
      <w:numFmt w:val="bullet"/>
      <w:lvlText w:val="o"/>
      <w:lvlJc w:val="left"/>
      <w:pPr>
        <w:ind w:left="1080" w:hanging="360"/>
      </w:pPr>
      <w:rPr>
        <w:rFonts w:ascii="Courier New" w:hAnsi="Courier New" w:cs="Courier New" w:hint="default"/>
      </w:rPr>
    </w:lvl>
    <w:lvl w:ilvl="2" w:tplc="040E0005">
      <w:start w:val="1"/>
      <w:numFmt w:val="bullet"/>
      <w:lvlText w:val=""/>
      <w:lvlJc w:val="left"/>
      <w:pPr>
        <w:ind w:left="1800" w:hanging="360"/>
      </w:pPr>
      <w:rPr>
        <w:rFonts w:ascii="Wingdings" w:hAnsi="Wingdings" w:hint="default"/>
      </w:rPr>
    </w:lvl>
    <w:lvl w:ilvl="3" w:tplc="040E000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37"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68036F6"/>
    <w:multiLevelType w:val="hybridMultilevel"/>
    <w:tmpl w:val="99E20974"/>
    <w:lvl w:ilvl="0" w:tplc="040E000F">
      <w:start w:val="1"/>
      <w:numFmt w:val="decimal"/>
      <w:lvlText w:val="%1."/>
      <w:lvlJc w:val="left"/>
      <w:pPr>
        <w:ind w:left="360" w:hanging="360"/>
      </w:p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39" w15:restartNumberingAfterBreak="0">
    <w:nsid w:val="57C90967"/>
    <w:multiLevelType w:val="hybridMultilevel"/>
    <w:tmpl w:val="DBCE00B6"/>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0" w15:restartNumberingAfterBreak="0">
    <w:nsid w:val="5BAF0AEF"/>
    <w:multiLevelType w:val="hybridMultilevel"/>
    <w:tmpl w:val="2A8ED9AE"/>
    <w:lvl w:ilvl="0" w:tplc="040E0001">
      <w:start w:val="1"/>
      <w:numFmt w:val="bullet"/>
      <w:lvlText w:val=""/>
      <w:lvlJc w:val="left"/>
      <w:pPr>
        <w:ind w:left="360" w:hanging="360"/>
      </w:pPr>
      <w:rPr>
        <w:rFonts w:ascii="Symbol" w:hAnsi="Symbol" w:hint="default"/>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41" w15:restartNumberingAfterBreak="0">
    <w:nsid w:val="652748B7"/>
    <w:multiLevelType w:val="hybridMultilevel"/>
    <w:tmpl w:val="EB6C336C"/>
    <w:lvl w:ilvl="0" w:tplc="120E2A02">
      <w:start w:val="1"/>
      <w:numFmt w:val="bullet"/>
      <w:lvlText w:val="-"/>
      <w:lvlJc w:val="left"/>
      <w:pPr>
        <w:ind w:left="1080" w:hanging="360"/>
      </w:pPr>
      <w:rPr>
        <w:rFonts w:ascii="Times New Roman" w:eastAsia="Times New Roman" w:hAnsi="Times New Roman" w:cs="Times New Roman"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42" w15:restartNumberingAfterBreak="0">
    <w:nsid w:val="66FA5888"/>
    <w:multiLevelType w:val="multilevel"/>
    <w:tmpl w:val="670A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99C3B84"/>
    <w:multiLevelType w:val="multilevel"/>
    <w:tmpl w:val="B282A376"/>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3928A4"/>
    <w:multiLevelType w:val="multilevel"/>
    <w:tmpl w:val="BEBC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788426">
    <w:abstractNumId w:val="10"/>
  </w:num>
  <w:num w:numId="2" w16cid:durableId="450708503">
    <w:abstractNumId w:val="44"/>
  </w:num>
  <w:num w:numId="3" w16cid:durableId="1502551659">
    <w:abstractNumId w:val="17"/>
  </w:num>
  <w:num w:numId="4" w16cid:durableId="25255641">
    <w:abstractNumId w:val="30"/>
  </w:num>
  <w:num w:numId="5" w16cid:durableId="996108487">
    <w:abstractNumId w:val="35"/>
  </w:num>
  <w:num w:numId="6" w16cid:durableId="1150249406">
    <w:abstractNumId w:val="37"/>
  </w:num>
  <w:num w:numId="7" w16cid:durableId="1500194679">
    <w:abstractNumId w:val="24"/>
  </w:num>
  <w:num w:numId="8" w16cid:durableId="585965415">
    <w:abstractNumId w:val="16"/>
  </w:num>
  <w:num w:numId="9" w16cid:durableId="1114204191">
    <w:abstractNumId w:val="26"/>
  </w:num>
  <w:num w:numId="10" w16cid:durableId="663553511">
    <w:abstractNumId w:val="45"/>
  </w:num>
  <w:num w:numId="11" w16cid:durableId="1331561902">
    <w:abstractNumId w:val="27"/>
  </w:num>
  <w:num w:numId="12" w16cid:durableId="478427476">
    <w:abstractNumId w:val="43"/>
  </w:num>
  <w:num w:numId="13" w16cid:durableId="1639262997">
    <w:abstractNumId w:val="9"/>
  </w:num>
  <w:num w:numId="14" w16cid:durableId="870412929">
    <w:abstractNumId w:val="7"/>
  </w:num>
  <w:num w:numId="15" w16cid:durableId="1008868821">
    <w:abstractNumId w:val="6"/>
  </w:num>
  <w:num w:numId="16" w16cid:durableId="884027791">
    <w:abstractNumId w:val="5"/>
  </w:num>
  <w:num w:numId="17" w16cid:durableId="1821727446">
    <w:abstractNumId w:val="4"/>
  </w:num>
  <w:num w:numId="18" w16cid:durableId="194655673">
    <w:abstractNumId w:val="8"/>
  </w:num>
  <w:num w:numId="19" w16cid:durableId="1839299508">
    <w:abstractNumId w:val="3"/>
  </w:num>
  <w:num w:numId="20" w16cid:durableId="129324308">
    <w:abstractNumId w:val="2"/>
  </w:num>
  <w:num w:numId="21" w16cid:durableId="941718490">
    <w:abstractNumId w:val="1"/>
  </w:num>
  <w:num w:numId="22" w16cid:durableId="1733693659">
    <w:abstractNumId w:val="0"/>
  </w:num>
  <w:num w:numId="23" w16cid:durableId="1497917489">
    <w:abstractNumId w:val="11"/>
  </w:num>
  <w:num w:numId="24" w16cid:durableId="1736127423">
    <w:abstractNumId w:val="23"/>
  </w:num>
  <w:num w:numId="25" w16cid:durableId="1999454497">
    <w:abstractNumId w:val="12"/>
  </w:num>
  <w:num w:numId="26" w16cid:durableId="1148670127">
    <w:abstractNumId w:val="21"/>
  </w:num>
  <w:num w:numId="27" w16cid:durableId="1344552876">
    <w:abstractNumId w:val="41"/>
  </w:num>
  <w:num w:numId="28" w16cid:durableId="1306927874">
    <w:abstractNumId w:val="18"/>
  </w:num>
  <w:num w:numId="29" w16cid:durableId="1444298677">
    <w:abstractNumId w:val="36"/>
  </w:num>
  <w:num w:numId="30" w16cid:durableId="1747650083">
    <w:abstractNumId w:val="20"/>
  </w:num>
  <w:num w:numId="31" w16cid:durableId="24525435">
    <w:abstractNumId w:val="32"/>
  </w:num>
  <w:num w:numId="32" w16cid:durableId="165367861">
    <w:abstractNumId w:val="33"/>
  </w:num>
  <w:num w:numId="33" w16cid:durableId="948853238">
    <w:abstractNumId w:val="14"/>
  </w:num>
  <w:num w:numId="34" w16cid:durableId="2137018705">
    <w:abstractNumId w:val="39"/>
  </w:num>
  <w:num w:numId="35" w16cid:durableId="771125831">
    <w:abstractNumId w:val="38"/>
  </w:num>
  <w:num w:numId="36" w16cid:durableId="855651585">
    <w:abstractNumId w:val="25"/>
  </w:num>
  <w:num w:numId="37" w16cid:durableId="1498618643">
    <w:abstractNumId w:val="40"/>
  </w:num>
  <w:num w:numId="38" w16cid:durableId="32779079">
    <w:abstractNumId w:val="13"/>
  </w:num>
  <w:num w:numId="39" w16cid:durableId="1544950660">
    <w:abstractNumId w:val="31"/>
  </w:num>
  <w:num w:numId="40" w16cid:durableId="224147977">
    <w:abstractNumId w:val="15"/>
  </w:num>
  <w:num w:numId="41" w16cid:durableId="247466206">
    <w:abstractNumId w:val="22"/>
  </w:num>
  <w:num w:numId="42" w16cid:durableId="1829781489">
    <w:abstractNumId w:val="42"/>
  </w:num>
  <w:num w:numId="43" w16cid:durableId="498159078">
    <w:abstractNumId w:val="34"/>
  </w:num>
  <w:num w:numId="44" w16cid:durableId="290865136">
    <w:abstractNumId w:val="19"/>
  </w:num>
  <w:num w:numId="45" w16cid:durableId="421608136">
    <w:abstractNumId w:val="46"/>
  </w:num>
  <w:num w:numId="46" w16cid:durableId="1323697169">
    <w:abstractNumId w:val="29"/>
  </w:num>
  <w:num w:numId="47" w16cid:durableId="2096121858">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CAA"/>
    <w:rsid w:val="0000166E"/>
    <w:rsid w:val="00001CD2"/>
    <w:rsid w:val="00003414"/>
    <w:rsid w:val="000034E2"/>
    <w:rsid w:val="00003853"/>
    <w:rsid w:val="000038C2"/>
    <w:rsid w:val="00004F2D"/>
    <w:rsid w:val="000054BB"/>
    <w:rsid w:val="0000585B"/>
    <w:rsid w:val="0000589C"/>
    <w:rsid w:val="000059F5"/>
    <w:rsid w:val="0000604F"/>
    <w:rsid w:val="000062F4"/>
    <w:rsid w:val="00006D32"/>
    <w:rsid w:val="00006E6C"/>
    <w:rsid w:val="00010535"/>
    <w:rsid w:val="000107BC"/>
    <w:rsid w:val="000107EF"/>
    <w:rsid w:val="000109D3"/>
    <w:rsid w:val="00010FB0"/>
    <w:rsid w:val="000113B0"/>
    <w:rsid w:val="0001192F"/>
    <w:rsid w:val="00012009"/>
    <w:rsid w:val="00012340"/>
    <w:rsid w:val="00012702"/>
    <w:rsid w:val="00012F2A"/>
    <w:rsid w:val="00013310"/>
    <w:rsid w:val="0001337F"/>
    <w:rsid w:val="00013FBE"/>
    <w:rsid w:val="000145AA"/>
    <w:rsid w:val="00014D67"/>
    <w:rsid w:val="00015D0F"/>
    <w:rsid w:val="00016C44"/>
    <w:rsid w:val="0001791F"/>
    <w:rsid w:val="00017A91"/>
    <w:rsid w:val="00017C77"/>
    <w:rsid w:val="00020667"/>
    <w:rsid w:val="00020765"/>
    <w:rsid w:val="00020C3A"/>
    <w:rsid w:val="000219B4"/>
    <w:rsid w:val="00021B50"/>
    <w:rsid w:val="00021E5C"/>
    <w:rsid w:val="000222DA"/>
    <w:rsid w:val="000239BB"/>
    <w:rsid w:val="000241D1"/>
    <w:rsid w:val="0002459C"/>
    <w:rsid w:val="00025396"/>
    <w:rsid w:val="00025706"/>
    <w:rsid w:val="000260F7"/>
    <w:rsid w:val="000261C2"/>
    <w:rsid w:val="00026A54"/>
    <w:rsid w:val="00026C9B"/>
    <w:rsid w:val="00026FA4"/>
    <w:rsid w:val="00030350"/>
    <w:rsid w:val="000311E5"/>
    <w:rsid w:val="00031B2C"/>
    <w:rsid w:val="00031C12"/>
    <w:rsid w:val="00032A3F"/>
    <w:rsid w:val="000331F4"/>
    <w:rsid w:val="00033B3F"/>
    <w:rsid w:val="0003444D"/>
    <w:rsid w:val="00034DA7"/>
    <w:rsid w:val="0003504B"/>
    <w:rsid w:val="00035C74"/>
    <w:rsid w:val="0003600F"/>
    <w:rsid w:val="0003620D"/>
    <w:rsid w:val="0003623B"/>
    <w:rsid w:val="00036789"/>
    <w:rsid w:val="000369FF"/>
    <w:rsid w:val="00037CFF"/>
    <w:rsid w:val="0004002E"/>
    <w:rsid w:val="000405D9"/>
    <w:rsid w:val="00040BFB"/>
    <w:rsid w:val="00041037"/>
    <w:rsid w:val="000413C1"/>
    <w:rsid w:val="00041E2D"/>
    <w:rsid w:val="00042130"/>
    <w:rsid w:val="000427E5"/>
    <w:rsid w:val="00042F47"/>
    <w:rsid w:val="000434CD"/>
    <w:rsid w:val="0004351D"/>
    <w:rsid w:val="000435B9"/>
    <w:rsid w:val="00043717"/>
    <w:rsid w:val="0004384F"/>
    <w:rsid w:val="000439DB"/>
    <w:rsid w:val="00043CD0"/>
    <w:rsid w:val="00044409"/>
    <w:rsid w:val="00045010"/>
    <w:rsid w:val="000452B1"/>
    <w:rsid w:val="00045F5E"/>
    <w:rsid w:val="00046157"/>
    <w:rsid w:val="00046F3B"/>
    <w:rsid w:val="00047C64"/>
    <w:rsid w:val="00047F65"/>
    <w:rsid w:val="000505A1"/>
    <w:rsid w:val="000511A7"/>
    <w:rsid w:val="0005150B"/>
    <w:rsid w:val="00051545"/>
    <w:rsid w:val="00051D77"/>
    <w:rsid w:val="00052312"/>
    <w:rsid w:val="00052429"/>
    <w:rsid w:val="000527BB"/>
    <w:rsid w:val="00052C8D"/>
    <w:rsid w:val="000539DA"/>
    <w:rsid w:val="00053F22"/>
    <w:rsid w:val="000546B6"/>
    <w:rsid w:val="00054994"/>
    <w:rsid w:val="000551ED"/>
    <w:rsid w:val="0005608F"/>
    <w:rsid w:val="000563B6"/>
    <w:rsid w:val="00056466"/>
    <w:rsid w:val="000568CE"/>
    <w:rsid w:val="000569CB"/>
    <w:rsid w:val="00056B18"/>
    <w:rsid w:val="000572A4"/>
    <w:rsid w:val="000574C6"/>
    <w:rsid w:val="00057A24"/>
    <w:rsid w:val="00057F2B"/>
    <w:rsid w:val="00057F5E"/>
    <w:rsid w:val="00060F66"/>
    <w:rsid w:val="000616A2"/>
    <w:rsid w:val="00061B39"/>
    <w:rsid w:val="00061E8A"/>
    <w:rsid w:val="00062342"/>
    <w:rsid w:val="00062C0C"/>
    <w:rsid w:val="00062D3A"/>
    <w:rsid w:val="000637DC"/>
    <w:rsid w:val="000649CD"/>
    <w:rsid w:val="00064C14"/>
    <w:rsid w:val="00064EB6"/>
    <w:rsid w:val="00065116"/>
    <w:rsid w:val="000656C6"/>
    <w:rsid w:val="00065FAB"/>
    <w:rsid w:val="00065FEA"/>
    <w:rsid w:val="000671FE"/>
    <w:rsid w:val="00067DBC"/>
    <w:rsid w:val="00067DC3"/>
    <w:rsid w:val="00067E00"/>
    <w:rsid w:val="00067E9A"/>
    <w:rsid w:val="00067F3E"/>
    <w:rsid w:val="0007038E"/>
    <w:rsid w:val="000705E7"/>
    <w:rsid w:val="00070E0F"/>
    <w:rsid w:val="00070FF3"/>
    <w:rsid w:val="00071870"/>
    <w:rsid w:val="00072CD9"/>
    <w:rsid w:val="000759F1"/>
    <w:rsid w:val="00075AA2"/>
    <w:rsid w:val="0007676D"/>
    <w:rsid w:val="00076811"/>
    <w:rsid w:val="00076B8B"/>
    <w:rsid w:val="00076BCE"/>
    <w:rsid w:val="00077532"/>
    <w:rsid w:val="00077588"/>
    <w:rsid w:val="00077989"/>
    <w:rsid w:val="00080225"/>
    <w:rsid w:val="00080ADD"/>
    <w:rsid w:val="00081DFC"/>
    <w:rsid w:val="00081E03"/>
    <w:rsid w:val="000820E6"/>
    <w:rsid w:val="00083EDA"/>
    <w:rsid w:val="00083F5D"/>
    <w:rsid w:val="000841BC"/>
    <w:rsid w:val="0008431E"/>
    <w:rsid w:val="000845E2"/>
    <w:rsid w:val="000852BE"/>
    <w:rsid w:val="00085334"/>
    <w:rsid w:val="0008552F"/>
    <w:rsid w:val="000857DA"/>
    <w:rsid w:val="00085C49"/>
    <w:rsid w:val="000866D6"/>
    <w:rsid w:val="0008686A"/>
    <w:rsid w:val="000877B1"/>
    <w:rsid w:val="000909E5"/>
    <w:rsid w:val="00090D56"/>
    <w:rsid w:val="00091422"/>
    <w:rsid w:val="00091850"/>
    <w:rsid w:val="00092960"/>
    <w:rsid w:val="000932DE"/>
    <w:rsid w:val="00093ED1"/>
    <w:rsid w:val="00095B27"/>
    <w:rsid w:val="00095C38"/>
    <w:rsid w:val="00096269"/>
    <w:rsid w:val="00096CAA"/>
    <w:rsid w:val="00097108"/>
    <w:rsid w:val="000972A6"/>
    <w:rsid w:val="00097303"/>
    <w:rsid w:val="000973D2"/>
    <w:rsid w:val="000973F4"/>
    <w:rsid w:val="00097D60"/>
    <w:rsid w:val="000A05D2"/>
    <w:rsid w:val="000A07F7"/>
    <w:rsid w:val="000A1217"/>
    <w:rsid w:val="000A1B06"/>
    <w:rsid w:val="000A1D89"/>
    <w:rsid w:val="000A1ED0"/>
    <w:rsid w:val="000A2473"/>
    <w:rsid w:val="000A2CA8"/>
    <w:rsid w:val="000A2EDC"/>
    <w:rsid w:val="000A3B32"/>
    <w:rsid w:val="000A3BB4"/>
    <w:rsid w:val="000A4077"/>
    <w:rsid w:val="000A42B1"/>
    <w:rsid w:val="000A4388"/>
    <w:rsid w:val="000A6CBA"/>
    <w:rsid w:val="000A726F"/>
    <w:rsid w:val="000A7457"/>
    <w:rsid w:val="000A7483"/>
    <w:rsid w:val="000A7F21"/>
    <w:rsid w:val="000B04B1"/>
    <w:rsid w:val="000B0B67"/>
    <w:rsid w:val="000B27B2"/>
    <w:rsid w:val="000B35B9"/>
    <w:rsid w:val="000B3609"/>
    <w:rsid w:val="000B3D0E"/>
    <w:rsid w:val="000B3E70"/>
    <w:rsid w:val="000B3FF7"/>
    <w:rsid w:val="000B41E6"/>
    <w:rsid w:val="000B53E0"/>
    <w:rsid w:val="000B7714"/>
    <w:rsid w:val="000B7AAD"/>
    <w:rsid w:val="000B7EC0"/>
    <w:rsid w:val="000C048C"/>
    <w:rsid w:val="000C0FCD"/>
    <w:rsid w:val="000C1562"/>
    <w:rsid w:val="000C1C9F"/>
    <w:rsid w:val="000C1FA2"/>
    <w:rsid w:val="000C2425"/>
    <w:rsid w:val="000C27D1"/>
    <w:rsid w:val="000C389E"/>
    <w:rsid w:val="000C3EE9"/>
    <w:rsid w:val="000C4185"/>
    <w:rsid w:val="000C4494"/>
    <w:rsid w:val="000C46EA"/>
    <w:rsid w:val="000C5780"/>
    <w:rsid w:val="000C5925"/>
    <w:rsid w:val="000C5E01"/>
    <w:rsid w:val="000C5FAE"/>
    <w:rsid w:val="000C6022"/>
    <w:rsid w:val="000C66B5"/>
    <w:rsid w:val="000C6A9D"/>
    <w:rsid w:val="000C7A1C"/>
    <w:rsid w:val="000C7AEF"/>
    <w:rsid w:val="000D042B"/>
    <w:rsid w:val="000D09E1"/>
    <w:rsid w:val="000D1659"/>
    <w:rsid w:val="000D2D56"/>
    <w:rsid w:val="000D305B"/>
    <w:rsid w:val="000D3877"/>
    <w:rsid w:val="000D38E0"/>
    <w:rsid w:val="000D4B17"/>
    <w:rsid w:val="000D519F"/>
    <w:rsid w:val="000D56C8"/>
    <w:rsid w:val="000D5C2F"/>
    <w:rsid w:val="000D6094"/>
    <w:rsid w:val="000D662E"/>
    <w:rsid w:val="000D6696"/>
    <w:rsid w:val="000E01D1"/>
    <w:rsid w:val="000E0BE5"/>
    <w:rsid w:val="000E15F6"/>
    <w:rsid w:val="000E2194"/>
    <w:rsid w:val="000E265F"/>
    <w:rsid w:val="000E32FB"/>
    <w:rsid w:val="000E3569"/>
    <w:rsid w:val="000E3D9C"/>
    <w:rsid w:val="000E43DD"/>
    <w:rsid w:val="000E49B1"/>
    <w:rsid w:val="000E4D10"/>
    <w:rsid w:val="000E56D8"/>
    <w:rsid w:val="000E57F5"/>
    <w:rsid w:val="000E5A9B"/>
    <w:rsid w:val="000E5B05"/>
    <w:rsid w:val="000E5E72"/>
    <w:rsid w:val="000E61ED"/>
    <w:rsid w:val="000E6E87"/>
    <w:rsid w:val="000E7F7D"/>
    <w:rsid w:val="000F0ACF"/>
    <w:rsid w:val="000F0BBF"/>
    <w:rsid w:val="000F104B"/>
    <w:rsid w:val="000F11DB"/>
    <w:rsid w:val="000F1245"/>
    <w:rsid w:val="000F19F8"/>
    <w:rsid w:val="000F3374"/>
    <w:rsid w:val="000F3AE0"/>
    <w:rsid w:val="000F3EA7"/>
    <w:rsid w:val="000F4642"/>
    <w:rsid w:val="000F4BAD"/>
    <w:rsid w:val="000F5CF4"/>
    <w:rsid w:val="000F66E4"/>
    <w:rsid w:val="000F6884"/>
    <w:rsid w:val="000F7683"/>
    <w:rsid w:val="00100EF9"/>
    <w:rsid w:val="0010115C"/>
    <w:rsid w:val="00101A6A"/>
    <w:rsid w:val="0010321E"/>
    <w:rsid w:val="00103B60"/>
    <w:rsid w:val="001045A7"/>
    <w:rsid w:val="00105387"/>
    <w:rsid w:val="00105E64"/>
    <w:rsid w:val="001066B1"/>
    <w:rsid w:val="0010764B"/>
    <w:rsid w:val="001076C8"/>
    <w:rsid w:val="0011029A"/>
    <w:rsid w:val="00110441"/>
    <w:rsid w:val="001105C0"/>
    <w:rsid w:val="00110830"/>
    <w:rsid w:val="00110ED0"/>
    <w:rsid w:val="001117FF"/>
    <w:rsid w:val="00111A6E"/>
    <w:rsid w:val="001125ED"/>
    <w:rsid w:val="0011280D"/>
    <w:rsid w:val="00112B77"/>
    <w:rsid w:val="00112FAE"/>
    <w:rsid w:val="001131C7"/>
    <w:rsid w:val="00114067"/>
    <w:rsid w:val="00114302"/>
    <w:rsid w:val="00114C6B"/>
    <w:rsid w:val="00115829"/>
    <w:rsid w:val="00115C4E"/>
    <w:rsid w:val="00115EBD"/>
    <w:rsid w:val="00116AF9"/>
    <w:rsid w:val="001175C0"/>
    <w:rsid w:val="00117A64"/>
    <w:rsid w:val="001205AB"/>
    <w:rsid w:val="001206FB"/>
    <w:rsid w:val="00120CF9"/>
    <w:rsid w:val="001210D6"/>
    <w:rsid w:val="00121EDB"/>
    <w:rsid w:val="001236E2"/>
    <w:rsid w:val="00123D3D"/>
    <w:rsid w:val="001241CB"/>
    <w:rsid w:val="00124A0E"/>
    <w:rsid w:val="00124C7D"/>
    <w:rsid w:val="001258EB"/>
    <w:rsid w:val="00126193"/>
    <w:rsid w:val="00126693"/>
    <w:rsid w:val="0012694B"/>
    <w:rsid w:val="00126C91"/>
    <w:rsid w:val="00126E36"/>
    <w:rsid w:val="001270F4"/>
    <w:rsid w:val="00127914"/>
    <w:rsid w:val="00127A38"/>
    <w:rsid w:val="00127B44"/>
    <w:rsid w:val="00127CA4"/>
    <w:rsid w:val="00127DB9"/>
    <w:rsid w:val="001330F9"/>
    <w:rsid w:val="00133208"/>
    <w:rsid w:val="00133365"/>
    <w:rsid w:val="00133722"/>
    <w:rsid w:val="0013433D"/>
    <w:rsid w:val="00134563"/>
    <w:rsid w:val="00134577"/>
    <w:rsid w:val="0013458D"/>
    <w:rsid w:val="0013471A"/>
    <w:rsid w:val="00135676"/>
    <w:rsid w:val="00135851"/>
    <w:rsid w:val="001359D8"/>
    <w:rsid w:val="00136E78"/>
    <w:rsid w:val="00137036"/>
    <w:rsid w:val="001375C3"/>
    <w:rsid w:val="0014046A"/>
    <w:rsid w:val="001408F8"/>
    <w:rsid w:val="00141660"/>
    <w:rsid w:val="00141BD9"/>
    <w:rsid w:val="00141EB5"/>
    <w:rsid w:val="00142383"/>
    <w:rsid w:val="001423DE"/>
    <w:rsid w:val="00142BAE"/>
    <w:rsid w:val="00143A99"/>
    <w:rsid w:val="00143B49"/>
    <w:rsid w:val="00144307"/>
    <w:rsid w:val="001443F2"/>
    <w:rsid w:val="0014510A"/>
    <w:rsid w:val="00145763"/>
    <w:rsid w:val="001458A9"/>
    <w:rsid w:val="00146699"/>
    <w:rsid w:val="00146FAC"/>
    <w:rsid w:val="0014720E"/>
    <w:rsid w:val="00147482"/>
    <w:rsid w:val="00147C83"/>
    <w:rsid w:val="00147D30"/>
    <w:rsid w:val="00150130"/>
    <w:rsid w:val="001501F8"/>
    <w:rsid w:val="001504B9"/>
    <w:rsid w:val="00150CF2"/>
    <w:rsid w:val="00150DA2"/>
    <w:rsid w:val="00150DB0"/>
    <w:rsid w:val="00152222"/>
    <w:rsid w:val="001522F2"/>
    <w:rsid w:val="001525A5"/>
    <w:rsid w:val="0015260C"/>
    <w:rsid w:val="0015370B"/>
    <w:rsid w:val="00153800"/>
    <w:rsid w:val="001539DF"/>
    <w:rsid w:val="00153A27"/>
    <w:rsid w:val="0015570C"/>
    <w:rsid w:val="001558D1"/>
    <w:rsid w:val="001566A8"/>
    <w:rsid w:val="001569B1"/>
    <w:rsid w:val="00157004"/>
    <w:rsid w:val="00157296"/>
    <w:rsid w:val="00157858"/>
    <w:rsid w:val="0016012E"/>
    <w:rsid w:val="0016111E"/>
    <w:rsid w:val="001622EB"/>
    <w:rsid w:val="0016230F"/>
    <w:rsid w:val="00162AEA"/>
    <w:rsid w:val="00163351"/>
    <w:rsid w:val="00163DCD"/>
    <w:rsid w:val="00163F47"/>
    <w:rsid w:val="0016516A"/>
    <w:rsid w:val="00165BE4"/>
    <w:rsid w:val="00165EB4"/>
    <w:rsid w:val="00167DC3"/>
    <w:rsid w:val="001702F8"/>
    <w:rsid w:val="0017086D"/>
    <w:rsid w:val="00171054"/>
    <w:rsid w:val="00171694"/>
    <w:rsid w:val="00172743"/>
    <w:rsid w:val="00172E02"/>
    <w:rsid w:val="00172EA4"/>
    <w:rsid w:val="00172F9F"/>
    <w:rsid w:val="00173126"/>
    <w:rsid w:val="00173436"/>
    <w:rsid w:val="00173AC1"/>
    <w:rsid w:val="00173EFB"/>
    <w:rsid w:val="00175293"/>
    <w:rsid w:val="001757BC"/>
    <w:rsid w:val="001759FB"/>
    <w:rsid w:val="00175E1B"/>
    <w:rsid w:val="001766A1"/>
    <w:rsid w:val="00176DEF"/>
    <w:rsid w:val="00177F24"/>
    <w:rsid w:val="00180050"/>
    <w:rsid w:val="00180C3F"/>
    <w:rsid w:val="00180ECE"/>
    <w:rsid w:val="00181093"/>
    <w:rsid w:val="00181875"/>
    <w:rsid w:val="00182359"/>
    <w:rsid w:val="0018278A"/>
    <w:rsid w:val="00182932"/>
    <w:rsid w:val="001833C6"/>
    <w:rsid w:val="00183582"/>
    <w:rsid w:val="00183CD8"/>
    <w:rsid w:val="00184419"/>
    <w:rsid w:val="001845F7"/>
    <w:rsid w:val="00184F14"/>
    <w:rsid w:val="001858BA"/>
    <w:rsid w:val="00186FE7"/>
    <w:rsid w:val="00190C49"/>
    <w:rsid w:val="00190C9B"/>
    <w:rsid w:val="0019206E"/>
    <w:rsid w:val="00192678"/>
    <w:rsid w:val="00192DF3"/>
    <w:rsid w:val="0019339E"/>
    <w:rsid w:val="0019383C"/>
    <w:rsid w:val="00194462"/>
    <w:rsid w:val="001945C7"/>
    <w:rsid w:val="001946CA"/>
    <w:rsid w:val="00194A63"/>
    <w:rsid w:val="00195176"/>
    <w:rsid w:val="0019587F"/>
    <w:rsid w:val="00196BD3"/>
    <w:rsid w:val="00196F0B"/>
    <w:rsid w:val="00196FD4"/>
    <w:rsid w:val="0019788D"/>
    <w:rsid w:val="00197D64"/>
    <w:rsid w:val="00197DDE"/>
    <w:rsid w:val="001A0BA4"/>
    <w:rsid w:val="001A0D18"/>
    <w:rsid w:val="001A0F43"/>
    <w:rsid w:val="001A1163"/>
    <w:rsid w:val="001A1E3E"/>
    <w:rsid w:val="001A29AB"/>
    <w:rsid w:val="001A2B56"/>
    <w:rsid w:val="001A2D40"/>
    <w:rsid w:val="001A3339"/>
    <w:rsid w:val="001A3856"/>
    <w:rsid w:val="001A3A79"/>
    <w:rsid w:val="001A3C3F"/>
    <w:rsid w:val="001A42F9"/>
    <w:rsid w:val="001A46F4"/>
    <w:rsid w:val="001A5349"/>
    <w:rsid w:val="001A57BC"/>
    <w:rsid w:val="001A5883"/>
    <w:rsid w:val="001A588F"/>
    <w:rsid w:val="001A5BD5"/>
    <w:rsid w:val="001A5CF0"/>
    <w:rsid w:val="001A6977"/>
    <w:rsid w:val="001A6A1C"/>
    <w:rsid w:val="001A7A66"/>
    <w:rsid w:val="001A7D14"/>
    <w:rsid w:val="001B0791"/>
    <w:rsid w:val="001B0C79"/>
    <w:rsid w:val="001B0CBD"/>
    <w:rsid w:val="001B0DC7"/>
    <w:rsid w:val="001B0E4E"/>
    <w:rsid w:val="001B0EA2"/>
    <w:rsid w:val="001B1831"/>
    <w:rsid w:val="001B2677"/>
    <w:rsid w:val="001B2FAD"/>
    <w:rsid w:val="001B302E"/>
    <w:rsid w:val="001B3266"/>
    <w:rsid w:val="001B32AF"/>
    <w:rsid w:val="001B431C"/>
    <w:rsid w:val="001B5218"/>
    <w:rsid w:val="001B57F4"/>
    <w:rsid w:val="001B5F04"/>
    <w:rsid w:val="001B5FAA"/>
    <w:rsid w:val="001B6339"/>
    <w:rsid w:val="001B6AAD"/>
    <w:rsid w:val="001B7C19"/>
    <w:rsid w:val="001B7CC9"/>
    <w:rsid w:val="001C0E37"/>
    <w:rsid w:val="001C11C7"/>
    <w:rsid w:val="001C30BC"/>
    <w:rsid w:val="001C3132"/>
    <w:rsid w:val="001C3B6F"/>
    <w:rsid w:val="001C3DED"/>
    <w:rsid w:val="001C4034"/>
    <w:rsid w:val="001C434D"/>
    <w:rsid w:val="001C46D2"/>
    <w:rsid w:val="001C4AF3"/>
    <w:rsid w:val="001C4FAB"/>
    <w:rsid w:val="001C52C6"/>
    <w:rsid w:val="001C552A"/>
    <w:rsid w:val="001C58D9"/>
    <w:rsid w:val="001C7028"/>
    <w:rsid w:val="001C7573"/>
    <w:rsid w:val="001C7B42"/>
    <w:rsid w:val="001D0168"/>
    <w:rsid w:val="001D01C4"/>
    <w:rsid w:val="001D158A"/>
    <w:rsid w:val="001D160A"/>
    <w:rsid w:val="001D2668"/>
    <w:rsid w:val="001D4662"/>
    <w:rsid w:val="001D4AA8"/>
    <w:rsid w:val="001D4C29"/>
    <w:rsid w:val="001D4DAD"/>
    <w:rsid w:val="001D5469"/>
    <w:rsid w:val="001D586C"/>
    <w:rsid w:val="001D5CEA"/>
    <w:rsid w:val="001D5ED2"/>
    <w:rsid w:val="001D6939"/>
    <w:rsid w:val="001D7247"/>
    <w:rsid w:val="001D749E"/>
    <w:rsid w:val="001D76F3"/>
    <w:rsid w:val="001D7C06"/>
    <w:rsid w:val="001E0428"/>
    <w:rsid w:val="001E0AD4"/>
    <w:rsid w:val="001E0E3C"/>
    <w:rsid w:val="001E0E5D"/>
    <w:rsid w:val="001E210B"/>
    <w:rsid w:val="001E2582"/>
    <w:rsid w:val="001E27A5"/>
    <w:rsid w:val="001E317A"/>
    <w:rsid w:val="001E38A7"/>
    <w:rsid w:val="001E3EE9"/>
    <w:rsid w:val="001E5650"/>
    <w:rsid w:val="001E6746"/>
    <w:rsid w:val="001E716D"/>
    <w:rsid w:val="001E7DD6"/>
    <w:rsid w:val="001F007E"/>
    <w:rsid w:val="001F07FD"/>
    <w:rsid w:val="001F0FE4"/>
    <w:rsid w:val="001F1051"/>
    <w:rsid w:val="001F1DF6"/>
    <w:rsid w:val="001F2891"/>
    <w:rsid w:val="001F2D20"/>
    <w:rsid w:val="001F3323"/>
    <w:rsid w:val="001F333A"/>
    <w:rsid w:val="001F4946"/>
    <w:rsid w:val="001F555F"/>
    <w:rsid w:val="001F585B"/>
    <w:rsid w:val="001F5A69"/>
    <w:rsid w:val="001F63CA"/>
    <w:rsid w:val="001F6532"/>
    <w:rsid w:val="001F6918"/>
    <w:rsid w:val="001F73C6"/>
    <w:rsid w:val="001F78F0"/>
    <w:rsid w:val="002008C7"/>
    <w:rsid w:val="00200977"/>
    <w:rsid w:val="0020097B"/>
    <w:rsid w:val="0020136B"/>
    <w:rsid w:val="002014B2"/>
    <w:rsid w:val="00202618"/>
    <w:rsid w:val="00202AA9"/>
    <w:rsid w:val="00202AE3"/>
    <w:rsid w:val="00202B85"/>
    <w:rsid w:val="00203130"/>
    <w:rsid w:val="0020348F"/>
    <w:rsid w:val="0020385E"/>
    <w:rsid w:val="00203D1F"/>
    <w:rsid w:val="00203E00"/>
    <w:rsid w:val="002047D5"/>
    <w:rsid w:val="002051BD"/>
    <w:rsid w:val="002063A3"/>
    <w:rsid w:val="00206524"/>
    <w:rsid w:val="00206CE6"/>
    <w:rsid w:val="00206D49"/>
    <w:rsid w:val="00206F6E"/>
    <w:rsid w:val="00207797"/>
    <w:rsid w:val="002102C3"/>
    <w:rsid w:val="0021067F"/>
    <w:rsid w:val="002108FF"/>
    <w:rsid w:val="00210F49"/>
    <w:rsid w:val="0021134D"/>
    <w:rsid w:val="00211879"/>
    <w:rsid w:val="00211CB9"/>
    <w:rsid w:val="00213180"/>
    <w:rsid w:val="002135DD"/>
    <w:rsid w:val="00213E4D"/>
    <w:rsid w:val="00214A32"/>
    <w:rsid w:val="00214CFA"/>
    <w:rsid w:val="00215086"/>
    <w:rsid w:val="00215552"/>
    <w:rsid w:val="00215728"/>
    <w:rsid w:val="00216142"/>
    <w:rsid w:val="00216D6D"/>
    <w:rsid w:val="00216D8D"/>
    <w:rsid w:val="0022011E"/>
    <w:rsid w:val="002202C6"/>
    <w:rsid w:val="00220339"/>
    <w:rsid w:val="0022097E"/>
    <w:rsid w:val="00220AAF"/>
    <w:rsid w:val="00220E0D"/>
    <w:rsid w:val="00221B04"/>
    <w:rsid w:val="00222826"/>
    <w:rsid w:val="002234EF"/>
    <w:rsid w:val="00223C28"/>
    <w:rsid w:val="00225830"/>
    <w:rsid w:val="00225C4A"/>
    <w:rsid w:val="00225F65"/>
    <w:rsid w:val="0022681C"/>
    <w:rsid w:val="00226A6E"/>
    <w:rsid w:val="00227347"/>
    <w:rsid w:val="00227D57"/>
    <w:rsid w:val="00230490"/>
    <w:rsid w:val="0023098B"/>
    <w:rsid w:val="00230FCF"/>
    <w:rsid w:val="002312FA"/>
    <w:rsid w:val="0023193D"/>
    <w:rsid w:val="002331E4"/>
    <w:rsid w:val="002332FC"/>
    <w:rsid w:val="00233C77"/>
    <w:rsid w:val="00234277"/>
    <w:rsid w:val="0023477E"/>
    <w:rsid w:val="00235151"/>
    <w:rsid w:val="00236083"/>
    <w:rsid w:val="00236756"/>
    <w:rsid w:val="002378FB"/>
    <w:rsid w:val="00237D9D"/>
    <w:rsid w:val="002407D6"/>
    <w:rsid w:val="00240EEA"/>
    <w:rsid w:val="00241BF9"/>
    <w:rsid w:val="00241C68"/>
    <w:rsid w:val="00242B5D"/>
    <w:rsid w:val="00242CDD"/>
    <w:rsid w:val="002430C7"/>
    <w:rsid w:val="00243861"/>
    <w:rsid w:val="00244542"/>
    <w:rsid w:val="00244CA9"/>
    <w:rsid w:val="0024536C"/>
    <w:rsid w:val="00245582"/>
    <w:rsid w:val="00245A97"/>
    <w:rsid w:val="0024712B"/>
    <w:rsid w:val="0025030B"/>
    <w:rsid w:val="002507C0"/>
    <w:rsid w:val="00250FE2"/>
    <w:rsid w:val="00251579"/>
    <w:rsid w:val="002518E2"/>
    <w:rsid w:val="002518EE"/>
    <w:rsid w:val="00251A78"/>
    <w:rsid w:val="00251C55"/>
    <w:rsid w:val="0025200D"/>
    <w:rsid w:val="002521FC"/>
    <w:rsid w:val="00252B20"/>
    <w:rsid w:val="00252EA3"/>
    <w:rsid w:val="00253099"/>
    <w:rsid w:val="0025470C"/>
    <w:rsid w:val="00254875"/>
    <w:rsid w:val="00254C30"/>
    <w:rsid w:val="002556B0"/>
    <w:rsid w:val="0025588E"/>
    <w:rsid w:val="00256593"/>
    <w:rsid w:val="0025663E"/>
    <w:rsid w:val="00256D60"/>
    <w:rsid w:val="00256DDD"/>
    <w:rsid w:val="002579BF"/>
    <w:rsid w:val="00257E88"/>
    <w:rsid w:val="00260228"/>
    <w:rsid w:val="002605C9"/>
    <w:rsid w:val="00261363"/>
    <w:rsid w:val="002615A0"/>
    <w:rsid w:val="0026164E"/>
    <w:rsid w:val="00261BAD"/>
    <w:rsid w:val="00261FBB"/>
    <w:rsid w:val="00262AE7"/>
    <w:rsid w:val="00263326"/>
    <w:rsid w:val="002634C6"/>
    <w:rsid w:val="00263537"/>
    <w:rsid w:val="002643F8"/>
    <w:rsid w:val="002650D2"/>
    <w:rsid w:val="0026512A"/>
    <w:rsid w:val="00265819"/>
    <w:rsid w:val="00265C15"/>
    <w:rsid w:val="002660AA"/>
    <w:rsid w:val="002661B0"/>
    <w:rsid w:val="002662C4"/>
    <w:rsid w:val="00267677"/>
    <w:rsid w:val="00270821"/>
    <w:rsid w:val="00270AD0"/>
    <w:rsid w:val="00270AD6"/>
    <w:rsid w:val="0027171D"/>
    <w:rsid w:val="00271845"/>
    <w:rsid w:val="00272881"/>
    <w:rsid w:val="00273361"/>
    <w:rsid w:val="00273B1F"/>
    <w:rsid w:val="00273C99"/>
    <w:rsid w:val="00274174"/>
    <w:rsid w:val="002760EB"/>
    <w:rsid w:val="002771CD"/>
    <w:rsid w:val="00277707"/>
    <w:rsid w:val="00277A79"/>
    <w:rsid w:val="00281291"/>
    <w:rsid w:val="002813A5"/>
    <w:rsid w:val="00281913"/>
    <w:rsid w:val="00281944"/>
    <w:rsid w:val="00281B84"/>
    <w:rsid w:val="0028301D"/>
    <w:rsid w:val="0028307D"/>
    <w:rsid w:val="0028313A"/>
    <w:rsid w:val="0028338E"/>
    <w:rsid w:val="002836C2"/>
    <w:rsid w:val="00283B10"/>
    <w:rsid w:val="00283FB3"/>
    <w:rsid w:val="002841F9"/>
    <w:rsid w:val="00285AEA"/>
    <w:rsid w:val="00286AE7"/>
    <w:rsid w:val="00286FC0"/>
    <w:rsid w:val="002872E8"/>
    <w:rsid w:val="0028797E"/>
    <w:rsid w:val="00287C49"/>
    <w:rsid w:val="00287D99"/>
    <w:rsid w:val="00287E19"/>
    <w:rsid w:val="002901C5"/>
    <w:rsid w:val="0029064C"/>
    <w:rsid w:val="002907C9"/>
    <w:rsid w:val="002913F9"/>
    <w:rsid w:val="00291578"/>
    <w:rsid w:val="00292EEC"/>
    <w:rsid w:val="0029387E"/>
    <w:rsid w:val="00293944"/>
    <w:rsid w:val="00293BA9"/>
    <w:rsid w:val="00294201"/>
    <w:rsid w:val="0029455F"/>
    <w:rsid w:val="00295A9C"/>
    <w:rsid w:val="00295C11"/>
    <w:rsid w:val="00296A80"/>
    <w:rsid w:val="00296B51"/>
    <w:rsid w:val="002A0152"/>
    <w:rsid w:val="002A0968"/>
    <w:rsid w:val="002A09B7"/>
    <w:rsid w:val="002A0CB2"/>
    <w:rsid w:val="002A0F28"/>
    <w:rsid w:val="002A1B69"/>
    <w:rsid w:val="002A1D81"/>
    <w:rsid w:val="002A22AD"/>
    <w:rsid w:val="002A2475"/>
    <w:rsid w:val="002A2AC6"/>
    <w:rsid w:val="002A31DB"/>
    <w:rsid w:val="002A3A84"/>
    <w:rsid w:val="002A3E42"/>
    <w:rsid w:val="002A3EB6"/>
    <w:rsid w:val="002A546D"/>
    <w:rsid w:val="002A5556"/>
    <w:rsid w:val="002A56F9"/>
    <w:rsid w:val="002A63F9"/>
    <w:rsid w:val="002A677C"/>
    <w:rsid w:val="002A6860"/>
    <w:rsid w:val="002A7911"/>
    <w:rsid w:val="002B008C"/>
    <w:rsid w:val="002B031C"/>
    <w:rsid w:val="002B13F2"/>
    <w:rsid w:val="002B1670"/>
    <w:rsid w:val="002B1857"/>
    <w:rsid w:val="002B25AA"/>
    <w:rsid w:val="002B28D0"/>
    <w:rsid w:val="002B34E0"/>
    <w:rsid w:val="002B4042"/>
    <w:rsid w:val="002B41E5"/>
    <w:rsid w:val="002B4449"/>
    <w:rsid w:val="002B494F"/>
    <w:rsid w:val="002B5244"/>
    <w:rsid w:val="002B61B6"/>
    <w:rsid w:val="002B6904"/>
    <w:rsid w:val="002B6F6D"/>
    <w:rsid w:val="002B738B"/>
    <w:rsid w:val="002B774B"/>
    <w:rsid w:val="002C0287"/>
    <w:rsid w:val="002C05EE"/>
    <w:rsid w:val="002C0866"/>
    <w:rsid w:val="002C0941"/>
    <w:rsid w:val="002C1C03"/>
    <w:rsid w:val="002C21BA"/>
    <w:rsid w:val="002C3441"/>
    <w:rsid w:val="002C3C51"/>
    <w:rsid w:val="002C3D6C"/>
    <w:rsid w:val="002C4058"/>
    <w:rsid w:val="002C5160"/>
    <w:rsid w:val="002C5C69"/>
    <w:rsid w:val="002C5CB9"/>
    <w:rsid w:val="002C6630"/>
    <w:rsid w:val="002C7011"/>
    <w:rsid w:val="002C7AEB"/>
    <w:rsid w:val="002D0236"/>
    <w:rsid w:val="002D0621"/>
    <w:rsid w:val="002D0962"/>
    <w:rsid w:val="002D0AD8"/>
    <w:rsid w:val="002D120F"/>
    <w:rsid w:val="002D1403"/>
    <w:rsid w:val="002D1E4B"/>
    <w:rsid w:val="002D2C06"/>
    <w:rsid w:val="002D2D51"/>
    <w:rsid w:val="002D3031"/>
    <w:rsid w:val="002D3462"/>
    <w:rsid w:val="002D3B1F"/>
    <w:rsid w:val="002D401D"/>
    <w:rsid w:val="002D5279"/>
    <w:rsid w:val="002D57EA"/>
    <w:rsid w:val="002D6BCD"/>
    <w:rsid w:val="002D6F13"/>
    <w:rsid w:val="002D716E"/>
    <w:rsid w:val="002D7175"/>
    <w:rsid w:val="002D7204"/>
    <w:rsid w:val="002D77B2"/>
    <w:rsid w:val="002D7DA9"/>
    <w:rsid w:val="002E034A"/>
    <w:rsid w:val="002E07DC"/>
    <w:rsid w:val="002E0B94"/>
    <w:rsid w:val="002E0F1D"/>
    <w:rsid w:val="002E0FA0"/>
    <w:rsid w:val="002E180F"/>
    <w:rsid w:val="002E1B10"/>
    <w:rsid w:val="002E1D2A"/>
    <w:rsid w:val="002E1F6E"/>
    <w:rsid w:val="002E2967"/>
    <w:rsid w:val="002E3ECC"/>
    <w:rsid w:val="002E4203"/>
    <w:rsid w:val="002E4CF0"/>
    <w:rsid w:val="002E52BA"/>
    <w:rsid w:val="002E5C64"/>
    <w:rsid w:val="002E609F"/>
    <w:rsid w:val="002E6D8F"/>
    <w:rsid w:val="002E6FE5"/>
    <w:rsid w:val="002E75CF"/>
    <w:rsid w:val="002E7CF3"/>
    <w:rsid w:val="002F04E9"/>
    <w:rsid w:val="002F0EDB"/>
    <w:rsid w:val="002F141A"/>
    <w:rsid w:val="002F143B"/>
    <w:rsid w:val="002F16C5"/>
    <w:rsid w:val="002F1D6F"/>
    <w:rsid w:val="002F22A7"/>
    <w:rsid w:val="002F2BFB"/>
    <w:rsid w:val="002F3A77"/>
    <w:rsid w:val="002F3EBB"/>
    <w:rsid w:val="002F5676"/>
    <w:rsid w:val="002F5D4C"/>
    <w:rsid w:val="002F60D8"/>
    <w:rsid w:val="002F67B4"/>
    <w:rsid w:val="002F683D"/>
    <w:rsid w:val="002F6B09"/>
    <w:rsid w:val="002F6B16"/>
    <w:rsid w:val="002F75D3"/>
    <w:rsid w:val="002F787C"/>
    <w:rsid w:val="002F7FA8"/>
    <w:rsid w:val="003006F7"/>
    <w:rsid w:val="0030134D"/>
    <w:rsid w:val="00301ACD"/>
    <w:rsid w:val="003021BE"/>
    <w:rsid w:val="003026D0"/>
    <w:rsid w:val="00302BB3"/>
    <w:rsid w:val="00302D09"/>
    <w:rsid w:val="00302F21"/>
    <w:rsid w:val="003034F1"/>
    <w:rsid w:val="003037B2"/>
    <w:rsid w:val="00303A5F"/>
    <w:rsid w:val="00303DDE"/>
    <w:rsid w:val="00304C0C"/>
    <w:rsid w:val="00305E08"/>
    <w:rsid w:val="003068EB"/>
    <w:rsid w:val="00306B72"/>
    <w:rsid w:val="003102F8"/>
    <w:rsid w:val="003105DF"/>
    <w:rsid w:val="003109EE"/>
    <w:rsid w:val="00312483"/>
    <w:rsid w:val="003126D0"/>
    <w:rsid w:val="00312833"/>
    <w:rsid w:val="00313013"/>
    <w:rsid w:val="00314354"/>
    <w:rsid w:val="00314E88"/>
    <w:rsid w:val="003161C1"/>
    <w:rsid w:val="00316316"/>
    <w:rsid w:val="00316343"/>
    <w:rsid w:val="00316394"/>
    <w:rsid w:val="0031694A"/>
    <w:rsid w:val="00316E17"/>
    <w:rsid w:val="0031740B"/>
    <w:rsid w:val="00317508"/>
    <w:rsid w:val="0031770F"/>
    <w:rsid w:val="00320A49"/>
    <w:rsid w:val="00321C97"/>
    <w:rsid w:val="00322BCC"/>
    <w:rsid w:val="00322D4C"/>
    <w:rsid w:val="003234AA"/>
    <w:rsid w:val="0032369F"/>
    <w:rsid w:val="00323B4D"/>
    <w:rsid w:val="00323F75"/>
    <w:rsid w:val="003254AC"/>
    <w:rsid w:val="00325F5E"/>
    <w:rsid w:val="00326E76"/>
    <w:rsid w:val="0033130C"/>
    <w:rsid w:val="00331980"/>
    <w:rsid w:val="00333BB8"/>
    <w:rsid w:val="00334AD8"/>
    <w:rsid w:val="00334C07"/>
    <w:rsid w:val="003351BE"/>
    <w:rsid w:val="00335704"/>
    <w:rsid w:val="0033596F"/>
    <w:rsid w:val="00336104"/>
    <w:rsid w:val="0033685B"/>
    <w:rsid w:val="003376D4"/>
    <w:rsid w:val="00341C97"/>
    <w:rsid w:val="00341F53"/>
    <w:rsid w:val="003424EA"/>
    <w:rsid w:val="00342636"/>
    <w:rsid w:val="003430A4"/>
    <w:rsid w:val="00343C89"/>
    <w:rsid w:val="00344557"/>
    <w:rsid w:val="00345018"/>
    <w:rsid w:val="00345482"/>
    <w:rsid w:val="00345E9C"/>
    <w:rsid w:val="00346F81"/>
    <w:rsid w:val="00347183"/>
    <w:rsid w:val="00347663"/>
    <w:rsid w:val="00347803"/>
    <w:rsid w:val="003479D1"/>
    <w:rsid w:val="00347E50"/>
    <w:rsid w:val="00350781"/>
    <w:rsid w:val="00350AEC"/>
    <w:rsid w:val="00350EBD"/>
    <w:rsid w:val="003512CA"/>
    <w:rsid w:val="0035139E"/>
    <w:rsid w:val="0035169E"/>
    <w:rsid w:val="00351EBE"/>
    <w:rsid w:val="00352824"/>
    <w:rsid w:val="003531EA"/>
    <w:rsid w:val="003537B1"/>
    <w:rsid w:val="003537DA"/>
    <w:rsid w:val="00353EC1"/>
    <w:rsid w:val="00353EE9"/>
    <w:rsid w:val="00353F7B"/>
    <w:rsid w:val="00355949"/>
    <w:rsid w:val="00355964"/>
    <w:rsid w:val="00355B9D"/>
    <w:rsid w:val="00356092"/>
    <w:rsid w:val="00356222"/>
    <w:rsid w:val="00356905"/>
    <w:rsid w:val="00357B73"/>
    <w:rsid w:val="0036082B"/>
    <w:rsid w:val="0036157E"/>
    <w:rsid w:val="00361CB0"/>
    <w:rsid w:val="00361D35"/>
    <w:rsid w:val="00363B87"/>
    <w:rsid w:val="00363C6F"/>
    <w:rsid w:val="00363DB1"/>
    <w:rsid w:val="003649ED"/>
    <w:rsid w:val="003653B7"/>
    <w:rsid w:val="003654C1"/>
    <w:rsid w:val="0036557D"/>
    <w:rsid w:val="00365611"/>
    <w:rsid w:val="00365975"/>
    <w:rsid w:val="00366855"/>
    <w:rsid w:val="00366870"/>
    <w:rsid w:val="0036788A"/>
    <w:rsid w:val="00367F50"/>
    <w:rsid w:val="00370158"/>
    <w:rsid w:val="0037060C"/>
    <w:rsid w:val="0037099B"/>
    <w:rsid w:val="003713D3"/>
    <w:rsid w:val="00372F32"/>
    <w:rsid w:val="003730AB"/>
    <w:rsid w:val="003731DC"/>
    <w:rsid w:val="003732C1"/>
    <w:rsid w:val="0037381F"/>
    <w:rsid w:val="00374B9D"/>
    <w:rsid w:val="00374E83"/>
    <w:rsid w:val="00375997"/>
    <w:rsid w:val="00375A31"/>
    <w:rsid w:val="0037634C"/>
    <w:rsid w:val="00376376"/>
    <w:rsid w:val="003768BA"/>
    <w:rsid w:val="00377503"/>
    <w:rsid w:val="00377693"/>
    <w:rsid w:val="003803FD"/>
    <w:rsid w:val="00380593"/>
    <w:rsid w:val="00380653"/>
    <w:rsid w:val="00380CDE"/>
    <w:rsid w:val="00383C0B"/>
    <w:rsid w:val="00383F68"/>
    <w:rsid w:val="0038417B"/>
    <w:rsid w:val="0038499B"/>
    <w:rsid w:val="003849A2"/>
    <w:rsid w:val="00385320"/>
    <w:rsid w:val="00385749"/>
    <w:rsid w:val="003861E7"/>
    <w:rsid w:val="00386AF9"/>
    <w:rsid w:val="0038761F"/>
    <w:rsid w:val="00390381"/>
    <w:rsid w:val="003903D6"/>
    <w:rsid w:val="003907A4"/>
    <w:rsid w:val="00390F59"/>
    <w:rsid w:val="00390F60"/>
    <w:rsid w:val="0039179B"/>
    <w:rsid w:val="003919DD"/>
    <w:rsid w:val="00391C3D"/>
    <w:rsid w:val="00391E0E"/>
    <w:rsid w:val="00391F7F"/>
    <w:rsid w:val="00392005"/>
    <w:rsid w:val="0039544F"/>
    <w:rsid w:val="003954F8"/>
    <w:rsid w:val="00395DE5"/>
    <w:rsid w:val="003969BF"/>
    <w:rsid w:val="00396A92"/>
    <w:rsid w:val="00396D9F"/>
    <w:rsid w:val="003975D0"/>
    <w:rsid w:val="003A17E4"/>
    <w:rsid w:val="003A1B0D"/>
    <w:rsid w:val="003A1F4C"/>
    <w:rsid w:val="003A2412"/>
    <w:rsid w:val="003A3533"/>
    <w:rsid w:val="003A445B"/>
    <w:rsid w:val="003A451E"/>
    <w:rsid w:val="003A4A7A"/>
    <w:rsid w:val="003A4ACA"/>
    <w:rsid w:val="003A4CDB"/>
    <w:rsid w:val="003A5FA9"/>
    <w:rsid w:val="003A60FD"/>
    <w:rsid w:val="003A730A"/>
    <w:rsid w:val="003A754F"/>
    <w:rsid w:val="003A786C"/>
    <w:rsid w:val="003B2417"/>
    <w:rsid w:val="003B4044"/>
    <w:rsid w:val="003B42D1"/>
    <w:rsid w:val="003B4672"/>
    <w:rsid w:val="003B47E7"/>
    <w:rsid w:val="003B4885"/>
    <w:rsid w:val="003B4A60"/>
    <w:rsid w:val="003B4D72"/>
    <w:rsid w:val="003B5A3E"/>
    <w:rsid w:val="003B6080"/>
    <w:rsid w:val="003B6D97"/>
    <w:rsid w:val="003B7672"/>
    <w:rsid w:val="003B77D0"/>
    <w:rsid w:val="003B7984"/>
    <w:rsid w:val="003B7AF0"/>
    <w:rsid w:val="003C275F"/>
    <w:rsid w:val="003C2948"/>
    <w:rsid w:val="003C29DF"/>
    <w:rsid w:val="003C2E38"/>
    <w:rsid w:val="003C2E8C"/>
    <w:rsid w:val="003C388E"/>
    <w:rsid w:val="003C50D3"/>
    <w:rsid w:val="003C60BC"/>
    <w:rsid w:val="003D0137"/>
    <w:rsid w:val="003D0752"/>
    <w:rsid w:val="003D0A56"/>
    <w:rsid w:val="003D0F40"/>
    <w:rsid w:val="003D0F79"/>
    <w:rsid w:val="003D10B1"/>
    <w:rsid w:val="003D1AC4"/>
    <w:rsid w:val="003D1B65"/>
    <w:rsid w:val="003D2861"/>
    <w:rsid w:val="003D2C12"/>
    <w:rsid w:val="003D2F9F"/>
    <w:rsid w:val="003D3886"/>
    <w:rsid w:val="003D3898"/>
    <w:rsid w:val="003D3D1F"/>
    <w:rsid w:val="003D490B"/>
    <w:rsid w:val="003D541C"/>
    <w:rsid w:val="003D6228"/>
    <w:rsid w:val="003D6509"/>
    <w:rsid w:val="003D6576"/>
    <w:rsid w:val="003D6B5E"/>
    <w:rsid w:val="003E0277"/>
    <w:rsid w:val="003E0392"/>
    <w:rsid w:val="003E1E93"/>
    <w:rsid w:val="003E2DDF"/>
    <w:rsid w:val="003E2ECB"/>
    <w:rsid w:val="003E35D0"/>
    <w:rsid w:val="003E3A60"/>
    <w:rsid w:val="003E3D0B"/>
    <w:rsid w:val="003E410B"/>
    <w:rsid w:val="003E4A9C"/>
    <w:rsid w:val="003E4F38"/>
    <w:rsid w:val="003E5113"/>
    <w:rsid w:val="003E51F5"/>
    <w:rsid w:val="003E532C"/>
    <w:rsid w:val="003E5395"/>
    <w:rsid w:val="003E57E5"/>
    <w:rsid w:val="003E5BD0"/>
    <w:rsid w:val="003E5EE8"/>
    <w:rsid w:val="003E61E1"/>
    <w:rsid w:val="003E656A"/>
    <w:rsid w:val="003E6E2D"/>
    <w:rsid w:val="003E6FDC"/>
    <w:rsid w:val="003E70B1"/>
    <w:rsid w:val="003E7661"/>
    <w:rsid w:val="003E7CD2"/>
    <w:rsid w:val="003F003C"/>
    <w:rsid w:val="003F0332"/>
    <w:rsid w:val="003F0B0A"/>
    <w:rsid w:val="003F146F"/>
    <w:rsid w:val="003F246B"/>
    <w:rsid w:val="003F3C33"/>
    <w:rsid w:val="003F42BC"/>
    <w:rsid w:val="003F4DA9"/>
    <w:rsid w:val="003F5425"/>
    <w:rsid w:val="003F678E"/>
    <w:rsid w:val="003F7488"/>
    <w:rsid w:val="003F7C25"/>
    <w:rsid w:val="003F7FC5"/>
    <w:rsid w:val="00401841"/>
    <w:rsid w:val="00402FC8"/>
    <w:rsid w:val="00403041"/>
    <w:rsid w:val="00404643"/>
    <w:rsid w:val="00404678"/>
    <w:rsid w:val="004047D4"/>
    <w:rsid w:val="00405002"/>
    <w:rsid w:val="00405456"/>
    <w:rsid w:val="00405718"/>
    <w:rsid w:val="00405B96"/>
    <w:rsid w:val="004063C9"/>
    <w:rsid w:val="004064D1"/>
    <w:rsid w:val="004065E1"/>
    <w:rsid w:val="00406772"/>
    <w:rsid w:val="004069E4"/>
    <w:rsid w:val="00406B56"/>
    <w:rsid w:val="00407783"/>
    <w:rsid w:val="00410065"/>
    <w:rsid w:val="004108CB"/>
    <w:rsid w:val="00410924"/>
    <w:rsid w:val="00410BBE"/>
    <w:rsid w:val="00411210"/>
    <w:rsid w:val="004122DA"/>
    <w:rsid w:val="004123A5"/>
    <w:rsid w:val="00412510"/>
    <w:rsid w:val="00412AFC"/>
    <w:rsid w:val="00412EDB"/>
    <w:rsid w:val="00413598"/>
    <w:rsid w:val="0041370C"/>
    <w:rsid w:val="0041450F"/>
    <w:rsid w:val="00414893"/>
    <w:rsid w:val="00415288"/>
    <w:rsid w:val="00415B2A"/>
    <w:rsid w:val="00417008"/>
    <w:rsid w:val="00417A8D"/>
    <w:rsid w:val="004215FA"/>
    <w:rsid w:val="00421A67"/>
    <w:rsid w:val="00422472"/>
    <w:rsid w:val="004225F1"/>
    <w:rsid w:val="00424BCF"/>
    <w:rsid w:val="004254F5"/>
    <w:rsid w:val="0042552E"/>
    <w:rsid w:val="00425A28"/>
    <w:rsid w:val="00425F4A"/>
    <w:rsid w:val="00426310"/>
    <w:rsid w:val="00426F90"/>
    <w:rsid w:val="00427C50"/>
    <w:rsid w:val="004308E3"/>
    <w:rsid w:val="0043127C"/>
    <w:rsid w:val="00431C69"/>
    <w:rsid w:val="00431C8D"/>
    <w:rsid w:val="004326F2"/>
    <w:rsid w:val="00432B1C"/>
    <w:rsid w:val="00434C1A"/>
    <w:rsid w:val="00434C4F"/>
    <w:rsid w:val="00434F63"/>
    <w:rsid w:val="00435001"/>
    <w:rsid w:val="0044027D"/>
    <w:rsid w:val="00441E97"/>
    <w:rsid w:val="0044256B"/>
    <w:rsid w:val="004429E5"/>
    <w:rsid w:val="00442D7A"/>
    <w:rsid w:val="00443369"/>
    <w:rsid w:val="00443FFF"/>
    <w:rsid w:val="0044400C"/>
    <w:rsid w:val="00444A5F"/>
    <w:rsid w:val="00445053"/>
    <w:rsid w:val="00445B58"/>
    <w:rsid w:val="00447118"/>
    <w:rsid w:val="004476A1"/>
    <w:rsid w:val="0044778A"/>
    <w:rsid w:val="00447C0E"/>
    <w:rsid w:val="00447C28"/>
    <w:rsid w:val="004511D4"/>
    <w:rsid w:val="0045295B"/>
    <w:rsid w:val="00453254"/>
    <w:rsid w:val="00453447"/>
    <w:rsid w:val="004535C4"/>
    <w:rsid w:val="004539D3"/>
    <w:rsid w:val="00453F25"/>
    <w:rsid w:val="00455870"/>
    <w:rsid w:val="004559C6"/>
    <w:rsid w:val="00455B8B"/>
    <w:rsid w:val="00455DB6"/>
    <w:rsid w:val="00456349"/>
    <w:rsid w:val="00456ED0"/>
    <w:rsid w:val="0046068C"/>
    <w:rsid w:val="004607D2"/>
    <w:rsid w:val="00461120"/>
    <w:rsid w:val="0046123B"/>
    <w:rsid w:val="00461322"/>
    <w:rsid w:val="0046145C"/>
    <w:rsid w:val="00461624"/>
    <w:rsid w:val="00462A7F"/>
    <w:rsid w:val="00462C18"/>
    <w:rsid w:val="00463036"/>
    <w:rsid w:val="00463AEC"/>
    <w:rsid w:val="00463BC0"/>
    <w:rsid w:val="00463C54"/>
    <w:rsid w:val="00463EDC"/>
    <w:rsid w:val="00464757"/>
    <w:rsid w:val="00464E8F"/>
    <w:rsid w:val="0046566E"/>
    <w:rsid w:val="00465740"/>
    <w:rsid w:val="00465AA5"/>
    <w:rsid w:val="00466283"/>
    <w:rsid w:val="00466767"/>
    <w:rsid w:val="004668A1"/>
    <w:rsid w:val="00466C95"/>
    <w:rsid w:val="00467FF8"/>
    <w:rsid w:val="004712D6"/>
    <w:rsid w:val="00472650"/>
    <w:rsid w:val="00473238"/>
    <w:rsid w:val="0047392E"/>
    <w:rsid w:val="00473AD6"/>
    <w:rsid w:val="00475C20"/>
    <w:rsid w:val="00476533"/>
    <w:rsid w:val="00476A2B"/>
    <w:rsid w:val="004771B0"/>
    <w:rsid w:val="00477703"/>
    <w:rsid w:val="00477827"/>
    <w:rsid w:val="0047797C"/>
    <w:rsid w:val="00477C2E"/>
    <w:rsid w:val="004801C4"/>
    <w:rsid w:val="00480CA3"/>
    <w:rsid w:val="00481483"/>
    <w:rsid w:val="004817AC"/>
    <w:rsid w:val="00481B95"/>
    <w:rsid w:val="00482623"/>
    <w:rsid w:val="00482CC6"/>
    <w:rsid w:val="00483940"/>
    <w:rsid w:val="0048395A"/>
    <w:rsid w:val="00483A95"/>
    <w:rsid w:val="0048518E"/>
    <w:rsid w:val="004851C7"/>
    <w:rsid w:val="00485328"/>
    <w:rsid w:val="00485995"/>
    <w:rsid w:val="00485D4A"/>
    <w:rsid w:val="00485F1C"/>
    <w:rsid w:val="0048696D"/>
    <w:rsid w:val="00486E0E"/>
    <w:rsid w:val="0048702C"/>
    <w:rsid w:val="00487122"/>
    <w:rsid w:val="004874BD"/>
    <w:rsid w:val="004877C1"/>
    <w:rsid w:val="00490A79"/>
    <w:rsid w:val="0049113C"/>
    <w:rsid w:val="0049130D"/>
    <w:rsid w:val="00491D1C"/>
    <w:rsid w:val="004923C2"/>
    <w:rsid w:val="00492409"/>
    <w:rsid w:val="00492CD9"/>
    <w:rsid w:val="004932B4"/>
    <w:rsid w:val="0049348D"/>
    <w:rsid w:val="0049351F"/>
    <w:rsid w:val="00493F0D"/>
    <w:rsid w:val="00494161"/>
    <w:rsid w:val="004942B3"/>
    <w:rsid w:val="004944C4"/>
    <w:rsid w:val="00494EAF"/>
    <w:rsid w:val="004954BB"/>
    <w:rsid w:val="00495686"/>
    <w:rsid w:val="00497F2A"/>
    <w:rsid w:val="004A0777"/>
    <w:rsid w:val="004A1AE0"/>
    <w:rsid w:val="004A2C2F"/>
    <w:rsid w:val="004A2E2B"/>
    <w:rsid w:val="004A3202"/>
    <w:rsid w:val="004A4B24"/>
    <w:rsid w:val="004A5155"/>
    <w:rsid w:val="004A5B02"/>
    <w:rsid w:val="004A5FBF"/>
    <w:rsid w:val="004A6356"/>
    <w:rsid w:val="004A6D15"/>
    <w:rsid w:val="004A6E56"/>
    <w:rsid w:val="004B019D"/>
    <w:rsid w:val="004B1701"/>
    <w:rsid w:val="004B1C20"/>
    <w:rsid w:val="004B21C2"/>
    <w:rsid w:val="004B26D4"/>
    <w:rsid w:val="004B2A9D"/>
    <w:rsid w:val="004B2F6F"/>
    <w:rsid w:val="004B31FF"/>
    <w:rsid w:val="004B358B"/>
    <w:rsid w:val="004B3DDE"/>
    <w:rsid w:val="004B3DF6"/>
    <w:rsid w:val="004B3E20"/>
    <w:rsid w:val="004B3F0F"/>
    <w:rsid w:val="004B4282"/>
    <w:rsid w:val="004B4843"/>
    <w:rsid w:val="004B520A"/>
    <w:rsid w:val="004B5BBF"/>
    <w:rsid w:val="004B6157"/>
    <w:rsid w:val="004B6360"/>
    <w:rsid w:val="004B674E"/>
    <w:rsid w:val="004B75E5"/>
    <w:rsid w:val="004B7B7F"/>
    <w:rsid w:val="004C0392"/>
    <w:rsid w:val="004C15F7"/>
    <w:rsid w:val="004C22CE"/>
    <w:rsid w:val="004C2A49"/>
    <w:rsid w:val="004C365A"/>
    <w:rsid w:val="004C4F64"/>
    <w:rsid w:val="004C4F6D"/>
    <w:rsid w:val="004C5C3A"/>
    <w:rsid w:val="004C632C"/>
    <w:rsid w:val="004C68A4"/>
    <w:rsid w:val="004C712F"/>
    <w:rsid w:val="004C71E2"/>
    <w:rsid w:val="004C73B2"/>
    <w:rsid w:val="004D11F1"/>
    <w:rsid w:val="004D1542"/>
    <w:rsid w:val="004D1AFE"/>
    <w:rsid w:val="004D3C89"/>
    <w:rsid w:val="004D3D1C"/>
    <w:rsid w:val="004D3EA1"/>
    <w:rsid w:val="004D3F0E"/>
    <w:rsid w:val="004D446F"/>
    <w:rsid w:val="004D5097"/>
    <w:rsid w:val="004D5189"/>
    <w:rsid w:val="004D54DC"/>
    <w:rsid w:val="004D6097"/>
    <w:rsid w:val="004D65EF"/>
    <w:rsid w:val="004D676D"/>
    <w:rsid w:val="004D6ECE"/>
    <w:rsid w:val="004D701D"/>
    <w:rsid w:val="004D74C0"/>
    <w:rsid w:val="004D7ABB"/>
    <w:rsid w:val="004D7B3D"/>
    <w:rsid w:val="004D7DE9"/>
    <w:rsid w:val="004E0877"/>
    <w:rsid w:val="004E0B02"/>
    <w:rsid w:val="004E21E1"/>
    <w:rsid w:val="004E2B87"/>
    <w:rsid w:val="004E35D1"/>
    <w:rsid w:val="004E3AEF"/>
    <w:rsid w:val="004E3C14"/>
    <w:rsid w:val="004E41FC"/>
    <w:rsid w:val="004E5052"/>
    <w:rsid w:val="004E57F0"/>
    <w:rsid w:val="004E62F0"/>
    <w:rsid w:val="004E68E2"/>
    <w:rsid w:val="004E79A0"/>
    <w:rsid w:val="004E7CB8"/>
    <w:rsid w:val="004F014E"/>
    <w:rsid w:val="004F0630"/>
    <w:rsid w:val="004F08C1"/>
    <w:rsid w:val="004F0C9F"/>
    <w:rsid w:val="004F12ED"/>
    <w:rsid w:val="004F1CF2"/>
    <w:rsid w:val="004F1F51"/>
    <w:rsid w:val="004F2E4F"/>
    <w:rsid w:val="004F3511"/>
    <w:rsid w:val="004F35AD"/>
    <w:rsid w:val="004F41EE"/>
    <w:rsid w:val="004F498D"/>
    <w:rsid w:val="004F4A23"/>
    <w:rsid w:val="004F50BE"/>
    <w:rsid w:val="004F5728"/>
    <w:rsid w:val="004F5AE8"/>
    <w:rsid w:val="004F5B4A"/>
    <w:rsid w:val="004F5D52"/>
    <w:rsid w:val="004F6389"/>
    <w:rsid w:val="004F69AE"/>
    <w:rsid w:val="004F6A18"/>
    <w:rsid w:val="004F6D04"/>
    <w:rsid w:val="004F79D9"/>
    <w:rsid w:val="005009D9"/>
    <w:rsid w:val="00500CE4"/>
    <w:rsid w:val="00502255"/>
    <w:rsid w:val="005022BF"/>
    <w:rsid w:val="00502632"/>
    <w:rsid w:val="00502A30"/>
    <w:rsid w:val="005030D0"/>
    <w:rsid w:val="00503854"/>
    <w:rsid w:val="00503B07"/>
    <w:rsid w:val="00504BCB"/>
    <w:rsid w:val="00504C92"/>
    <w:rsid w:val="005057B3"/>
    <w:rsid w:val="00505C86"/>
    <w:rsid w:val="0050609E"/>
    <w:rsid w:val="005066B0"/>
    <w:rsid w:val="00506B16"/>
    <w:rsid w:val="00506F4A"/>
    <w:rsid w:val="005070A2"/>
    <w:rsid w:val="005103BA"/>
    <w:rsid w:val="00510691"/>
    <w:rsid w:val="0051117D"/>
    <w:rsid w:val="005117F4"/>
    <w:rsid w:val="005118B3"/>
    <w:rsid w:val="00513954"/>
    <w:rsid w:val="005148C1"/>
    <w:rsid w:val="0051507E"/>
    <w:rsid w:val="00515221"/>
    <w:rsid w:val="005157BD"/>
    <w:rsid w:val="005159C2"/>
    <w:rsid w:val="00515E17"/>
    <w:rsid w:val="005161F5"/>
    <w:rsid w:val="00516330"/>
    <w:rsid w:val="00516653"/>
    <w:rsid w:val="005176E2"/>
    <w:rsid w:val="00520B45"/>
    <w:rsid w:val="00520F54"/>
    <w:rsid w:val="005213DF"/>
    <w:rsid w:val="00522432"/>
    <w:rsid w:val="00522CEC"/>
    <w:rsid w:val="0052388C"/>
    <w:rsid w:val="00523A21"/>
    <w:rsid w:val="00524162"/>
    <w:rsid w:val="005247EA"/>
    <w:rsid w:val="00524ABF"/>
    <w:rsid w:val="00524AE5"/>
    <w:rsid w:val="005252A7"/>
    <w:rsid w:val="00525332"/>
    <w:rsid w:val="005254A5"/>
    <w:rsid w:val="005255AA"/>
    <w:rsid w:val="00526397"/>
    <w:rsid w:val="00526601"/>
    <w:rsid w:val="00526A1B"/>
    <w:rsid w:val="005279F5"/>
    <w:rsid w:val="0053037A"/>
    <w:rsid w:val="00530655"/>
    <w:rsid w:val="005307AE"/>
    <w:rsid w:val="0053096F"/>
    <w:rsid w:val="00530FDA"/>
    <w:rsid w:val="0053207A"/>
    <w:rsid w:val="00532466"/>
    <w:rsid w:val="005329F1"/>
    <w:rsid w:val="005334AD"/>
    <w:rsid w:val="0053353A"/>
    <w:rsid w:val="005336ED"/>
    <w:rsid w:val="00533E97"/>
    <w:rsid w:val="00533ED8"/>
    <w:rsid w:val="00534726"/>
    <w:rsid w:val="005347E2"/>
    <w:rsid w:val="00534993"/>
    <w:rsid w:val="00535161"/>
    <w:rsid w:val="005351B6"/>
    <w:rsid w:val="005351EC"/>
    <w:rsid w:val="00535B2E"/>
    <w:rsid w:val="00535DF2"/>
    <w:rsid w:val="00537169"/>
    <w:rsid w:val="0053793C"/>
    <w:rsid w:val="00540EED"/>
    <w:rsid w:val="00541FB7"/>
    <w:rsid w:val="0054274A"/>
    <w:rsid w:val="00543DFB"/>
    <w:rsid w:val="00543EE5"/>
    <w:rsid w:val="005443C3"/>
    <w:rsid w:val="0054447C"/>
    <w:rsid w:val="0054468E"/>
    <w:rsid w:val="005454FB"/>
    <w:rsid w:val="0054643C"/>
    <w:rsid w:val="005475F6"/>
    <w:rsid w:val="00550BC0"/>
    <w:rsid w:val="00550DD1"/>
    <w:rsid w:val="00551204"/>
    <w:rsid w:val="0055125A"/>
    <w:rsid w:val="00551261"/>
    <w:rsid w:val="0055132C"/>
    <w:rsid w:val="005516A5"/>
    <w:rsid w:val="00551EFC"/>
    <w:rsid w:val="005524FC"/>
    <w:rsid w:val="005542B2"/>
    <w:rsid w:val="0055477F"/>
    <w:rsid w:val="00554B3F"/>
    <w:rsid w:val="005554D9"/>
    <w:rsid w:val="005557ED"/>
    <w:rsid w:val="00556750"/>
    <w:rsid w:val="00557B84"/>
    <w:rsid w:val="005601E5"/>
    <w:rsid w:val="00560525"/>
    <w:rsid w:val="00562E7C"/>
    <w:rsid w:val="00563503"/>
    <w:rsid w:val="005635C4"/>
    <w:rsid w:val="0056393A"/>
    <w:rsid w:val="00563A99"/>
    <w:rsid w:val="0056415C"/>
    <w:rsid w:val="00564CBD"/>
    <w:rsid w:val="005655BC"/>
    <w:rsid w:val="0056573D"/>
    <w:rsid w:val="00567873"/>
    <w:rsid w:val="00570628"/>
    <w:rsid w:val="005708AE"/>
    <w:rsid w:val="00570D18"/>
    <w:rsid w:val="00571260"/>
    <w:rsid w:val="005722E4"/>
    <w:rsid w:val="00572436"/>
    <w:rsid w:val="0057275D"/>
    <w:rsid w:val="0057287E"/>
    <w:rsid w:val="0057311E"/>
    <w:rsid w:val="005736B9"/>
    <w:rsid w:val="00574400"/>
    <w:rsid w:val="00574814"/>
    <w:rsid w:val="00575055"/>
    <w:rsid w:val="00575542"/>
    <w:rsid w:val="00575669"/>
    <w:rsid w:val="00575DBA"/>
    <w:rsid w:val="00575E7D"/>
    <w:rsid w:val="0057614F"/>
    <w:rsid w:val="00576495"/>
    <w:rsid w:val="00576968"/>
    <w:rsid w:val="00576C99"/>
    <w:rsid w:val="005770AC"/>
    <w:rsid w:val="0057714B"/>
    <w:rsid w:val="00577B22"/>
    <w:rsid w:val="00580574"/>
    <w:rsid w:val="005815B3"/>
    <w:rsid w:val="0058163F"/>
    <w:rsid w:val="0058221E"/>
    <w:rsid w:val="00582331"/>
    <w:rsid w:val="005825EB"/>
    <w:rsid w:val="005826A4"/>
    <w:rsid w:val="00582D9A"/>
    <w:rsid w:val="005833F4"/>
    <w:rsid w:val="00583C90"/>
    <w:rsid w:val="005849BC"/>
    <w:rsid w:val="00584C1B"/>
    <w:rsid w:val="0058575D"/>
    <w:rsid w:val="00585955"/>
    <w:rsid w:val="00585984"/>
    <w:rsid w:val="00585CD3"/>
    <w:rsid w:val="00590842"/>
    <w:rsid w:val="00590B7F"/>
    <w:rsid w:val="00590D29"/>
    <w:rsid w:val="00590EA5"/>
    <w:rsid w:val="0059197C"/>
    <w:rsid w:val="005920C5"/>
    <w:rsid w:val="00592275"/>
    <w:rsid w:val="00592486"/>
    <w:rsid w:val="00592523"/>
    <w:rsid w:val="005925DA"/>
    <w:rsid w:val="005928DE"/>
    <w:rsid w:val="005940BC"/>
    <w:rsid w:val="00594AFB"/>
    <w:rsid w:val="00594FD2"/>
    <w:rsid w:val="00595B93"/>
    <w:rsid w:val="00595C17"/>
    <w:rsid w:val="0059606F"/>
    <w:rsid w:val="0059620E"/>
    <w:rsid w:val="00596497"/>
    <w:rsid w:val="00596717"/>
    <w:rsid w:val="00596D98"/>
    <w:rsid w:val="0059732A"/>
    <w:rsid w:val="005A040F"/>
    <w:rsid w:val="005A0545"/>
    <w:rsid w:val="005A0B05"/>
    <w:rsid w:val="005A13D6"/>
    <w:rsid w:val="005A1490"/>
    <w:rsid w:val="005A173D"/>
    <w:rsid w:val="005A2D6F"/>
    <w:rsid w:val="005A45E5"/>
    <w:rsid w:val="005A53F8"/>
    <w:rsid w:val="005A61D4"/>
    <w:rsid w:val="005A668F"/>
    <w:rsid w:val="005A67C1"/>
    <w:rsid w:val="005A6C3A"/>
    <w:rsid w:val="005A7AC5"/>
    <w:rsid w:val="005B0610"/>
    <w:rsid w:val="005B0C82"/>
    <w:rsid w:val="005B0D5D"/>
    <w:rsid w:val="005B1B10"/>
    <w:rsid w:val="005B1BCE"/>
    <w:rsid w:val="005B1D6C"/>
    <w:rsid w:val="005B1F1B"/>
    <w:rsid w:val="005B2225"/>
    <w:rsid w:val="005B2B3C"/>
    <w:rsid w:val="005B3410"/>
    <w:rsid w:val="005B3AB3"/>
    <w:rsid w:val="005B4578"/>
    <w:rsid w:val="005B462D"/>
    <w:rsid w:val="005B4716"/>
    <w:rsid w:val="005B4BC3"/>
    <w:rsid w:val="005B6C55"/>
    <w:rsid w:val="005B6FA5"/>
    <w:rsid w:val="005B70CC"/>
    <w:rsid w:val="005B793A"/>
    <w:rsid w:val="005B7D9C"/>
    <w:rsid w:val="005C013B"/>
    <w:rsid w:val="005C22D5"/>
    <w:rsid w:val="005C2481"/>
    <w:rsid w:val="005C3011"/>
    <w:rsid w:val="005C42A8"/>
    <w:rsid w:val="005C42D6"/>
    <w:rsid w:val="005C45A7"/>
    <w:rsid w:val="005C48FA"/>
    <w:rsid w:val="005C51AC"/>
    <w:rsid w:val="005C5258"/>
    <w:rsid w:val="005C5841"/>
    <w:rsid w:val="005C5DD3"/>
    <w:rsid w:val="005C5DFA"/>
    <w:rsid w:val="005C71E9"/>
    <w:rsid w:val="005C7314"/>
    <w:rsid w:val="005C7447"/>
    <w:rsid w:val="005C770C"/>
    <w:rsid w:val="005C785F"/>
    <w:rsid w:val="005C7A2A"/>
    <w:rsid w:val="005D016D"/>
    <w:rsid w:val="005D0710"/>
    <w:rsid w:val="005D0A46"/>
    <w:rsid w:val="005D0BEC"/>
    <w:rsid w:val="005D1893"/>
    <w:rsid w:val="005D29DC"/>
    <w:rsid w:val="005D301C"/>
    <w:rsid w:val="005D3227"/>
    <w:rsid w:val="005D3443"/>
    <w:rsid w:val="005D3D30"/>
    <w:rsid w:val="005D3E68"/>
    <w:rsid w:val="005D3FDA"/>
    <w:rsid w:val="005D4C77"/>
    <w:rsid w:val="005D4CE9"/>
    <w:rsid w:val="005D4DD1"/>
    <w:rsid w:val="005D5ECA"/>
    <w:rsid w:val="005D620A"/>
    <w:rsid w:val="005D63A9"/>
    <w:rsid w:val="005D6B8C"/>
    <w:rsid w:val="005D73DF"/>
    <w:rsid w:val="005D77AD"/>
    <w:rsid w:val="005D78BB"/>
    <w:rsid w:val="005D78E7"/>
    <w:rsid w:val="005D78F7"/>
    <w:rsid w:val="005D7FFB"/>
    <w:rsid w:val="005E0129"/>
    <w:rsid w:val="005E01E0"/>
    <w:rsid w:val="005E04F5"/>
    <w:rsid w:val="005E052B"/>
    <w:rsid w:val="005E078E"/>
    <w:rsid w:val="005E10DE"/>
    <w:rsid w:val="005E16D5"/>
    <w:rsid w:val="005E1CA0"/>
    <w:rsid w:val="005E2C89"/>
    <w:rsid w:val="005E39B5"/>
    <w:rsid w:val="005E552A"/>
    <w:rsid w:val="005E57AC"/>
    <w:rsid w:val="005E59D9"/>
    <w:rsid w:val="005E7874"/>
    <w:rsid w:val="005E787E"/>
    <w:rsid w:val="005E7F1A"/>
    <w:rsid w:val="005F00D4"/>
    <w:rsid w:val="005F029A"/>
    <w:rsid w:val="005F16E1"/>
    <w:rsid w:val="005F1D06"/>
    <w:rsid w:val="005F26C1"/>
    <w:rsid w:val="005F2871"/>
    <w:rsid w:val="005F3211"/>
    <w:rsid w:val="005F3AC2"/>
    <w:rsid w:val="005F4F7D"/>
    <w:rsid w:val="005F546F"/>
    <w:rsid w:val="005F5C3A"/>
    <w:rsid w:val="005F6806"/>
    <w:rsid w:val="005F7E89"/>
    <w:rsid w:val="00600114"/>
    <w:rsid w:val="00600608"/>
    <w:rsid w:val="006008A8"/>
    <w:rsid w:val="00602BA3"/>
    <w:rsid w:val="00602F2E"/>
    <w:rsid w:val="00603288"/>
    <w:rsid w:val="00603377"/>
    <w:rsid w:val="006034C7"/>
    <w:rsid w:val="00603D3E"/>
    <w:rsid w:val="00604759"/>
    <w:rsid w:val="00605C7F"/>
    <w:rsid w:val="00605EF5"/>
    <w:rsid w:val="00606CCD"/>
    <w:rsid w:val="00607074"/>
    <w:rsid w:val="00607233"/>
    <w:rsid w:val="006100D8"/>
    <w:rsid w:val="006103B9"/>
    <w:rsid w:val="006111DF"/>
    <w:rsid w:val="006116BA"/>
    <w:rsid w:val="006118C3"/>
    <w:rsid w:val="006123B9"/>
    <w:rsid w:val="00612DF2"/>
    <w:rsid w:val="00612F34"/>
    <w:rsid w:val="006138E5"/>
    <w:rsid w:val="00613D37"/>
    <w:rsid w:val="0061554E"/>
    <w:rsid w:val="0061579E"/>
    <w:rsid w:val="00615A93"/>
    <w:rsid w:val="00615E14"/>
    <w:rsid w:val="00616540"/>
    <w:rsid w:val="00616546"/>
    <w:rsid w:val="00616BD7"/>
    <w:rsid w:val="006173C0"/>
    <w:rsid w:val="00620C68"/>
    <w:rsid w:val="0062185B"/>
    <w:rsid w:val="006218F9"/>
    <w:rsid w:val="00621C43"/>
    <w:rsid w:val="00622046"/>
    <w:rsid w:val="00622A55"/>
    <w:rsid w:val="006231D9"/>
    <w:rsid w:val="0062362A"/>
    <w:rsid w:val="00623FA8"/>
    <w:rsid w:val="00625774"/>
    <w:rsid w:val="00626CF4"/>
    <w:rsid w:val="00627DB7"/>
    <w:rsid w:val="0063007D"/>
    <w:rsid w:val="00630A92"/>
    <w:rsid w:val="00630CD6"/>
    <w:rsid w:val="00630D1F"/>
    <w:rsid w:val="0063100B"/>
    <w:rsid w:val="00631765"/>
    <w:rsid w:val="0063225F"/>
    <w:rsid w:val="00632A1B"/>
    <w:rsid w:val="00633C5A"/>
    <w:rsid w:val="006351D5"/>
    <w:rsid w:val="006357D0"/>
    <w:rsid w:val="0063585C"/>
    <w:rsid w:val="006363AB"/>
    <w:rsid w:val="0063655A"/>
    <w:rsid w:val="00636DCA"/>
    <w:rsid w:val="00637299"/>
    <w:rsid w:val="006377B5"/>
    <w:rsid w:val="00637820"/>
    <w:rsid w:val="006379D5"/>
    <w:rsid w:val="00637CEB"/>
    <w:rsid w:val="00637FFD"/>
    <w:rsid w:val="006403C0"/>
    <w:rsid w:val="006408C8"/>
    <w:rsid w:val="00640AF7"/>
    <w:rsid w:val="00640B85"/>
    <w:rsid w:val="00641018"/>
    <w:rsid w:val="006412A0"/>
    <w:rsid w:val="0064161F"/>
    <w:rsid w:val="00642497"/>
    <w:rsid w:val="00643457"/>
    <w:rsid w:val="00643F7D"/>
    <w:rsid w:val="006444E7"/>
    <w:rsid w:val="0064563B"/>
    <w:rsid w:val="006459E6"/>
    <w:rsid w:val="00645AE5"/>
    <w:rsid w:val="006465B2"/>
    <w:rsid w:val="00646ADF"/>
    <w:rsid w:val="00647205"/>
    <w:rsid w:val="006474AD"/>
    <w:rsid w:val="00647CBE"/>
    <w:rsid w:val="0065050D"/>
    <w:rsid w:val="00650A17"/>
    <w:rsid w:val="00650C7C"/>
    <w:rsid w:val="00651541"/>
    <w:rsid w:val="0065289B"/>
    <w:rsid w:val="00653AFD"/>
    <w:rsid w:val="00654453"/>
    <w:rsid w:val="006546B1"/>
    <w:rsid w:val="006548EC"/>
    <w:rsid w:val="00655738"/>
    <w:rsid w:val="00655955"/>
    <w:rsid w:val="006563E6"/>
    <w:rsid w:val="00656E8A"/>
    <w:rsid w:val="00656F4F"/>
    <w:rsid w:val="00657F97"/>
    <w:rsid w:val="006607A7"/>
    <w:rsid w:val="006609F0"/>
    <w:rsid w:val="00660A27"/>
    <w:rsid w:val="006614DB"/>
    <w:rsid w:val="00661952"/>
    <w:rsid w:val="006619DE"/>
    <w:rsid w:val="00661AD0"/>
    <w:rsid w:val="0066285A"/>
    <w:rsid w:val="006630E7"/>
    <w:rsid w:val="00663142"/>
    <w:rsid w:val="006635C8"/>
    <w:rsid w:val="00664263"/>
    <w:rsid w:val="0066434A"/>
    <w:rsid w:val="00665709"/>
    <w:rsid w:val="00666628"/>
    <w:rsid w:val="006668CE"/>
    <w:rsid w:val="006668E8"/>
    <w:rsid w:val="00666AA6"/>
    <w:rsid w:val="0067043C"/>
    <w:rsid w:val="006707E2"/>
    <w:rsid w:val="00670811"/>
    <w:rsid w:val="00670952"/>
    <w:rsid w:val="00671D0E"/>
    <w:rsid w:val="00673389"/>
    <w:rsid w:val="00673A6E"/>
    <w:rsid w:val="00674935"/>
    <w:rsid w:val="006749BB"/>
    <w:rsid w:val="00675281"/>
    <w:rsid w:val="00675AEA"/>
    <w:rsid w:val="00675DC0"/>
    <w:rsid w:val="006763B8"/>
    <w:rsid w:val="00677207"/>
    <w:rsid w:val="006774CB"/>
    <w:rsid w:val="0067777C"/>
    <w:rsid w:val="0067789C"/>
    <w:rsid w:val="00677A32"/>
    <w:rsid w:val="00677BB0"/>
    <w:rsid w:val="00677C09"/>
    <w:rsid w:val="00680153"/>
    <w:rsid w:val="00680429"/>
    <w:rsid w:val="0068043E"/>
    <w:rsid w:val="00681249"/>
    <w:rsid w:val="00681678"/>
    <w:rsid w:val="00681E99"/>
    <w:rsid w:val="00682040"/>
    <w:rsid w:val="0068315A"/>
    <w:rsid w:val="00683706"/>
    <w:rsid w:val="00683856"/>
    <w:rsid w:val="006838A6"/>
    <w:rsid w:val="00683916"/>
    <w:rsid w:val="006841F8"/>
    <w:rsid w:val="00685231"/>
    <w:rsid w:val="00685F0F"/>
    <w:rsid w:val="006860F4"/>
    <w:rsid w:val="00686753"/>
    <w:rsid w:val="006875FE"/>
    <w:rsid w:val="00690C19"/>
    <w:rsid w:val="00691420"/>
    <w:rsid w:val="006918CF"/>
    <w:rsid w:val="00691EAE"/>
    <w:rsid w:val="00692605"/>
    <w:rsid w:val="00692B68"/>
    <w:rsid w:val="006930C2"/>
    <w:rsid w:val="00693393"/>
    <w:rsid w:val="00693DC2"/>
    <w:rsid w:val="006940D0"/>
    <w:rsid w:val="00694122"/>
    <w:rsid w:val="00694232"/>
    <w:rsid w:val="00695BE8"/>
    <w:rsid w:val="0069651C"/>
    <w:rsid w:val="0069692E"/>
    <w:rsid w:val="00696A06"/>
    <w:rsid w:val="006974C1"/>
    <w:rsid w:val="006A07B4"/>
    <w:rsid w:val="006A0F24"/>
    <w:rsid w:val="006A14CE"/>
    <w:rsid w:val="006A1B7F"/>
    <w:rsid w:val="006A1CF2"/>
    <w:rsid w:val="006A1E63"/>
    <w:rsid w:val="006A2F30"/>
    <w:rsid w:val="006A3AA9"/>
    <w:rsid w:val="006A461B"/>
    <w:rsid w:val="006A4867"/>
    <w:rsid w:val="006A56EE"/>
    <w:rsid w:val="006A5858"/>
    <w:rsid w:val="006A67A8"/>
    <w:rsid w:val="006B0179"/>
    <w:rsid w:val="006B03BA"/>
    <w:rsid w:val="006B0D2C"/>
    <w:rsid w:val="006B1040"/>
    <w:rsid w:val="006B2293"/>
    <w:rsid w:val="006B295D"/>
    <w:rsid w:val="006B2E50"/>
    <w:rsid w:val="006B3BAF"/>
    <w:rsid w:val="006B4AD6"/>
    <w:rsid w:val="006B62E0"/>
    <w:rsid w:val="006B6CB5"/>
    <w:rsid w:val="006B6D9D"/>
    <w:rsid w:val="006B785D"/>
    <w:rsid w:val="006C0172"/>
    <w:rsid w:val="006C0825"/>
    <w:rsid w:val="006C0F9C"/>
    <w:rsid w:val="006C2043"/>
    <w:rsid w:val="006C224E"/>
    <w:rsid w:val="006C2A31"/>
    <w:rsid w:val="006C310A"/>
    <w:rsid w:val="006C3C6E"/>
    <w:rsid w:val="006C3D57"/>
    <w:rsid w:val="006C41DE"/>
    <w:rsid w:val="006C4BA2"/>
    <w:rsid w:val="006C4FD8"/>
    <w:rsid w:val="006C5A01"/>
    <w:rsid w:val="006C5A76"/>
    <w:rsid w:val="006C5E79"/>
    <w:rsid w:val="006C75AF"/>
    <w:rsid w:val="006C77CC"/>
    <w:rsid w:val="006C7C61"/>
    <w:rsid w:val="006C7D4D"/>
    <w:rsid w:val="006D0135"/>
    <w:rsid w:val="006D0E59"/>
    <w:rsid w:val="006D143B"/>
    <w:rsid w:val="006D1EEC"/>
    <w:rsid w:val="006D2440"/>
    <w:rsid w:val="006D2A07"/>
    <w:rsid w:val="006D2A1C"/>
    <w:rsid w:val="006D2DD9"/>
    <w:rsid w:val="006D338C"/>
    <w:rsid w:val="006D423B"/>
    <w:rsid w:val="006D4892"/>
    <w:rsid w:val="006D509E"/>
    <w:rsid w:val="006D56C3"/>
    <w:rsid w:val="006D5B77"/>
    <w:rsid w:val="006D5F54"/>
    <w:rsid w:val="006E1E8C"/>
    <w:rsid w:val="006E2645"/>
    <w:rsid w:val="006E27AA"/>
    <w:rsid w:val="006E2B52"/>
    <w:rsid w:val="006E3115"/>
    <w:rsid w:val="006E3248"/>
    <w:rsid w:val="006E3345"/>
    <w:rsid w:val="006E3F5F"/>
    <w:rsid w:val="006E4B01"/>
    <w:rsid w:val="006E4E19"/>
    <w:rsid w:val="006E4F18"/>
    <w:rsid w:val="006E5D77"/>
    <w:rsid w:val="006E6697"/>
    <w:rsid w:val="006E678A"/>
    <w:rsid w:val="006E76B0"/>
    <w:rsid w:val="006E78F2"/>
    <w:rsid w:val="006E7B95"/>
    <w:rsid w:val="006F1203"/>
    <w:rsid w:val="006F1C31"/>
    <w:rsid w:val="006F25BF"/>
    <w:rsid w:val="006F26F3"/>
    <w:rsid w:val="006F2FC0"/>
    <w:rsid w:val="006F30AF"/>
    <w:rsid w:val="006F326D"/>
    <w:rsid w:val="006F45B1"/>
    <w:rsid w:val="006F4650"/>
    <w:rsid w:val="006F512E"/>
    <w:rsid w:val="006F5562"/>
    <w:rsid w:val="006F704B"/>
    <w:rsid w:val="006F7A61"/>
    <w:rsid w:val="006F7C99"/>
    <w:rsid w:val="00700820"/>
    <w:rsid w:val="00700E3A"/>
    <w:rsid w:val="00701268"/>
    <w:rsid w:val="007016E3"/>
    <w:rsid w:val="00701740"/>
    <w:rsid w:val="0070286B"/>
    <w:rsid w:val="007039F5"/>
    <w:rsid w:val="00704C90"/>
    <w:rsid w:val="00705588"/>
    <w:rsid w:val="00705FE0"/>
    <w:rsid w:val="0070616C"/>
    <w:rsid w:val="0070678F"/>
    <w:rsid w:val="00706B1A"/>
    <w:rsid w:val="00706C30"/>
    <w:rsid w:val="007074E4"/>
    <w:rsid w:val="00707A6A"/>
    <w:rsid w:val="00710105"/>
    <w:rsid w:val="0071099A"/>
    <w:rsid w:val="00711B16"/>
    <w:rsid w:val="00712467"/>
    <w:rsid w:val="007124C1"/>
    <w:rsid w:val="0071268B"/>
    <w:rsid w:val="007127A8"/>
    <w:rsid w:val="0071370C"/>
    <w:rsid w:val="00713F45"/>
    <w:rsid w:val="0071536C"/>
    <w:rsid w:val="00716766"/>
    <w:rsid w:val="0071683C"/>
    <w:rsid w:val="00716842"/>
    <w:rsid w:val="00716FAC"/>
    <w:rsid w:val="00720B6F"/>
    <w:rsid w:val="00721207"/>
    <w:rsid w:val="00721A98"/>
    <w:rsid w:val="00722757"/>
    <w:rsid w:val="00723049"/>
    <w:rsid w:val="00723F72"/>
    <w:rsid w:val="0072412D"/>
    <w:rsid w:val="00724B7D"/>
    <w:rsid w:val="00724C22"/>
    <w:rsid w:val="00724D41"/>
    <w:rsid w:val="00725838"/>
    <w:rsid w:val="007259AD"/>
    <w:rsid w:val="00725C5B"/>
    <w:rsid w:val="00725F9F"/>
    <w:rsid w:val="00726526"/>
    <w:rsid w:val="00726531"/>
    <w:rsid w:val="00727993"/>
    <w:rsid w:val="007301B3"/>
    <w:rsid w:val="00730B3C"/>
    <w:rsid w:val="0073127E"/>
    <w:rsid w:val="007313B7"/>
    <w:rsid w:val="007329E7"/>
    <w:rsid w:val="0073324F"/>
    <w:rsid w:val="00733778"/>
    <w:rsid w:val="00734089"/>
    <w:rsid w:val="00734401"/>
    <w:rsid w:val="00735245"/>
    <w:rsid w:val="007355E7"/>
    <w:rsid w:val="00736388"/>
    <w:rsid w:val="00736EAA"/>
    <w:rsid w:val="00740CC5"/>
    <w:rsid w:val="007415D3"/>
    <w:rsid w:val="007417EF"/>
    <w:rsid w:val="00741A87"/>
    <w:rsid w:val="00741BEE"/>
    <w:rsid w:val="00741D1A"/>
    <w:rsid w:val="007427C7"/>
    <w:rsid w:val="00742D33"/>
    <w:rsid w:val="007438C5"/>
    <w:rsid w:val="00743E24"/>
    <w:rsid w:val="00744060"/>
    <w:rsid w:val="0074417C"/>
    <w:rsid w:val="0074494A"/>
    <w:rsid w:val="00745710"/>
    <w:rsid w:val="007457C9"/>
    <w:rsid w:val="007460F5"/>
    <w:rsid w:val="007464DF"/>
    <w:rsid w:val="007466C1"/>
    <w:rsid w:val="00746A53"/>
    <w:rsid w:val="00746A78"/>
    <w:rsid w:val="00746AEE"/>
    <w:rsid w:val="00746B00"/>
    <w:rsid w:val="00746FB4"/>
    <w:rsid w:val="007472FC"/>
    <w:rsid w:val="00747AE5"/>
    <w:rsid w:val="00747DE3"/>
    <w:rsid w:val="00747E7F"/>
    <w:rsid w:val="007501FE"/>
    <w:rsid w:val="00750672"/>
    <w:rsid w:val="007508A0"/>
    <w:rsid w:val="00750DD2"/>
    <w:rsid w:val="0075122F"/>
    <w:rsid w:val="007517BD"/>
    <w:rsid w:val="00751AC9"/>
    <w:rsid w:val="00751D2F"/>
    <w:rsid w:val="00752540"/>
    <w:rsid w:val="007525DD"/>
    <w:rsid w:val="00752616"/>
    <w:rsid w:val="00752F86"/>
    <w:rsid w:val="007530EF"/>
    <w:rsid w:val="007542C8"/>
    <w:rsid w:val="00754558"/>
    <w:rsid w:val="007550B5"/>
    <w:rsid w:val="00755AA6"/>
    <w:rsid w:val="00755D01"/>
    <w:rsid w:val="00755E40"/>
    <w:rsid w:val="00756779"/>
    <w:rsid w:val="007569EC"/>
    <w:rsid w:val="00756B5B"/>
    <w:rsid w:val="00756D62"/>
    <w:rsid w:val="007601AA"/>
    <w:rsid w:val="00763751"/>
    <w:rsid w:val="00763DF3"/>
    <w:rsid w:val="007642BB"/>
    <w:rsid w:val="0076501B"/>
    <w:rsid w:val="00765092"/>
    <w:rsid w:val="00765F6E"/>
    <w:rsid w:val="0076655A"/>
    <w:rsid w:val="007666CA"/>
    <w:rsid w:val="00766D0A"/>
    <w:rsid w:val="00767785"/>
    <w:rsid w:val="00767CFF"/>
    <w:rsid w:val="00770062"/>
    <w:rsid w:val="00770C36"/>
    <w:rsid w:val="0077100E"/>
    <w:rsid w:val="00771B15"/>
    <w:rsid w:val="007731C4"/>
    <w:rsid w:val="0077373C"/>
    <w:rsid w:val="00774895"/>
    <w:rsid w:val="00774C92"/>
    <w:rsid w:val="00774D90"/>
    <w:rsid w:val="00775784"/>
    <w:rsid w:val="007759B5"/>
    <w:rsid w:val="007767F0"/>
    <w:rsid w:val="00777B37"/>
    <w:rsid w:val="00777BED"/>
    <w:rsid w:val="00780E1F"/>
    <w:rsid w:val="0078111D"/>
    <w:rsid w:val="00781158"/>
    <w:rsid w:val="007816D9"/>
    <w:rsid w:val="00781CE7"/>
    <w:rsid w:val="00781CFE"/>
    <w:rsid w:val="00781F4C"/>
    <w:rsid w:val="00782488"/>
    <w:rsid w:val="007825EB"/>
    <w:rsid w:val="00782B81"/>
    <w:rsid w:val="00782C63"/>
    <w:rsid w:val="00783134"/>
    <w:rsid w:val="007844AE"/>
    <w:rsid w:val="00784561"/>
    <w:rsid w:val="00785F34"/>
    <w:rsid w:val="007868D9"/>
    <w:rsid w:val="00787104"/>
    <w:rsid w:val="00787473"/>
    <w:rsid w:val="007877E6"/>
    <w:rsid w:val="00787811"/>
    <w:rsid w:val="00790051"/>
    <w:rsid w:val="007905BA"/>
    <w:rsid w:val="007907EB"/>
    <w:rsid w:val="00790EC3"/>
    <w:rsid w:val="007910C7"/>
    <w:rsid w:val="007911A8"/>
    <w:rsid w:val="00791450"/>
    <w:rsid w:val="00791C56"/>
    <w:rsid w:val="00791E4B"/>
    <w:rsid w:val="0079219A"/>
    <w:rsid w:val="007921A2"/>
    <w:rsid w:val="00792555"/>
    <w:rsid w:val="007928F4"/>
    <w:rsid w:val="00792AE0"/>
    <w:rsid w:val="00792DF7"/>
    <w:rsid w:val="007934FA"/>
    <w:rsid w:val="007935A3"/>
    <w:rsid w:val="00793CFC"/>
    <w:rsid w:val="00797851"/>
    <w:rsid w:val="00797BC9"/>
    <w:rsid w:val="007A0037"/>
    <w:rsid w:val="007A04FB"/>
    <w:rsid w:val="007A0908"/>
    <w:rsid w:val="007A22A5"/>
    <w:rsid w:val="007A3358"/>
    <w:rsid w:val="007A41F8"/>
    <w:rsid w:val="007A4231"/>
    <w:rsid w:val="007A47F1"/>
    <w:rsid w:val="007A48CD"/>
    <w:rsid w:val="007A4E8B"/>
    <w:rsid w:val="007A55F0"/>
    <w:rsid w:val="007A605E"/>
    <w:rsid w:val="007A6F41"/>
    <w:rsid w:val="007A7D5E"/>
    <w:rsid w:val="007A7F4A"/>
    <w:rsid w:val="007B0323"/>
    <w:rsid w:val="007B0426"/>
    <w:rsid w:val="007B060E"/>
    <w:rsid w:val="007B0EC8"/>
    <w:rsid w:val="007B1626"/>
    <w:rsid w:val="007B2467"/>
    <w:rsid w:val="007B3189"/>
    <w:rsid w:val="007B33A8"/>
    <w:rsid w:val="007B35C7"/>
    <w:rsid w:val="007B4FFD"/>
    <w:rsid w:val="007B5080"/>
    <w:rsid w:val="007B548F"/>
    <w:rsid w:val="007B56F2"/>
    <w:rsid w:val="007B5CF7"/>
    <w:rsid w:val="007B5FE3"/>
    <w:rsid w:val="007B6AE5"/>
    <w:rsid w:val="007B71B4"/>
    <w:rsid w:val="007B7ADE"/>
    <w:rsid w:val="007C032B"/>
    <w:rsid w:val="007C0E73"/>
    <w:rsid w:val="007C1AE3"/>
    <w:rsid w:val="007C269D"/>
    <w:rsid w:val="007C27DC"/>
    <w:rsid w:val="007C3048"/>
    <w:rsid w:val="007C37CF"/>
    <w:rsid w:val="007C38E2"/>
    <w:rsid w:val="007C3D90"/>
    <w:rsid w:val="007C3FCC"/>
    <w:rsid w:val="007C4469"/>
    <w:rsid w:val="007C4708"/>
    <w:rsid w:val="007C4DAB"/>
    <w:rsid w:val="007C53D3"/>
    <w:rsid w:val="007C5940"/>
    <w:rsid w:val="007C60FE"/>
    <w:rsid w:val="007C6361"/>
    <w:rsid w:val="007C66C5"/>
    <w:rsid w:val="007C6C82"/>
    <w:rsid w:val="007C6D2B"/>
    <w:rsid w:val="007C74D1"/>
    <w:rsid w:val="007D00E9"/>
    <w:rsid w:val="007D048A"/>
    <w:rsid w:val="007D0A6A"/>
    <w:rsid w:val="007D0E12"/>
    <w:rsid w:val="007D2422"/>
    <w:rsid w:val="007D277B"/>
    <w:rsid w:val="007D2E82"/>
    <w:rsid w:val="007D3ED2"/>
    <w:rsid w:val="007D42EB"/>
    <w:rsid w:val="007D4455"/>
    <w:rsid w:val="007D4881"/>
    <w:rsid w:val="007D4BA5"/>
    <w:rsid w:val="007D602C"/>
    <w:rsid w:val="007D663B"/>
    <w:rsid w:val="007D6681"/>
    <w:rsid w:val="007D713D"/>
    <w:rsid w:val="007D71A8"/>
    <w:rsid w:val="007D7902"/>
    <w:rsid w:val="007E0269"/>
    <w:rsid w:val="007E086F"/>
    <w:rsid w:val="007E1FA4"/>
    <w:rsid w:val="007E1FA6"/>
    <w:rsid w:val="007E2029"/>
    <w:rsid w:val="007E28AA"/>
    <w:rsid w:val="007E2ED7"/>
    <w:rsid w:val="007E31F7"/>
    <w:rsid w:val="007E3A46"/>
    <w:rsid w:val="007E4168"/>
    <w:rsid w:val="007E49E1"/>
    <w:rsid w:val="007E5176"/>
    <w:rsid w:val="007E5D37"/>
    <w:rsid w:val="007E5D80"/>
    <w:rsid w:val="007E61FE"/>
    <w:rsid w:val="007E66AB"/>
    <w:rsid w:val="007E72BF"/>
    <w:rsid w:val="007E762B"/>
    <w:rsid w:val="007F049D"/>
    <w:rsid w:val="007F16E1"/>
    <w:rsid w:val="007F1877"/>
    <w:rsid w:val="007F2C11"/>
    <w:rsid w:val="007F3476"/>
    <w:rsid w:val="007F4C77"/>
    <w:rsid w:val="007F5728"/>
    <w:rsid w:val="007F5847"/>
    <w:rsid w:val="007F663D"/>
    <w:rsid w:val="007F69C4"/>
    <w:rsid w:val="007F7928"/>
    <w:rsid w:val="0080027F"/>
    <w:rsid w:val="00800969"/>
    <w:rsid w:val="0080181F"/>
    <w:rsid w:val="00801FED"/>
    <w:rsid w:val="00802206"/>
    <w:rsid w:val="008028F9"/>
    <w:rsid w:val="00802BCE"/>
    <w:rsid w:val="00802C5E"/>
    <w:rsid w:val="0080301A"/>
    <w:rsid w:val="00803285"/>
    <w:rsid w:val="00803595"/>
    <w:rsid w:val="00803D8A"/>
    <w:rsid w:val="008045BC"/>
    <w:rsid w:val="008048D8"/>
    <w:rsid w:val="00806447"/>
    <w:rsid w:val="00806C00"/>
    <w:rsid w:val="008070C0"/>
    <w:rsid w:val="00807B86"/>
    <w:rsid w:val="00807C65"/>
    <w:rsid w:val="008106CA"/>
    <w:rsid w:val="008108F1"/>
    <w:rsid w:val="00810A99"/>
    <w:rsid w:val="00810E9B"/>
    <w:rsid w:val="0081138C"/>
    <w:rsid w:val="008113FF"/>
    <w:rsid w:val="00811D00"/>
    <w:rsid w:val="00811EFA"/>
    <w:rsid w:val="00812942"/>
    <w:rsid w:val="00812C45"/>
    <w:rsid w:val="00812D35"/>
    <w:rsid w:val="00814729"/>
    <w:rsid w:val="00814A4F"/>
    <w:rsid w:val="00815B26"/>
    <w:rsid w:val="00815E2F"/>
    <w:rsid w:val="00816133"/>
    <w:rsid w:val="008165F9"/>
    <w:rsid w:val="008165FD"/>
    <w:rsid w:val="00816A00"/>
    <w:rsid w:val="00816BCB"/>
    <w:rsid w:val="00816C63"/>
    <w:rsid w:val="00817278"/>
    <w:rsid w:val="00817875"/>
    <w:rsid w:val="008203B6"/>
    <w:rsid w:val="00821014"/>
    <w:rsid w:val="00821F84"/>
    <w:rsid w:val="0082212F"/>
    <w:rsid w:val="00823985"/>
    <w:rsid w:val="00823D84"/>
    <w:rsid w:val="00823DE0"/>
    <w:rsid w:val="00824E50"/>
    <w:rsid w:val="008251B4"/>
    <w:rsid w:val="00825A2B"/>
    <w:rsid w:val="00825AE6"/>
    <w:rsid w:val="00825D9B"/>
    <w:rsid w:val="00826821"/>
    <w:rsid w:val="00826F74"/>
    <w:rsid w:val="008274FB"/>
    <w:rsid w:val="008306FE"/>
    <w:rsid w:val="00830C2A"/>
    <w:rsid w:val="00830ED6"/>
    <w:rsid w:val="00831064"/>
    <w:rsid w:val="00831103"/>
    <w:rsid w:val="00831B93"/>
    <w:rsid w:val="00833D2F"/>
    <w:rsid w:val="00835558"/>
    <w:rsid w:val="00835ED6"/>
    <w:rsid w:val="00837569"/>
    <w:rsid w:val="00840208"/>
    <w:rsid w:val="00841095"/>
    <w:rsid w:val="00841AB7"/>
    <w:rsid w:val="00841DFD"/>
    <w:rsid w:val="00841ECE"/>
    <w:rsid w:val="0084221F"/>
    <w:rsid w:val="00842281"/>
    <w:rsid w:val="008428DE"/>
    <w:rsid w:val="00842CA4"/>
    <w:rsid w:val="00843131"/>
    <w:rsid w:val="00843159"/>
    <w:rsid w:val="00843635"/>
    <w:rsid w:val="00844138"/>
    <w:rsid w:val="00844B67"/>
    <w:rsid w:val="0084512A"/>
    <w:rsid w:val="008452E2"/>
    <w:rsid w:val="008467BC"/>
    <w:rsid w:val="00851062"/>
    <w:rsid w:val="008516C2"/>
    <w:rsid w:val="008528BC"/>
    <w:rsid w:val="00852B4B"/>
    <w:rsid w:val="00853F93"/>
    <w:rsid w:val="0085491C"/>
    <w:rsid w:val="00854BDC"/>
    <w:rsid w:val="008559F3"/>
    <w:rsid w:val="00855C31"/>
    <w:rsid w:val="00855E72"/>
    <w:rsid w:val="00856035"/>
    <w:rsid w:val="008565C0"/>
    <w:rsid w:val="00856E70"/>
    <w:rsid w:val="00857EC8"/>
    <w:rsid w:val="0086006D"/>
    <w:rsid w:val="00860596"/>
    <w:rsid w:val="008608D5"/>
    <w:rsid w:val="00861647"/>
    <w:rsid w:val="00862DB2"/>
    <w:rsid w:val="00863631"/>
    <w:rsid w:val="00863A44"/>
    <w:rsid w:val="0086487E"/>
    <w:rsid w:val="00865150"/>
    <w:rsid w:val="00865922"/>
    <w:rsid w:val="00866345"/>
    <w:rsid w:val="00866758"/>
    <w:rsid w:val="008678A2"/>
    <w:rsid w:val="00870056"/>
    <w:rsid w:val="008707F1"/>
    <w:rsid w:val="008708FF"/>
    <w:rsid w:val="00870AB7"/>
    <w:rsid w:val="00872241"/>
    <w:rsid w:val="008729A9"/>
    <w:rsid w:val="00872B3C"/>
    <w:rsid w:val="00872C5D"/>
    <w:rsid w:val="00872E73"/>
    <w:rsid w:val="008730FB"/>
    <w:rsid w:val="008735EE"/>
    <w:rsid w:val="00873FF3"/>
    <w:rsid w:val="00874A6D"/>
    <w:rsid w:val="00875296"/>
    <w:rsid w:val="00875988"/>
    <w:rsid w:val="00876064"/>
    <w:rsid w:val="008761AF"/>
    <w:rsid w:val="00877820"/>
    <w:rsid w:val="00880581"/>
    <w:rsid w:val="00880A74"/>
    <w:rsid w:val="0088175D"/>
    <w:rsid w:val="00881B2D"/>
    <w:rsid w:val="00881F31"/>
    <w:rsid w:val="00881FE3"/>
    <w:rsid w:val="0088285B"/>
    <w:rsid w:val="008839F3"/>
    <w:rsid w:val="00883E7F"/>
    <w:rsid w:val="008840E7"/>
    <w:rsid w:val="0088473E"/>
    <w:rsid w:val="00885798"/>
    <w:rsid w:val="00885B17"/>
    <w:rsid w:val="0088672A"/>
    <w:rsid w:val="00887AFC"/>
    <w:rsid w:val="008901CB"/>
    <w:rsid w:val="00890DB7"/>
    <w:rsid w:val="0089145F"/>
    <w:rsid w:val="00891BA7"/>
    <w:rsid w:val="008920F4"/>
    <w:rsid w:val="00892158"/>
    <w:rsid w:val="00892288"/>
    <w:rsid w:val="00892613"/>
    <w:rsid w:val="0089609F"/>
    <w:rsid w:val="00896E05"/>
    <w:rsid w:val="008973FF"/>
    <w:rsid w:val="0089774A"/>
    <w:rsid w:val="008977A3"/>
    <w:rsid w:val="008A022C"/>
    <w:rsid w:val="008A03B8"/>
    <w:rsid w:val="008A080A"/>
    <w:rsid w:val="008A08F8"/>
    <w:rsid w:val="008A0BA4"/>
    <w:rsid w:val="008A116E"/>
    <w:rsid w:val="008A146D"/>
    <w:rsid w:val="008A1D57"/>
    <w:rsid w:val="008A1F1F"/>
    <w:rsid w:val="008A2018"/>
    <w:rsid w:val="008A269C"/>
    <w:rsid w:val="008A2AAB"/>
    <w:rsid w:val="008A3762"/>
    <w:rsid w:val="008A4841"/>
    <w:rsid w:val="008A5B36"/>
    <w:rsid w:val="008A611D"/>
    <w:rsid w:val="008A6588"/>
    <w:rsid w:val="008A6941"/>
    <w:rsid w:val="008A6ABC"/>
    <w:rsid w:val="008A7817"/>
    <w:rsid w:val="008A7C94"/>
    <w:rsid w:val="008A7E30"/>
    <w:rsid w:val="008A7F99"/>
    <w:rsid w:val="008B0E46"/>
    <w:rsid w:val="008B2A1B"/>
    <w:rsid w:val="008B2CFA"/>
    <w:rsid w:val="008B33C3"/>
    <w:rsid w:val="008B3529"/>
    <w:rsid w:val="008B3862"/>
    <w:rsid w:val="008B3BF0"/>
    <w:rsid w:val="008B3D19"/>
    <w:rsid w:val="008B4CF5"/>
    <w:rsid w:val="008B4F02"/>
    <w:rsid w:val="008B519E"/>
    <w:rsid w:val="008B55C9"/>
    <w:rsid w:val="008B5662"/>
    <w:rsid w:val="008B5AAD"/>
    <w:rsid w:val="008B5BC4"/>
    <w:rsid w:val="008B5BE2"/>
    <w:rsid w:val="008B5E66"/>
    <w:rsid w:val="008B6328"/>
    <w:rsid w:val="008B7158"/>
    <w:rsid w:val="008B7865"/>
    <w:rsid w:val="008B798C"/>
    <w:rsid w:val="008C038F"/>
    <w:rsid w:val="008C0B6C"/>
    <w:rsid w:val="008C18BE"/>
    <w:rsid w:val="008C1FDD"/>
    <w:rsid w:val="008C2035"/>
    <w:rsid w:val="008C233C"/>
    <w:rsid w:val="008C23FA"/>
    <w:rsid w:val="008C2651"/>
    <w:rsid w:val="008C2902"/>
    <w:rsid w:val="008C29FC"/>
    <w:rsid w:val="008C38AF"/>
    <w:rsid w:val="008C444C"/>
    <w:rsid w:val="008C4BC3"/>
    <w:rsid w:val="008C5211"/>
    <w:rsid w:val="008C5682"/>
    <w:rsid w:val="008C58C4"/>
    <w:rsid w:val="008C5BC6"/>
    <w:rsid w:val="008C5FB6"/>
    <w:rsid w:val="008C7258"/>
    <w:rsid w:val="008C72A0"/>
    <w:rsid w:val="008C747F"/>
    <w:rsid w:val="008C77CC"/>
    <w:rsid w:val="008D00EC"/>
    <w:rsid w:val="008D07A3"/>
    <w:rsid w:val="008D0DA9"/>
    <w:rsid w:val="008D0EB8"/>
    <w:rsid w:val="008D1023"/>
    <w:rsid w:val="008D166F"/>
    <w:rsid w:val="008D17CE"/>
    <w:rsid w:val="008D1DBF"/>
    <w:rsid w:val="008D267A"/>
    <w:rsid w:val="008D2739"/>
    <w:rsid w:val="008D298D"/>
    <w:rsid w:val="008D29CE"/>
    <w:rsid w:val="008D340C"/>
    <w:rsid w:val="008D447D"/>
    <w:rsid w:val="008D53E9"/>
    <w:rsid w:val="008D5952"/>
    <w:rsid w:val="008D5DED"/>
    <w:rsid w:val="008D6B5B"/>
    <w:rsid w:val="008D6CC7"/>
    <w:rsid w:val="008D7BE6"/>
    <w:rsid w:val="008E0848"/>
    <w:rsid w:val="008E2005"/>
    <w:rsid w:val="008E37D3"/>
    <w:rsid w:val="008E38C9"/>
    <w:rsid w:val="008E453E"/>
    <w:rsid w:val="008E5556"/>
    <w:rsid w:val="008E5884"/>
    <w:rsid w:val="008E5C03"/>
    <w:rsid w:val="008E6A3B"/>
    <w:rsid w:val="008E7228"/>
    <w:rsid w:val="008E7864"/>
    <w:rsid w:val="008E79F9"/>
    <w:rsid w:val="008F0019"/>
    <w:rsid w:val="008F017A"/>
    <w:rsid w:val="008F084A"/>
    <w:rsid w:val="008F181C"/>
    <w:rsid w:val="008F1A5E"/>
    <w:rsid w:val="008F1EAC"/>
    <w:rsid w:val="008F297E"/>
    <w:rsid w:val="008F2B39"/>
    <w:rsid w:val="008F329E"/>
    <w:rsid w:val="008F5C79"/>
    <w:rsid w:val="008F655C"/>
    <w:rsid w:val="008F718C"/>
    <w:rsid w:val="008F7DC8"/>
    <w:rsid w:val="008F7E2D"/>
    <w:rsid w:val="00900271"/>
    <w:rsid w:val="009012A9"/>
    <w:rsid w:val="0090162C"/>
    <w:rsid w:val="00901F00"/>
    <w:rsid w:val="00903290"/>
    <w:rsid w:val="009033CC"/>
    <w:rsid w:val="00903E75"/>
    <w:rsid w:val="009046CB"/>
    <w:rsid w:val="00904943"/>
    <w:rsid w:val="00904E55"/>
    <w:rsid w:val="00905408"/>
    <w:rsid w:val="0090541F"/>
    <w:rsid w:val="00905AA6"/>
    <w:rsid w:val="00905C1B"/>
    <w:rsid w:val="009062A5"/>
    <w:rsid w:val="009063C7"/>
    <w:rsid w:val="00907523"/>
    <w:rsid w:val="00907EE7"/>
    <w:rsid w:val="009108D1"/>
    <w:rsid w:val="00910F8F"/>
    <w:rsid w:val="00911039"/>
    <w:rsid w:val="009114AA"/>
    <w:rsid w:val="00911755"/>
    <w:rsid w:val="00911ACB"/>
    <w:rsid w:val="00911DF0"/>
    <w:rsid w:val="0091298B"/>
    <w:rsid w:val="00912A95"/>
    <w:rsid w:val="00912E65"/>
    <w:rsid w:val="00913539"/>
    <w:rsid w:val="009135D8"/>
    <w:rsid w:val="00913865"/>
    <w:rsid w:val="00914313"/>
    <w:rsid w:val="00914789"/>
    <w:rsid w:val="0091483C"/>
    <w:rsid w:val="00917B8A"/>
    <w:rsid w:val="00917EF9"/>
    <w:rsid w:val="0092048D"/>
    <w:rsid w:val="009208C1"/>
    <w:rsid w:val="009218A9"/>
    <w:rsid w:val="0092198E"/>
    <w:rsid w:val="00922699"/>
    <w:rsid w:val="00923A56"/>
    <w:rsid w:val="00923C1A"/>
    <w:rsid w:val="00924A7C"/>
    <w:rsid w:val="00924AA0"/>
    <w:rsid w:val="00925199"/>
    <w:rsid w:val="0092572A"/>
    <w:rsid w:val="009259C2"/>
    <w:rsid w:val="009262F1"/>
    <w:rsid w:val="009265E5"/>
    <w:rsid w:val="00926957"/>
    <w:rsid w:val="00926A58"/>
    <w:rsid w:val="009279D9"/>
    <w:rsid w:val="009303A1"/>
    <w:rsid w:val="00930E31"/>
    <w:rsid w:val="00931AEC"/>
    <w:rsid w:val="00931B90"/>
    <w:rsid w:val="00933DD9"/>
    <w:rsid w:val="00934F6B"/>
    <w:rsid w:val="0093526D"/>
    <w:rsid w:val="009366F7"/>
    <w:rsid w:val="0093675B"/>
    <w:rsid w:val="00936E39"/>
    <w:rsid w:val="00937A89"/>
    <w:rsid w:val="0094060A"/>
    <w:rsid w:val="009407E3"/>
    <w:rsid w:val="00940CB1"/>
    <w:rsid w:val="00940D76"/>
    <w:rsid w:val="00941000"/>
    <w:rsid w:val="0094176F"/>
    <w:rsid w:val="00941B27"/>
    <w:rsid w:val="00942057"/>
    <w:rsid w:val="00942560"/>
    <w:rsid w:val="009428AA"/>
    <w:rsid w:val="00942A05"/>
    <w:rsid w:val="00943992"/>
    <w:rsid w:val="00943AD9"/>
    <w:rsid w:val="00943CE5"/>
    <w:rsid w:val="00944A06"/>
    <w:rsid w:val="0094596C"/>
    <w:rsid w:val="009459C7"/>
    <w:rsid w:val="00946120"/>
    <w:rsid w:val="00946383"/>
    <w:rsid w:val="009473CE"/>
    <w:rsid w:val="00947F3C"/>
    <w:rsid w:val="0095002C"/>
    <w:rsid w:val="00950A54"/>
    <w:rsid w:val="0095105E"/>
    <w:rsid w:val="00951217"/>
    <w:rsid w:val="0095138F"/>
    <w:rsid w:val="00951402"/>
    <w:rsid w:val="00951CC5"/>
    <w:rsid w:val="009520E6"/>
    <w:rsid w:val="00952702"/>
    <w:rsid w:val="009532CF"/>
    <w:rsid w:val="0095477B"/>
    <w:rsid w:val="00955775"/>
    <w:rsid w:val="009560B6"/>
    <w:rsid w:val="0095707B"/>
    <w:rsid w:val="0095764F"/>
    <w:rsid w:val="009576F1"/>
    <w:rsid w:val="0096016F"/>
    <w:rsid w:val="00960E1B"/>
    <w:rsid w:val="00960F62"/>
    <w:rsid w:val="00961A9F"/>
    <w:rsid w:val="00961DA1"/>
    <w:rsid w:val="00961E11"/>
    <w:rsid w:val="00961FC0"/>
    <w:rsid w:val="009622E4"/>
    <w:rsid w:val="009624A8"/>
    <w:rsid w:val="00962B18"/>
    <w:rsid w:val="00962FD0"/>
    <w:rsid w:val="009632F6"/>
    <w:rsid w:val="00963532"/>
    <w:rsid w:val="0096365B"/>
    <w:rsid w:val="00963661"/>
    <w:rsid w:val="00963C86"/>
    <w:rsid w:val="0096426F"/>
    <w:rsid w:val="00965552"/>
    <w:rsid w:val="00965F1A"/>
    <w:rsid w:val="00966FB3"/>
    <w:rsid w:val="00967126"/>
    <w:rsid w:val="0096729D"/>
    <w:rsid w:val="0096756F"/>
    <w:rsid w:val="00967644"/>
    <w:rsid w:val="00967B41"/>
    <w:rsid w:val="00967ED1"/>
    <w:rsid w:val="0097072F"/>
    <w:rsid w:val="00970BFE"/>
    <w:rsid w:val="00970E39"/>
    <w:rsid w:val="00971B6C"/>
    <w:rsid w:val="00972272"/>
    <w:rsid w:val="00972363"/>
    <w:rsid w:val="0097271E"/>
    <w:rsid w:val="009729C6"/>
    <w:rsid w:val="009729DA"/>
    <w:rsid w:val="009731FD"/>
    <w:rsid w:val="00973A72"/>
    <w:rsid w:val="009741CB"/>
    <w:rsid w:val="00974AF6"/>
    <w:rsid w:val="00975561"/>
    <w:rsid w:val="00975728"/>
    <w:rsid w:val="0097577C"/>
    <w:rsid w:val="009761F9"/>
    <w:rsid w:val="009762EB"/>
    <w:rsid w:val="009765F4"/>
    <w:rsid w:val="00976ADB"/>
    <w:rsid w:val="009770F6"/>
    <w:rsid w:val="00977D2C"/>
    <w:rsid w:val="0098069B"/>
    <w:rsid w:val="009808A3"/>
    <w:rsid w:val="00980B42"/>
    <w:rsid w:val="009818F2"/>
    <w:rsid w:val="00981926"/>
    <w:rsid w:val="00982A80"/>
    <w:rsid w:val="00982C7A"/>
    <w:rsid w:val="009836B6"/>
    <w:rsid w:val="009837F4"/>
    <w:rsid w:val="00983D4A"/>
    <w:rsid w:val="009843BA"/>
    <w:rsid w:val="00984DF5"/>
    <w:rsid w:val="009850D3"/>
    <w:rsid w:val="00985137"/>
    <w:rsid w:val="0098532E"/>
    <w:rsid w:val="00985A4D"/>
    <w:rsid w:val="00985DAC"/>
    <w:rsid w:val="00985E55"/>
    <w:rsid w:val="00986402"/>
    <w:rsid w:val="00987A98"/>
    <w:rsid w:val="00987C73"/>
    <w:rsid w:val="00987D27"/>
    <w:rsid w:val="00987D57"/>
    <w:rsid w:val="00990C70"/>
    <w:rsid w:val="009916A1"/>
    <w:rsid w:val="0099208E"/>
    <w:rsid w:val="00992340"/>
    <w:rsid w:val="00992459"/>
    <w:rsid w:val="009928E0"/>
    <w:rsid w:val="00992A80"/>
    <w:rsid w:val="00992B33"/>
    <w:rsid w:val="00992E20"/>
    <w:rsid w:val="00993D71"/>
    <w:rsid w:val="00993FD5"/>
    <w:rsid w:val="009942AA"/>
    <w:rsid w:val="00994B44"/>
    <w:rsid w:val="009957EA"/>
    <w:rsid w:val="00995B00"/>
    <w:rsid w:val="0099709A"/>
    <w:rsid w:val="009973DB"/>
    <w:rsid w:val="00997A4B"/>
    <w:rsid w:val="009A0029"/>
    <w:rsid w:val="009A00FD"/>
    <w:rsid w:val="009A069D"/>
    <w:rsid w:val="009A0888"/>
    <w:rsid w:val="009A08E4"/>
    <w:rsid w:val="009A0BA2"/>
    <w:rsid w:val="009A0E87"/>
    <w:rsid w:val="009A103E"/>
    <w:rsid w:val="009A171A"/>
    <w:rsid w:val="009A1F8F"/>
    <w:rsid w:val="009A24C6"/>
    <w:rsid w:val="009A3575"/>
    <w:rsid w:val="009A3B2C"/>
    <w:rsid w:val="009A3D55"/>
    <w:rsid w:val="009A3FCF"/>
    <w:rsid w:val="009A42D3"/>
    <w:rsid w:val="009A442C"/>
    <w:rsid w:val="009A456A"/>
    <w:rsid w:val="009A5173"/>
    <w:rsid w:val="009A5534"/>
    <w:rsid w:val="009A56C4"/>
    <w:rsid w:val="009A57EE"/>
    <w:rsid w:val="009A5D4B"/>
    <w:rsid w:val="009A5E0A"/>
    <w:rsid w:val="009A5F30"/>
    <w:rsid w:val="009A627F"/>
    <w:rsid w:val="009A7074"/>
    <w:rsid w:val="009A7085"/>
    <w:rsid w:val="009A7880"/>
    <w:rsid w:val="009A7C17"/>
    <w:rsid w:val="009B0974"/>
    <w:rsid w:val="009B16F0"/>
    <w:rsid w:val="009B1AB8"/>
    <w:rsid w:val="009B1D1C"/>
    <w:rsid w:val="009B2C49"/>
    <w:rsid w:val="009B2EED"/>
    <w:rsid w:val="009B379F"/>
    <w:rsid w:val="009B3A03"/>
    <w:rsid w:val="009B3FB4"/>
    <w:rsid w:val="009B4B5F"/>
    <w:rsid w:val="009B55D8"/>
    <w:rsid w:val="009B5DCA"/>
    <w:rsid w:val="009B5EC7"/>
    <w:rsid w:val="009B604E"/>
    <w:rsid w:val="009B6A72"/>
    <w:rsid w:val="009B7642"/>
    <w:rsid w:val="009B791F"/>
    <w:rsid w:val="009C04B4"/>
    <w:rsid w:val="009C0634"/>
    <w:rsid w:val="009C1C93"/>
    <w:rsid w:val="009C244C"/>
    <w:rsid w:val="009C30EE"/>
    <w:rsid w:val="009C315E"/>
    <w:rsid w:val="009C369B"/>
    <w:rsid w:val="009C3934"/>
    <w:rsid w:val="009C39B4"/>
    <w:rsid w:val="009C3AC8"/>
    <w:rsid w:val="009C3F8A"/>
    <w:rsid w:val="009C41D7"/>
    <w:rsid w:val="009C41E8"/>
    <w:rsid w:val="009C446B"/>
    <w:rsid w:val="009C4B34"/>
    <w:rsid w:val="009C591A"/>
    <w:rsid w:val="009C6DF1"/>
    <w:rsid w:val="009C6E92"/>
    <w:rsid w:val="009C77E0"/>
    <w:rsid w:val="009C7EC7"/>
    <w:rsid w:val="009D0041"/>
    <w:rsid w:val="009D18DD"/>
    <w:rsid w:val="009D2FD8"/>
    <w:rsid w:val="009D4676"/>
    <w:rsid w:val="009D4A90"/>
    <w:rsid w:val="009D4B26"/>
    <w:rsid w:val="009D4E37"/>
    <w:rsid w:val="009D5081"/>
    <w:rsid w:val="009D5ADD"/>
    <w:rsid w:val="009D65C1"/>
    <w:rsid w:val="009D76B9"/>
    <w:rsid w:val="009D797F"/>
    <w:rsid w:val="009E128C"/>
    <w:rsid w:val="009E1BC6"/>
    <w:rsid w:val="009E2512"/>
    <w:rsid w:val="009E349B"/>
    <w:rsid w:val="009E3636"/>
    <w:rsid w:val="009E36AF"/>
    <w:rsid w:val="009E3D03"/>
    <w:rsid w:val="009E4225"/>
    <w:rsid w:val="009E441E"/>
    <w:rsid w:val="009E4CC8"/>
    <w:rsid w:val="009E5923"/>
    <w:rsid w:val="009E595A"/>
    <w:rsid w:val="009E5EA5"/>
    <w:rsid w:val="009E5FE7"/>
    <w:rsid w:val="009E6453"/>
    <w:rsid w:val="009E65EC"/>
    <w:rsid w:val="009E6BCD"/>
    <w:rsid w:val="009E6F01"/>
    <w:rsid w:val="009E719D"/>
    <w:rsid w:val="009E750D"/>
    <w:rsid w:val="009E7843"/>
    <w:rsid w:val="009E7BFD"/>
    <w:rsid w:val="009F0018"/>
    <w:rsid w:val="009F16EC"/>
    <w:rsid w:val="009F2C1F"/>
    <w:rsid w:val="009F2F88"/>
    <w:rsid w:val="009F3015"/>
    <w:rsid w:val="009F3496"/>
    <w:rsid w:val="009F3F45"/>
    <w:rsid w:val="009F4269"/>
    <w:rsid w:val="009F4452"/>
    <w:rsid w:val="009F497A"/>
    <w:rsid w:val="009F5AE0"/>
    <w:rsid w:val="009F6701"/>
    <w:rsid w:val="009F6B79"/>
    <w:rsid w:val="009F6DDA"/>
    <w:rsid w:val="009F7713"/>
    <w:rsid w:val="009F7BFC"/>
    <w:rsid w:val="009F7DB6"/>
    <w:rsid w:val="00A00542"/>
    <w:rsid w:val="00A00714"/>
    <w:rsid w:val="00A009BF"/>
    <w:rsid w:val="00A00A14"/>
    <w:rsid w:val="00A00E14"/>
    <w:rsid w:val="00A00FD5"/>
    <w:rsid w:val="00A010CC"/>
    <w:rsid w:val="00A01407"/>
    <w:rsid w:val="00A0142C"/>
    <w:rsid w:val="00A03019"/>
    <w:rsid w:val="00A033A4"/>
    <w:rsid w:val="00A04068"/>
    <w:rsid w:val="00A04709"/>
    <w:rsid w:val="00A055AD"/>
    <w:rsid w:val="00A059DD"/>
    <w:rsid w:val="00A0624F"/>
    <w:rsid w:val="00A06378"/>
    <w:rsid w:val="00A06FFA"/>
    <w:rsid w:val="00A07155"/>
    <w:rsid w:val="00A07679"/>
    <w:rsid w:val="00A07AA6"/>
    <w:rsid w:val="00A07ADD"/>
    <w:rsid w:val="00A07B60"/>
    <w:rsid w:val="00A105D6"/>
    <w:rsid w:val="00A10760"/>
    <w:rsid w:val="00A1086E"/>
    <w:rsid w:val="00A10F44"/>
    <w:rsid w:val="00A12065"/>
    <w:rsid w:val="00A125BF"/>
    <w:rsid w:val="00A12D32"/>
    <w:rsid w:val="00A13574"/>
    <w:rsid w:val="00A13726"/>
    <w:rsid w:val="00A1374E"/>
    <w:rsid w:val="00A13879"/>
    <w:rsid w:val="00A1504A"/>
    <w:rsid w:val="00A15484"/>
    <w:rsid w:val="00A15A7B"/>
    <w:rsid w:val="00A15C23"/>
    <w:rsid w:val="00A16539"/>
    <w:rsid w:val="00A16D1D"/>
    <w:rsid w:val="00A17E3C"/>
    <w:rsid w:val="00A2020D"/>
    <w:rsid w:val="00A202CD"/>
    <w:rsid w:val="00A20567"/>
    <w:rsid w:val="00A21045"/>
    <w:rsid w:val="00A228F9"/>
    <w:rsid w:val="00A23B61"/>
    <w:rsid w:val="00A23C31"/>
    <w:rsid w:val="00A24756"/>
    <w:rsid w:val="00A24B2A"/>
    <w:rsid w:val="00A250FD"/>
    <w:rsid w:val="00A25D2A"/>
    <w:rsid w:val="00A2723C"/>
    <w:rsid w:val="00A3012C"/>
    <w:rsid w:val="00A30642"/>
    <w:rsid w:val="00A3084E"/>
    <w:rsid w:val="00A30F95"/>
    <w:rsid w:val="00A31B79"/>
    <w:rsid w:val="00A32450"/>
    <w:rsid w:val="00A32ED0"/>
    <w:rsid w:val="00A334C1"/>
    <w:rsid w:val="00A3362B"/>
    <w:rsid w:val="00A33F6A"/>
    <w:rsid w:val="00A3422A"/>
    <w:rsid w:val="00A342A6"/>
    <w:rsid w:val="00A34DC4"/>
    <w:rsid w:val="00A36131"/>
    <w:rsid w:val="00A374DF"/>
    <w:rsid w:val="00A37A68"/>
    <w:rsid w:val="00A37F3E"/>
    <w:rsid w:val="00A40241"/>
    <w:rsid w:val="00A40671"/>
    <w:rsid w:val="00A40995"/>
    <w:rsid w:val="00A41823"/>
    <w:rsid w:val="00A41AF0"/>
    <w:rsid w:val="00A42546"/>
    <w:rsid w:val="00A42750"/>
    <w:rsid w:val="00A427C0"/>
    <w:rsid w:val="00A42BA0"/>
    <w:rsid w:val="00A42D83"/>
    <w:rsid w:val="00A4300A"/>
    <w:rsid w:val="00A43509"/>
    <w:rsid w:val="00A43640"/>
    <w:rsid w:val="00A4368C"/>
    <w:rsid w:val="00A43BE5"/>
    <w:rsid w:val="00A444C2"/>
    <w:rsid w:val="00A44D9B"/>
    <w:rsid w:val="00A450D0"/>
    <w:rsid w:val="00A45D55"/>
    <w:rsid w:val="00A45FA2"/>
    <w:rsid w:val="00A4671E"/>
    <w:rsid w:val="00A47242"/>
    <w:rsid w:val="00A4777A"/>
    <w:rsid w:val="00A47859"/>
    <w:rsid w:val="00A50092"/>
    <w:rsid w:val="00A50106"/>
    <w:rsid w:val="00A5022A"/>
    <w:rsid w:val="00A50D73"/>
    <w:rsid w:val="00A51891"/>
    <w:rsid w:val="00A53028"/>
    <w:rsid w:val="00A533F9"/>
    <w:rsid w:val="00A54290"/>
    <w:rsid w:val="00A543DB"/>
    <w:rsid w:val="00A5448F"/>
    <w:rsid w:val="00A54886"/>
    <w:rsid w:val="00A55294"/>
    <w:rsid w:val="00A5532F"/>
    <w:rsid w:val="00A55640"/>
    <w:rsid w:val="00A5603B"/>
    <w:rsid w:val="00A56062"/>
    <w:rsid w:val="00A5618B"/>
    <w:rsid w:val="00A60B34"/>
    <w:rsid w:val="00A60CA1"/>
    <w:rsid w:val="00A61D63"/>
    <w:rsid w:val="00A62372"/>
    <w:rsid w:val="00A62E91"/>
    <w:rsid w:val="00A62F15"/>
    <w:rsid w:val="00A63443"/>
    <w:rsid w:val="00A63C9C"/>
    <w:rsid w:val="00A64487"/>
    <w:rsid w:val="00A64664"/>
    <w:rsid w:val="00A647E1"/>
    <w:rsid w:val="00A65C2D"/>
    <w:rsid w:val="00A65E39"/>
    <w:rsid w:val="00A65E45"/>
    <w:rsid w:val="00A66A46"/>
    <w:rsid w:val="00A67276"/>
    <w:rsid w:val="00A672DB"/>
    <w:rsid w:val="00A7055A"/>
    <w:rsid w:val="00A70972"/>
    <w:rsid w:val="00A70C46"/>
    <w:rsid w:val="00A718E9"/>
    <w:rsid w:val="00A72789"/>
    <w:rsid w:val="00A73888"/>
    <w:rsid w:val="00A73C7D"/>
    <w:rsid w:val="00A740B0"/>
    <w:rsid w:val="00A75C71"/>
    <w:rsid w:val="00A76D08"/>
    <w:rsid w:val="00A77073"/>
    <w:rsid w:val="00A77BAE"/>
    <w:rsid w:val="00A77C83"/>
    <w:rsid w:val="00A811EE"/>
    <w:rsid w:val="00A81648"/>
    <w:rsid w:val="00A81DD3"/>
    <w:rsid w:val="00A831F6"/>
    <w:rsid w:val="00A835B1"/>
    <w:rsid w:val="00A83D80"/>
    <w:rsid w:val="00A84020"/>
    <w:rsid w:val="00A84499"/>
    <w:rsid w:val="00A84C9A"/>
    <w:rsid w:val="00A84FD4"/>
    <w:rsid w:val="00A854F7"/>
    <w:rsid w:val="00A857C5"/>
    <w:rsid w:val="00A863E8"/>
    <w:rsid w:val="00A8664C"/>
    <w:rsid w:val="00A869E3"/>
    <w:rsid w:val="00A86AC0"/>
    <w:rsid w:val="00A87105"/>
    <w:rsid w:val="00A874A3"/>
    <w:rsid w:val="00A90395"/>
    <w:rsid w:val="00A91603"/>
    <w:rsid w:val="00A91622"/>
    <w:rsid w:val="00A928D9"/>
    <w:rsid w:val="00A92B5E"/>
    <w:rsid w:val="00A92DFF"/>
    <w:rsid w:val="00A93228"/>
    <w:rsid w:val="00A9339D"/>
    <w:rsid w:val="00A93A7F"/>
    <w:rsid w:val="00A93D13"/>
    <w:rsid w:val="00A94228"/>
    <w:rsid w:val="00A95437"/>
    <w:rsid w:val="00A956E5"/>
    <w:rsid w:val="00A96207"/>
    <w:rsid w:val="00A9757F"/>
    <w:rsid w:val="00AA0208"/>
    <w:rsid w:val="00AA0E89"/>
    <w:rsid w:val="00AA0FDC"/>
    <w:rsid w:val="00AA19F0"/>
    <w:rsid w:val="00AA2B02"/>
    <w:rsid w:val="00AA2C6E"/>
    <w:rsid w:val="00AA2E23"/>
    <w:rsid w:val="00AA3746"/>
    <w:rsid w:val="00AA37B4"/>
    <w:rsid w:val="00AA6370"/>
    <w:rsid w:val="00AA6BBA"/>
    <w:rsid w:val="00AA79F5"/>
    <w:rsid w:val="00AA7DB9"/>
    <w:rsid w:val="00AA7E49"/>
    <w:rsid w:val="00AB049D"/>
    <w:rsid w:val="00AB086F"/>
    <w:rsid w:val="00AB18B5"/>
    <w:rsid w:val="00AB20B6"/>
    <w:rsid w:val="00AB2879"/>
    <w:rsid w:val="00AB3055"/>
    <w:rsid w:val="00AB4313"/>
    <w:rsid w:val="00AB4C5B"/>
    <w:rsid w:val="00AB4C73"/>
    <w:rsid w:val="00AB5093"/>
    <w:rsid w:val="00AB50C7"/>
    <w:rsid w:val="00AB511F"/>
    <w:rsid w:val="00AB5C6F"/>
    <w:rsid w:val="00AB60B3"/>
    <w:rsid w:val="00AB622C"/>
    <w:rsid w:val="00AB654E"/>
    <w:rsid w:val="00AB6ED7"/>
    <w:rsid w:val="00AB77D3"/>
    <w:rsid w:val="00AB7961"/>
    <w:rsid w:val="00AC1001"/>
    <w:rsid w:val="00AC131D"/>
    <w:rsid w:val="00AC497D"/>
    <w:rsid w:val="00AC531E"/>
    <w:rsid w:val="00AC548E"/>
    <w:rsid w:val="00AC59DB"/>
    <w:rsid w:val="00AC5D1D"/>
    <w:rsid w:val="00AC5F5E"/>
    <w:rsid w:val="00AC5FC9"/>
    <w:rsid w:val="00AC6094"/>
    <w:rsid w:val="00AC62E6"/>
    <w:rsid w:val="00AC6558"/>
    <w:rsid w:val="00AC681A"/>
    <w:rsid w:val="00AC6AF2"/>
    <w:rsid w:val="00AC7616"/>
    <w:rsid w:val="00AD02DD"/>
    <w:rsid w:val="00AD0920"/>
    <w:rsid w:val="00AD0AD5"/>
    <w:rsid w:val="00AD21B0"/>
    <w:rsid w:val="00AD2AA5"/>
    <w:rsid w:val="00AD2D46"/>
    <w:rsid w:val="00AD3178"/>
    <w:rsid w:val="00AD39F2"/>
    <w:rsid w:val="00AD6507"/>
    <w:rsid w:val="00AD6693"/>
    <w:rsid w:val="00AD69F2"/>
    <w:rsid w:val="00AD7009"/>
    <w:rsid w:val="00AE05C4"/>
    <w:rsid w:val="00AE0926"/>
    <w:rsid w:val="00AE1277"/>
    <w:rsid w:val="00AE14C1"/>
    <w:rsid w:val="00AE1695"/>
    <w:rsid w:val="00AE1B88"/>
    <w:rsid w:val="00AE1D91"/>
    <w:rsid w:val="00AE215F"/>
    <w:rsid w:val="00AE2BEA"/>
    <w:rsid w:val="00AE3178"/>
    <w:rsid w:val="00AE3210"/>
    <w:rsid w:val="00AE3654"/>
    <w:rsid w:val="00AE3C89"/>
    <w:rsid w:val="00AE44FF"/>
    <w:rsid w:val="00AE55BC"/>
    <w:rsid w:val="00AE5752"/>
    <w:rsid w:val="00AE593B"/>
    <w:rsid w:val="00AE6626"/>
    <w:rsid w:val="00AE768D"/>
    <w:rsid w:val="00AF0387"/>
    <w:rsid w:val="00AF06FD"/>
    <w:rsid w:val="00AF0D97"/>
    <w:rsid w:val="00AF14CC"/>
    <w:rsid w:val="00AF1F48"/>
    <w:rsid w:val="00AF2333"/>
    <w:rsid w:val="00AF251F"/>
    <w:rsid w:val="00AF29FB"/>
    <w:rsid w:val="00AF329B"/>
    <w:rsid w:val="00AF3919"/>
    <w:rsid w:val="00AF3B1A"/>
    <w:rsid w:val="00AF3DC4"/>
    <w:rsid w:val="00AF4AA6"/>
    <w:rsid w:val="00AF4E17"/>
    <w:rsid w:val="00AF4E49"/>
    <w:rsid w:val="00AF4E6C"/>
    <w:rsid w:val="00AF5592"/>
    <w:rsid w:val="00AF592B"/>
    <w:rsid w:val="00AF5F8E"/>
    <w:rsid w:val="00AF6218"/>
    <w:rsid w:val="00AF6376"/>
    <w:rsid w:val="00AF65D6"/>
    <w:rsid w:val="00AF7142"/>
    <w:rsid w:val="00AF7897"/>
    <w:rsid w:val="00B00E5C"/>
    <w:rsid w:val="00B0188A"/>
    <w:rsid w:val="00B02174"/>
    <w:rsid w:val="00B02273"/>
    <w:rsid w:val="00B02532"/>
    <w:rsid w:val="00B027B9"/>
    <w:rsid w:val="00B02F1A"/>
    <w:rsid w:val="00B0303A"/>
    <w:rsid w:val="00B032E7"/>
    <w:rsid w:val="00B03876"/>
    <w:rsid w:val="00B0435E"/>
    <w:rsid w:val="00B04383"/>
    <w:rsid w:val="00B04E7F"/>
    <w:rsid w:val="00B05AE5"/>
    <w:rsid w:val="00B06281"/>
    <w:rsid w:val="00B06349"/>
    <w:rsid w:val="00B067F2"/>
    <w:rsid w:val="00B0682B"/>
    <w:rsid w:val="00B06909"/>
    <w:rsid w:val="00B06F8D"/>
    <w:rsid w:val="00B1050D"/>
    <w:rsid w:val="00B108F3"/>
    <w:rsid w:val="00B112FA"/>
    <w:rsid w:val="00B11573"/>
    <w:rsid w:val="00B12855"/>
    <w:rsid w:val="00B13B70"/>
    <w:rsid w:val="00B13FD0"/>
    <w:rsid w:val="00B14CE6"/>
    <w:rsid w:val="00B15082"/>
    <w:rsid w:val="00B155DF"/>
    <w:rsid w:val="00B15A8C"/>
    <w:rsid w:val="00B15AA7"/>
    <w:rsid w:val="00B16760"/>
    <w:rsid w:val="00B170AE"/>
    <w:rsid w:val="00B1741B"/>
    <w:rsid w:val="00B17B05"/>
    <w:rsid w:val="00B17E3A"/>
    <w:rsid w:val="00B2079B"/>
    <w:rsid w:val="00B2123B"/>
    <w:rsid w:val="00B215A1"/>
    <w:rsid w:val="00B217ED"/>
    <w:rsid w:val="00B21B82"/>
    <w:rsid w:val="00B22905"/>
    <w:rsid w:val="00B235DA"/>
    <w:rsid w:val="00B24374"/>
    <w:rsid w:val="00B25121"/>
    <w:rsid w:val="00B262A0"/>
    <w:rsid w:val="00B27711"/>
    <w:rsid w:val="00B27D3E"/>
    <w:rsid w:val="00B27D66"/>
    <w:rsid w:val="00B306C9"/>
    <w:rsid w:val="00B31141"/>
    <w:rsid w:val="00B32530"/>
    <w:rsid w:val="00B3256B"/>
    <w:rsid w:val="00B3270D"/>
    <w:rsid w:val="00B3405A"/>
    <w:rsid w:val="00B34804"/>
    <w:rsid w:val="00B34ADB"/>
    <w:rsid w:val="00B34DA9"/>
    <w:rsid w:val="00B351BD"/>
    <w:rsid w:val="00B3567D"/>
    <w:rsid w:val="00B3635E"/>
    <w:rsid w:val="00B3681D"/>
    <w:rsid w:val="00B36E72"/>
    <w:rsid w:val="00B372C2"/>
    <w:rsid w:val="00B3796D"/>
    <w:rsid w:val="00B40088"/>
    <w:rsid w:val="00B403F7"/>
    <w:rsid w:val="00B40486"/>
    <w:rsid w:val="00B4074C"/>
    <w:rsid w:val="00B40A8D"/>
    <w:rsid w:val="00B4104A"/>
    <w:rsid w:val="00B4185C"/>
    <w:rsid w:val="00B433E6"/>
    <w:rsid w:val="00B4344B"/>
    <w:rsid w:val="00B438E4"/>
    <w:rsid w:val="00B43FE1"/>
    <w:rsid w:val="00B4485D"/>
    <w:rsid w:val="00B44CD8"/>
    <w:rsid w:val="00B45B12"/>
    <w:rsid w:val="00B45C7B"/>
    <w:rsid w:val="00B46A21"/>
    <w:rsid w:val="00B4711F"/>
    <w:rsid w:val="00B47326"/>
    <w:rsid w:val="00B47BF6"/>
    <w:rsid w:val="00B50CAA"/>
    <w:rsid w:val="00B511B4"/>
    <w:rsid w:val="00B5123F"/>
    <w:rsid w:val="00B514BC"/>
    <w:rsid w:val="00B528DD"/>
    <w:rsid w:val="00B52CF4"/>
    <w:rsid w:val="00B52D3F"/>
    <w:rsid w:val="00B5363F"/>
    <w:rsid w:val="00B53997"/>
    <w:rsid w:val="00B53F7A"/>
    <w:rsid w:val="00B543AB"/>
    <w:rsid w:val="00B54472"/>
    <w:rsid w:val="00B54B00"/>
    <w:rsid w:val="00B563AC"/>
    <w:rsid w:val="00B56BF9"/>
    <w:rsid w:val="00B5739B"/>
    <w:rsid w:val="00B57A43"/>
    <w:rsid w:val="00B601E2"/>
    <w:rsid w:val="00B6085C"/>
    <w:rsid w:val="00B613F9"/>
    <w:rsid w:val="00B631D2"/>
    <w:rsid w:val="00B63C09"/>
    <w:rsid w:val="00B63E2B"/>
    <w:rsid w:val="00B63FD6"/>
    <w:rsid w:val="00B6432D"/>
    <w:rsid w:val="00B6514A"/>
    <w:rsid w:val="00B653FB"/>
    <w:rsid w:val="00B65620"/>
    <w:rsid w:val="00B6681D"/>
    <w:rsid w:val="00B70380"/>
    <w:rsid w:val="00B728D6"/>
    <w:rsid w:val="00B72A84"/>
    <w:rsid w:val="00B72A9F"/>
    <w:rsid w:val="00B72CE6"/>
    <w:rsid w:val="00B734D1"/>
    <w:rsid w:val="00B73E37"/>
    <w:rsid w:val="00B7552D"/>
    <w:rsid w:val="00B761D9"/>
    <w:rsid w:val="00B7643D"/>
    <w:rsid w:val="00B76552"/>
    <w:rsid w:val="00B800B6"/>
    <w:rsid w:val="00B80BDF"/>
    <w:rsid w:val="00B80D3D"/>
    <w:rsid w:val="00B818D7"/>
    <w:rsid w:val="00B81AE9"/>
    <w:rsid w:val="00B81F2E"/>
    <w:rsid w:val="00B82380"/>
    <w:rsid w:val="00B823A6"/>
    <w:rsid w:val="00B82611"/>
    <w:rsid w:val="00B82D5B"/>
    <w:rsid w:val="00B83461"/>
    <w:rsid w:val="00B8415B"/>
    <w:rsid w:val="00B85ACA"/>
    <w:rsid w:val="00B85E23"/>
    <w:rsid w:val="00B85F5E"/>
    <w:rsid w:val="00B85F99"/>
    <w:rsid w:val="00B8690F"/>
    <w:rsid w:val="00B87D2A"/>
    <w:rsid w:val="00B90973"/>
    <w:rsid w:val="00B90CCE"/>
    <w:rsid w:val="00B91B86"/>
    <w:rsid w:val="00B921FC"/>
    <w:rsid w:val="00B92B51"/>
    <w:rsid w:val="00B93238"/>
    <w:rsid w:val="00B93A92"/>
    <w:rsid w:val="00B93B77"/>
    <w:rsid w:val="00B93D2B"/>
    <w:rsid w:val="00B94ADB"/>
    <w:rsid w:val="00B950B0"/>
    <w:rsid w:val="00B9537F"/>
    <w:rsid w:val="00B963C3"/>
    <w:rsid w:val="00B96880"/>
    <w:rsid w:val="00BA001F"/>
    <w:rsid w:val="00BA0DDE"/>
    <w:rsid w:val="00BA178E"/>
    <w:rsid w:val="00BA223D"/>
    <w:rsid w:val="00BA2672"/>
    <w:rsid w:val="00BA2E7C"/>
    <w:rsid w:val="00BA42FB"/>
    <w:rsid w:val="00BA440C"/>
    <w:rsid w:val="00BA4E5C"/>
    <w:rsid w:val="00BA5143"/>
    <w:rsid w:val="00BA5330"/>
    <w:rsid w:val="00BA5379"/>
    <w:rsid w:val="00BA5EA5"/>
    <w:rsid w:val="00BA7D47"/>
    <w:rsid w:val="00BB0261"/>
    <w:rsid w:val="00BB0639"/>
    <w:rsid w:val="00BB12F9"/>
    <w:rsid w:val="00BB3372"/>
    <w:rsid w:val="00BB383B"/>
    <w:rsid w:val="00BB3A19"/>
    <w:rsid w:val="00BB3D6B"/>
    <w:rsid w:val="00BB3E3E"/>
    <w:rsid w:val="00BB402A"/>
    <w:rsid w:val="00BB4D04"/>
    <w:rsid w:val="00BB536F"/>
    <w:rsid w:val="00BB58A2"/>
    <w:rsid w:val="00BB5A0F"/>
    <w:rsid w:val="00BB5A23"/>
    <w:rsid w:val="00BB684F"/>
    <w:rsid w:val="00BB6E64"/>
    <w:rsid w:val="00BB7096"/>
    <w:rsid w:val="00BC1FD7"/>
    <w:rsid w:val="00BC2C4F"/>
    <w:rsid w:val="00BC3605"/>
    <w:rsid w:val="00BC3E84"/>
    <w:rsid w:val="00BC40EB"/>
    <w:rsid w:val="00BC41CC"/>
    <w:rsid w:val="00BC4727"/>
    <w:rsid w:val="00BC4AAC"/>
    <w:rsid w:val="00BC4D62"/>
    <w:rsid w:val="00BC55A0"/>
    <w:rsid w:val="00BC6524"/>
    <w:rsid w:val="00BC686A"/>
    <w:rsid w:val="00BC70D0"/>
    <w:rsid w:val="00BD01EA"/>
    <w:rsid w:val="00BD07AD"/>
    <w:rsid w:val="00BD082D"/>
    <w:rsid w:val="00BD1A0B"/>
    <w:rsid w:val="00BD39A1"/>
    <w:rsid w:val="00BD3BE5"/>
    <w:rsid w:val="00BD4993"/>
    <w:rsid w:val="00BD5A2B"/>
    <w:rsid w:val="00BD6898"/>
    <w:rsid w:val="00BD6BBB"/>
    <w:rsid w:val="00BD738E"/>
    <w:rsid w:val="00BD7B85"/>
    <w:rsid w:val="00BD7CB4"/>
    <w:rsid w:val="00BE010F"/>
    <w:rsid w:val="00BE09B5"/>
    <w:rsid w:val="00BE0AC1"/>
    <w:rsid w:val="00BE2020"/>
    <w:rsid w:val="00BE228F"/>
    <w:rsid w:val="00BE2C0C"/>
    <w:rsid w:val="00BE2D3E"/>
    <w:rsid w:val="00BE3140"/>
    <w:rsid w:val="00BE40ED"/>
    <w:rsid w:val="00BE44E1"/>
    <w:rsid w:val="00BE5474"/>
    <w:rsid w:val="00BE6307"/>
    <w:rsid w:val="00BE6879"/>
    <w:rsid w:val="00BE7446"/>
    <w:rsid w:val="00BE7961"/>
    <w:rsid w:val="00BE7A43"/>
    <w:rsid w:val="00BF00FD"/>
    <w:rsid w:val="00BF16E4"/>
    <w:rsid w:val="00BF20B6"/>
    <w:rsid w:val="00BF3ED7"/>
    <w:rsid w:val="00BF4D23"/>
    <w:rsid w:val="00BF4EEB"/>
    <w:rsid w:val="00BF5998"/>
    <w:rsid w:val="00BF6442"/>
    <w:rsid w:val="00BF6A05"/>
    <w:rsid w:val="00BF6E65"/>
    <w:rsid w:val="00BF7257"/>
    <w:rsid w:val="00BF7700"/>
    <w:rsid w:val="00BF7702"/>
    <w:rsid w:val="00BF7E66"/>
    <w:rsid w:val="00C001FC"/>
    <w:rsid w:val="00C00B3C"/>
    <w:rsid w:val="00C011D4"/>
    <w:rsid w:val="00C02433"/>
    <w:rsid w:val="00C031CF"/>
    <w:rsid w:val="00C0361F"/>
    <w:rsid w:val="00C03DAF"/>
    <w:rsid w:val="00C04177"/>
    <w:rsid w:val="00C04698"/>
    <w:rsid w:val="00C05A83"/>
    <w:rsid w:val="00C10B96"/>
    <w:rsid w:val="00C120AF"/>
    <w:rsid w:val="00C12250"/>
    <w:rsid w:val="00C12FA0"/>
    <w:rsid w:val="00C1323C"/>
    <w:rsid w:val="00C1390F"/>
    <w:rsid w:val="00C14081"/>
    <w:rsid w:val="00C1457A"/>
    <w:rsid w:val="00C148D7"/>
    <w:rsid w:val="00C15288"/>
    <w:rsid w:val="00C15D61"/>
    <w:rsid w:val="00C15FAF"/>
    <w:rsid w:val="00C16700"/>
    <w:rsid w:val="00C16CF4"/>
    <w:rsid w:val="00C17CDC"/>
    <w:rsid w:val="00C20FC2"/>
    <w:rsid w:val="00C2100D"/>
    <w:rsid w:val="00C21089"/>
    <w:rsid w:val="00C213BC"/>
    <w:rsid w:val="00C21560"/>
    <w:rsid w:val="00C2164E"/>
    <w:rsid w:val="00C21724"/>
    <w:rsid w:val="00C21B61"/>
    <w:rsid w:val="00C21BF0"/>
    <w:rsid w:val="00C21DCD"/>
    <w:rsid w:val="00C22021"/>
    <w:rsid w:val="00C22631"/>
    <w:rsid w:val="00C22876"/>
    <w:rsid w:val="00C2297F"/>
    <w:rsid w:val="00C22C0E"/>
    <w:rsid w:val="00C22F35"/>
    <w:rsid w:val="00C239B2"/>
    <w:rsid w:val="00C24E17"/>
    <w:rsid w:val="00C25584"/>
    <w:rsid w:val="00C26251"/>
    <w:rsid w:val="00C2686E"/>
    <w:rsid w:val="00C272AE"/>
    <w:rsid w:val="00C27D68"/>
    <w:rsid w:val="00C30B76"/>
    <w:rsid w:val="00C31260"/>
    <w:rsid w:val="00C31ECE"/>
    <w:rsid w:val="00C3280C"/>
    <w:rsid w:val="00C336D0"/>
    <w:rsid w:val="00C3433F"/>
    <w:rsid w:val="00C34901"/>
    <w:rsid w:val="00C349EA"/>
    <w:rsid w:val="00C362D7"/>
    <w:rsid w:val="00C36E30"/>
    <w:rsid w:val="00C40A4C"/>
    <w:rsid w:val="00C41B91"/>
    <w:rsid w:val="00C423D9"/>
    <w:rsid w:val="00C44094"/>
    <w:rsid w:val="00C45139"/>
    <w:rsid w:val="00C459A4"/>
    <w:rsid w:val="00C46C14"/>
    <w:rsid w:val="00C47C7F"/>
    <w:rsid w:val="00C507B1"/>
    <w:rsid w:val="00C507C1"/>
    <w:rsid w:val="00C50BDC"/>
    <w:rsid w:val="00C50C99"/>
    <w:rsid w:val="00C5106B"/>
    <w:rsid w:val="00C51BEC"/>
    <w:rsid w:val="00C51E25"/>
    <w:rsid w:val="00C5229A"/>
    <w:rsid w:val="00C53A74"/>
    <w:rsid w:val="00C53D98"/>
    <w:rsid w:val="00C53F92"/>
    <w:rsid w:val="00C541A9"/>
    <w:rsid w:val="00C54460"/>
    <w:rsid w:val="00C546D3"/>
    <w:rsid w:val="00C54B46"/>
    <w:rsid w:val="00C558A9"/>
    <w:rsid w:val="00C56556"/>
    <w:rsid w:val="00C56A02"/>
    <w:rsid w:val="00C5778F"/>
    <w:rsid w:val="00C578E7"/>
    <w:rsid w:val="00C57A72"/>
    <w:rsid w:val="00C6025F"/>
    <w:rsid w:val="00C605E8"/>
    <w:rsid w:val="00C60FC1"/>
    <w:rsid w:val="00C610A9"/>
    <w:rsid w:val="00C61945"/>
    <w:rsid w:val="00C61BBC"/>
    <w:rsid w:val="00C61FB1"/>
    <w:rsid w:val="00C623B6"/>
    <w:rsid w:val="00C62953"/>
    <w:rsid w:val="00C62ADA"/>
    <w:rsid w:val="00C62B55"/>
    <w:rsid w:val="00C62B60"/>
    <w:rsid w:val="00C63A7A"/>
    <w:rsid w:val="00C63F33"/>
    <w:rsid w:val="00C64755"/>
    <w:rsid w:val="00C6514C"/>
    <w:rsid w:val="00C65160"/>
    <w:rsid w:val="00C66440"/>
    <w:rsid w:val="00C66493"/>
    <w:rsid w:val="00C66B23"/>
    <w:rsid w:val="00C674B0"/>
    <w:rsid w:val="00C71A9D"/>
    <w:rsid w:val="00C7222B"/>
    <w:rsid w:val="00C727FF"/>
    <w:rsid w:val="00C72E88"/>
    <w:rsid w:val="00C72EFA"/>
    <w:rsid w:val="00C73476"/>
    <w:rsid w:val="00C7347E"/>
    <w:rsid w:val="00C73DEE"/>
    <w:rsid w:val="00C7515E"/>
    <w:rsid w:val="00C75E43"/>
    <w:rsid w:val="00C77660"/>
    <w:rsid w:val="00C777B9"/>
    <w:rsid w:val="00C80CAC"/>
    <w:rsid w:val="00C81F8A"/>
    <w:rsid w:val="00C823BF"/>
    <w:rsid w:val="00C85253"/>
    <w:rsid w:val="00C85FA9"/>
    <w:rsid w:val="00C8679A"/>
    <w:rsid w:val="00C871C7"/>
    <w:rsid w:val="00C9014C"/>
    <w:rsid w:val="00C91432"/>
    <w:rsid w:val="00C91460"/>
    <w:rsid w:val="00C91F83"/>
    <w:rsid w:val="00C9256A"/>
    <w:rsid w:val="00C926BF"/>
    <w:rsid w:val="00C92BCF"/>
    <w:rsid w:val="00C93A03"/>
    <w:rsid w:val="00C93CAA"/>
    <w:rsid w:val="00C94815"/>
    <w:rsid w:val="00C95733"/>
    <w:rsid w:val="00C9619F"/>
    <w:rsid w:val="00C967C5"/>
    <w:rsid w:val="00C9685B"/>
    <w:rsid w:val="00C96C73"/>
    <w:rsid w:val="00C97664"/>
    <w:rsid w:val="00C97A38"/>
    <w:rsid w:val="00CA005C"/>
    <w:rsid w:val="00CA04CF"/>
    <w:rsid w:val="00CA0598"/>
    <w:rsid w:val="00CA06E5"/>
    <w:rsid w:val="00CA0C8B"/>
    <w:rsid w:val="00CA29BF"/>
    <w:rsid w:val="00CA2C8D"/>
    <w:rsid w:val="00CA3985"/>
    <w:rsid w:val="00CA3E9C"/>
    <w:rsid w:val="00CA3EFC"/>
    <w:rsid w:val="00CA42FE"/>
    <w:rsid w:val="00CA4D48"/>
    <w:rsid w:val="00CA4DE5"/>
    <w:rsid w:val="00CA5C51"/>
    <w:rsid w:val="00CA5EB2"/>
    <w:rsid w:val="00CA60A3"/>
    <w:rsid w:val="00CA6260"/>
    <w:rsid w:val="00CA62AD"/>
    <w:rsid w:val="00CA70DE"/>
    <w:rsid w:val="00CA752D"/>
    <w:rsid w:val="00CB13CF"/>
    <w:rsid w:val="00CB24EA"/>
    <w:rsid w:val="00CB2689"/>
    <w:rsid w:val="00CB2B64"/>
    <w:rsid w:val="00CB35C9"/>
    <w:rsid w:val="00CB3B43"/>
    <w:rsid w:val="00CB3BCF"/>
    <w:rsid w:val="00CB3F0D"/>
    <w:rsid w:val="00CB4BC5"/>
    <w:rsid w:val="00CB588F"/>
    <w:rsid w:val="00CB58C9"/>
    <w:rsid w:val="00CB5DE0"/>
    <w:rsid w:val="00CB605A"/>
    <w:rsid w:val="00CB61E7"/>
    <w:rsid w:val="00CB6262"/>
    <w:rsid w:val="00CB6F0C"/>
    <w:rsid w:val="00CC00D2"/>
    <w:rsid w:val="00CC0877"/>
    <w:rsid w:val="00CC0BE7"/>
    <w:rsid w:val="00CC2057"/>
    <w:rsid w:val="00CC2118"/>
    <w:rsid w:val="00CC2323"/>
    <w:rsid w:val="00CC2B10"/>
    <w:rsid w:val="00CC340D"/>
    <w:rsid w:val="00CC37CA"/>
    <w:rsid w:val="00CC3E82"/>
    <w:rsid w:val="00CC5AA5"/>
    <w:rsid w:val="00CC63CB"/>
    <w:rsid w:val="00CC698F"/>
    <w:rsid w:val="00CC71C8"/>
    <w:rsid w:val="00CC7D2D"/>
    <w:rsid w:val="00CD1B37"/>
    <w:rsid w:val="00CD2839"/>
    <w:rsid w:val="00CD289B"/>
    <w:rsid w:val="00CD33FE"/>
    <w:rsid w:val="00CD3E34"/>
    <w:rsid w:val="00CD3EC0"/>
    <w:rsid w:val="00CD445F"/>
    <w:rsid w:val="00CD53FD"/>
    <w:rsid w:val="00CD5BDC"/>
    <w:rsid w:val="00CD6180"/>
    <w:rsid w:val="00CD66DD"/>
    <w:rsid w:val="00CD693E"/>
    <w:rsid w:val="00CD6D18"/>
    <w:rsid w:val="00CD711A"/>
    <w:rsid w:val="00CD7DF4"/>
    <w:rsid w:val="00CE0441"/>
    <w:rsid w:val="00CE0C3D"/>
    <w:rsid w:val="00CE0D62"/>
    <w:rsid w:val="00CE1BA8"/>
    <w:rsid w:val="00CE1E28"/>
    <w:rsid w:val="00CE252A"/>
    <w:rsid w:val="00CE2533"/>
    <w:rsid w:val="00CE25C0"/>
    <w:rsid w:val="00CE3EA9"/>
    <w:rsid w:val="00CE4221"/>
    <w:rsid w:val="00CE42C2"/>
    <w:rsid w:val="00CE45E7"/>
    <w:rsid w:val="00CE4A55"/>
    <w:rsid w:val="00CE50AD"/>
    <w:rsid w:val="00CE547C"/>
    <w:rsid w:val="00CE55CC"/>
    <w:rsid w:val="00CE5FFE"/>
    <w:rsid w:val="00CE684C"/>
    <w:rsid w:val="00CF002B"/>
    <w:rsid w:val="00CF02E0"/>
    <w:rsid w:val="00CF03BB"/>
    <w:rsid w:val="00CF0FA8"/>
    <w:rsid w:val="00CF1F0D"/>
    <w:rsid w:val="00CF2A36"/>
    <w:rsid w:val="00CF34D2"/>
    <w:rsid w:val="00CF36A6"/>
    <w:rsid w:val="00CF4197"/>
    <w:rsid w:val="00CF4C26"/>
    <w:rsid w:val="00CF5344"/>
    <w:rsid w:val="00CF535F"/>
    <w:rsid w:val="00CF6366"/>
    <w:rsid w:val="00CF675B"/>
    <w:rsid w:val="00CF6B22"/>
    <w:rsid w:val="00CF6ECB"/>
    <w:rsid w:val="00CF72E9"/>
    <w:rsid w:val="00D00193"/>
    <w:rsid w:val="00D002EC"/>
    <w:rsid w:val="00D00CB1"/>
    <w:rsid w:val="00D00E62"/>
    <w:rsid w:val="00D00E80"/>
    <w:rsid w:val="00D028F7"/>
    <w:rsid w:val="00D02C4C"/>
    <w:rsid w:val="00D02CC6"/>
    <w:rsid w:val="00D0322C"/>
    <w:rsid w:val="00D036AD"/>
    <w:rsid w:val="00D03DDD"/>
    <w:rsid w:val="00D03EF2"/>
    <w:rsid w:val="00D05601"/>
    <w:rsid w:val="00D05A94"/>
    <w:rsid w:val="00D06FD8"/>
    <w:rsid w:val="00D07335"/>
    <w:rsid w:val="00D07487"/>
    <w:rsid w:val="00D07BF5"/>
    <w:rsid w:val="00D1057D"/>
    <w:rsid w:val="00D109F1"/>
    <w:rsid w:val="00D12069"/>
    <w:rsid w:val="00D124E1"/>
    <w:rsid w:val="00D12D5E"/>
    <w:rsid w:val="00D146D6"/>
    <w:rsid w:val="00D15058"/>
    <w:rsid w:val="00D15B3E"/>
    <w:rsid w:val="00D15F49"/>
    <w:rsid w:val="00D1632F"/>
    <w:rsid w:val="00D16F2B"/>
    <w:rsid w:val="00D17CBA"/>
    <w:rsid w:val="00D17D32"/>
    <w:rsid w:val="00D17D6A"/>
    <w:rsid w:val="00D209F4"/>
    <w:rsid w:val="00D20C12"/>
    <w:rsid w:val="00D20C7F"/>
    <w:rsid w:val="00D211A8"/>
    <w:rsid w:val="00D218A6"/>
    <w:rsid w:val="00D22B3E"/>
    <w:rsid w:val="00D2362B"/>
    <w:rsid w:val="00D238CE"/>
    <w:rsid w:val="00D23BFC"/>
    <w:rsid w:val="00D250BC"/>
    <w:rsid w:val="00D252E5"/>
    <w:rsid w:val="00D25AE9"/>
    <w:rsid w:val="00D26281"/>
    <w:rsid w:val="00D30349"/>
    <w:rsid w:val="00D303F5"/>
    <w:rsid w:val="00D31473"/>
    <w:rsid w:val="00D317B7"/>
    <w:rsid w:val="00D31E62"/>
    <w:rsid w:val="00D31F65"/>
    <w:rsid w:val="00D32135"/>
    <w:rsid w:val="00D32AB9"/>
    <w:rsid w:val="00D32DAC"/>
    <w:rsid w:val="00D3378C"/>
    <w:rsid w:val="00D340F8"/>
    <w:rsid w:val="00D34190"/>
    <w:rsid w:val="00D3448F"/>
    <w:rsid w:val="00D345B5"/>
    <w:rsid w:val="00D3469E"/>
    <w:rsid w:val="00D34841"/>
    <w:rsid w:val="00D353AD"/>
    <w:rsid w:val="00D356F7"/>
    <w:rsid w:val="00D365DE"/>
    <w:rsid w:val="00D36914"/>
    <w:rsid w:val="00D36EA4"/>
    <w:rsid w:val="00D370F7"/>
    <w:rsid w:val="00D37C34"/>
    <w:rsid w:val="00D37EC8"/>
    <w:rsid w:val="00D40682"/>
    <w:rsid w:val="00D40C23"/>
    <w:rsid w:val="00D41CAA"/>
    <w:rsid w:val="00D41DDC"/>
    <w:rsid w:val="00D421D2"/>
    <w:rsid w:val="00D422B7"/>
    <w:rsid w:val="00D429F2"/>
    <w:rsid w:val="00D42A2D"/>
    <w:rsid w:val="00D42A5E"/>
    <w:rsid w:val="00D43DF5"/>
    <w:rsid w:val="00D45724"/>
    <w:rsid w:val="00D4630D"/>
    <w:rsid w:val="00D46B92"/>
    <w:rsid w:val="00D47263"/>
    <w:rsid w:val="00D47B72"/>
    <w:rsid w:val="00D503E7"/>
    <w:rsid w:val="00D514F4"/>
    <w:rsid w:val="00D51509"/>
    <w:rsid w:val="00D516C5"/>
    <w:rsid w:val="00D51E39"/>
    <w:rsid w:val="00D5223F"/>
    <w:rsid w:val="00D5263E"/>
    <w:rsid w:val="00D52822"/>
    <w:rsid w:val="00D52A24"/>
    <w:rsid w:val="00D52FC9"/>
    <w:rsid w:val="00D53F5A"/>
    <w:rsid w:val="00D54D39"/>
    <w:rsid w:val="00D54F0E"/>
    <w:rsid w:val="00D5513D"/>
    <w:rsid w:val="00D558AC"/>
    <w:rsid w:val="00D55EAE"/>
    <w:rsid w:val="00D56647"/>
    <w:rsid w:val="00D56FF3"/>
    <w:rsid w:val="00D57173"/>
    <w:rsid w:val="00D57D23"/>
    <w:rsid w:val="00D57F7D"/>
    <w:rsid w:val="00D607CF"/>
    <w:rsid w:val="00D60E1C"/>
    <w:rsid w:val="00D60F6D"/>
    <w:rsid w:val="00D60FA7"/>
    <w:rsid w:val="00D617BF"/>
    <w:rsid w:val="00D61881"/>
    <w:rsid w:val="00D619AF"/>
    <w:rsid w:val="00D61B90"/>
    <w:rsid w:val="00D61F06"/>
    <w:rsid w:val="00D620B4"/>
    <w:rsid w:val="00D62F98"/>
    <w:rsid w:val="00D63C1D"/>
    <w:rsid w:val="00D640B2"/>
    <w:rsid w:val="00D648B4"/>
    <w:rsid w:val="00D64F80"/>
    <w:rsid w:val="00D6567F"/>
    <w:rsid w:val="00D656E3"/>
    <w:rsid w:val="00D66A45"/>
    <w:rsid w:val="00D67B94"/>
    <w:rsid w:val="00D67C5B"/>
    <w:rsid w:val="00D67D5D"/>
    <w:rsid w:val="00D70FF5"/>
    <w:rsid w:val="00D71144"/>
    <w:rsid w:val="00D71AB0"/>
    <w:rsid w:val="00D71F45"/>
    <w:rsid w:val="00D72234"/>
    <w:rsid w:val="00D7233B"/>
    <w:rsid w:val="00D723D1"/>
    <w:rsid w:val="00D72699"/>
    <w:rsid w:val="00D743DA"/>
    <w:rsid w:val="00D74829"/>
    <w:rsid w:val="00D753FB"/>
    <w:rsid w:val="00D75431"/>
    <w:rsid w:val="00D76177"/>
    <w:rsid w:val="00D76D30"/>
    <w:rsid w:val="00D76F80"/>
    <w:rsid w:val="00D76F91"/>
    <w:rsid w:val="00D76FAE"/>
    <w:rsid w:val="00D7711E"/>
    <w:rsid w:val="00D7741E"/>
    <w:rsid w:val="00D77EDA"/>
    <w:rsid w:val="00D80071"/>
    <w:rsid w:val="00D810E7"/>
    <w:rsid w:val="00D814EB"/>
    <w:rsid w:val="00D81927"/>
    <w:rsid w:val="00D81BAE"/>
    <w:rsid w:val="00D820B7"/>
    <w:rsid w:val="00D82885"/>
    <w:rsid w:val="00D82F69"/>
    <w:rsid w:val="00D83102"/>
    <w:rsid w:val="00D83586"/>
    <w:rsid w:val="00D83808"/>
    <w:rsid w:val="00D83998"/>
    <w:rsid w:val="00D83BA6"/>
    <w:rsid w:val="00D840DD"/>
    <w:rsid w:val="00D8534F"/>
    <w:rsid w:val="00D85AD6"/>
    <w:rsid w:val="00D87615"/>
    <w:rsid w:val="00D878DD"/>
    <w:rsid w:val="00D878EA"/>
    <w:rsid w:val="00D87E66"/>
    <w:rsid w:val="00D9159D"/>
    <w:rsid w:val="00D924EB"/>
    <w:rsid w:val="00D928CE"/>
    <w:rsid w:val="00D92A32"/>
    <w:rsid w:val="00D92B6E"/>
    <w:rsid w:val="00D93BA4"/>
    <w:rsid w:val="00D93EBF"/>
    <w:rsid w:val="00D942BE"/>
    <w:rsid w:val="00D94444"/>
    <w:rsid w:val="00D949A1"/>
    <w:rsid w:val="00D956E4"/>
    <w:rsid w:val="00D9590F"/>
    <w:rsid w:val="00D95B98"/>
    <w:rsid w:val="00D95E2C"/>
    <w:rsid w:val="00D965E3"/>
    <w:rsid w:val="00D96A87"/>
    <w:rsid w:val="00D96C63"/>
    <w:rsid w:val="00D9760D"/>
    <w:rsid w:val="00D97A47"/>
    <w:rsid w:val="00D97E4D"/>
    <w:rsid w:val="00DA0419"/>
    <w:rsid w:val="00DA0552"/>
    <w:rsid w:val="00DA169C"/>
    <w:rsid w:val="00DA245A"/>
    <w:rsid w:val="00DA24EF"/>
    <w:rsid w:val="00DA258C"/>
    <w:rsid w:val="00DA26A8"/>
    <w:rsid w:val="00DA30C7"/>
    <w:rsid w:val="00DA3822"/>
    <w:rsid w:val="00DA3D79"/>
    <w:rsid w:val="00DA416D"/>
    <w:rsid w:val="00DA4285"/>
    <w:rsid w:val="00DA450F"/>
    <w:rsid w:val="00DA4E08"/>
    <w:rsid w:val="00DA5006"/>
    <w:rsid w:val="00DA6091"/>
    <w:rsid w:val="00DA68E3"/>
    <w:rsid w:val="00DA6953"/>
    <w:rsid w:val="00DA7D7E"/>
    <w:rsid w:val="00DA7E3D"/>
    <w:rsid w:val="00DA7F09"/>
    <w:rsid w:val="00DB0321"/>
    <w:rsid w:val="00DB093A"/>
    <w:rsid w:val="00DB10A7"/>
    <w:rsid w:val="00DB15CE"/>
    <w:rsid w:val="00DB28DB"/>
    <w:rsid w:val="00DB2CDC"/>
    <w:rsid w:val="00DB2D08"/>
    <w:rsid w:val="00DB36C9"/>
    <w:rsid w:val="00DB38EB"/>
    <w:rsid w:val="00DB4006"/>
    <w:rsid w:val="00DB44AA"/>
    <w:rsid w:val="00DB48C3"/>
    <w:rsid w:val="00DB48E4"/>
    <w:rsid w:val="00DB49AD"/>
    <w:rsid w:val="00DB59EF"/>
    <w:rsid w:val="00DB5E35"/>
    <w:rsid w:val="00DB7704"/>
    <w:rsid w:val="00DB78C5"/>
    <w:rsid w:val="00DC1638"/>
    <w:rsid w:val="00DC1680"/>
    <w:rsid w:val="00DC208F"/>
    <w:rsid w:val="00DC2B98"/>
    <w:rsid w:val="00DC2E3A"/>
    <w:rsid w:val="00DC2EFD"/>
    <w:rsid w:val="00DC3207"/>
    <w:rsid w:val="00DC33F5"/>
    <w:rsid w:val="00DC3D42"/>
    <w:rsid w:val="00DC3E32"/>
    <w:rsid w:val="00DC4226"/>
    <w:rsid w:val="00DC48BB"/>
    <w:rsid w:val="00DC5AC7"/>
    <w:rsid w:val="00DC6631"/>
    <w:rsid w:val="00DC7845"/>
    <w:rsid w:val="00DD01B7"/>
    <w:rsid w:val="00DD0398"/>
    <w:rsid w:val="00DD0672"/>
    <w:rsid w:val="00DD138C"/>
    <w:rsid w:val="00DD1447"/>
    <w:rsid w:val="00DD1700"/>
    <w:rsid w:val="00DD1A93"/>
    <w:rsid w:val="00DD1D95"/>
    <w:rsid w:val="00DD212C"/>
    <w:rsid w:val="00DD27FE"/>
    <w:rsid w:val="00DD2BD7"/>
    <w:rsid w:val="00DD2C00"/>
    <w:rsid w:val="00DD2D8D"/>
    <w:rsid w:val="00DD3546"/>
    <w:rsid w:val="00DD38BB"/>
    <w:rsid w:val="00DD42FC"/>
    <w:rsid w:val="00DD5286"/>
    <w:rsid w:val="00DD5466"/>
    <w:rsid w:val="00DD54F7"/>
    <w:rsid w:val="00DD5B0C"/>
    <w:rsid w:val="00DD5D0B"/>
    <w:rsid w:val="00DD6131"/>
    <w:rsid w:val="00DD65D3"/>
    <w:rsid w:val="00DD6A58"/>
    <w:rsid w:val="00DD6DE3"/>
    <w:rsid w:val="00DD7C88"/>
    <w:rsid w:val="00DE0911"/>
    <w:rsid w:val="00DE0A3C"/>
    <w:rsid w:val="00DE0D03"/>
    <w:rsid w:val="00DE0D8E"/>
    <w:rsid w:val="00DE11FF"/>
    <w:rsid w:val="00DE1576"/>
    <w:rsid w:val="00DE1D78"/>
    <w:rsid w:val="00DE2200"/>
    <w:rsid w:val="00DE27A5"/>
    <w:rsid w:val="00DE2F27"/>
    <w:rsid w:val="00DE30E0"/>
    <w:rsid w:val="00DE3358"/>
    <w:rsid w:val="00DE3B79"/>
    <w:rsid w:val="00DE47AD"/>
    <w:rsid w:val="00DE5FA5"/>
    <w:rsid w:val="00DE6869"/>
    <w:rsid w:val="00DE79D9"/>
    <w:rsid w:val="00DE7FD6"/>
    <w:rsid w:val="00DF05B2"/>
    <w:rsid w:val="00DF0688"/>
    <w:rsid w:val="00DF0854"/>
    <w:rsid w:val="00DF0CE3"/>
    <w:rsid w:val="00DF1835"/>
    <w:rsid w:val="00DF1C06"/>
    <w:rsid w:val="00DF2BBC"/>
    <w:rsid w:val="00DF3359"/>
    <w:rsid w:val="00DF3569"/>
    <w:rsid w:val="00DF3966"/>
    <w:rsid w:val="00DF4D9A"/>
    <w:rsid w:val="00DF5188"/>
    <w:rsid w:val="00DF5326"/>
    <w:rsid w:val="00DF647E"/>
    <w:rsid w:val="00DF676C"/>
    <w:rsid w:val="00DF6A9D"/>
    <w:rsid w:val="00DF750E"/>
    <w:rsid w:val="00DF776A"/>
    <w:rsid w:val="00DF785B"/>
    <w:rsid w:val="00E002AB"/>
    <w:rsid w:val="00E00627"/>
    <w:rsid w:val="00E009A3"/>
    <w:rsid w:val="00E01406"/>
    <w:rsid w:val="00E0168F"/>
    <w:rsid w:val="00E02083"/>
    <w:rsid w:val="00E02543"/>
    <w:rsid w:val="00E02C0F"/>
    <w:rsid w:val="00E02D22"/>
    <w:rsid w:val="00E03AC2"/>
    <w:rsid w:val="00E0408A"/>
    <w:rsid w:val="00E0461B"/>
    <w:rsid w:val="00E04AF0"/>
    <w:rsid w:val="00E04F60"/>
    <w:rsid w:val="00E05CB9"/>
    <w:rsid w:val="00E06447"/>
    <w:rsid w:val="00E068AD"/>
    <w:rsid w:val="00E074DD"/>
    <w:rsid w:val="00E07DFB"/>
    <w:rsid w:val="00E07EE4"/>
    <w:rsid w:val="00E10112"/>
    <w:rsid w:val="00E11C4C"/>
    <w:rsid w:val="00E122DA"/>
    <w:rsid w:val="00E126F6"/>
    <w:rsid w:val="00E13964"/>
    <w:rsid w:val="00E139F0"/>
    <w:rsid w:val="00E139F5"/>
    <w:rsid w:val="00E14B38"/>
    <w:rsid w:val="00E14D48"/>
    <w:rsid w:val="00E15089"/>
    <w:rsid w:val="00E15106"/>
    <w:rsid w:val="00E159D5"/>
    <w:rsid w:val="00E15B60"/>
    <w:rsid w:val="00E15CD0"/>
    <w:rsid w:val="00E16330"/>
    <w:rsid w:val="00E1651B"/>
    <w:rsid w:val="00E176CC"/>
    <w:rsid w:val="00E17A6B"/>
    <w:rsid w:val="00E17ADF"/>
    <w:rsid w:val="00E17B40"/>
    <w:rsid w:val="00E20536"/>
    <w:rsid w:val="00E20681"/>
    <w:rsid w:val="00E21179"/>
    <w:rsid w:val="00E217C5"/>
    <w:rsid w:val="00E218CC"/>
    <w:rsid w:val="00E21966"/>
    <w:rsid w:val="00E21D36"/>
    <w:rsid w:val="00E21F3B"/>
    <w:rsid w:val="00E2221F"/>
    <w:rsid w:val="00E22235"/>
    <w:rsid w:val="00E225D8"/>
    <w:rsid w:val="00E23D49"/>
    <w:rsid w:val="00E24431"/>
    <w:rsid w:val="00E246F2"/>
    <w:rsid w:val="00E24D4F"/>
    <w:rsid w:val="00E24F69"/>
    <w:rsid w:val="00E2546B"/>
    <w:rsid w:val="00E256AE"/>
    <w:rsid w:val="00E26B34"/>
    <w:rsid w:val="00E26FEC"/>
    <w:rsid w:val="00E27306"/>
    <w:rsid w:val="00E27DCC"/>
    <w:rsid w:val="00E309C8"/>
    <w:rsid w:val="00E30D3A"/>
    <w:rsid w:val="00E31D09"/>
    <w:rsid w:val="00E31FDC"/>
    <w:rsid w:val="00E326C7"/>
    <w:rsid w:val="00E32E86"/>
    <w:rsid w:val="00E33054"/>
    <w:rsid w:val="00E331E1"/>
    <w:rsid w:val="00E33FB4"/>
    <w:rsid w:val="00E34E3C"/>
    <w:rsid w:val="00E3512E"/>
    <w:rsid w:val="00E35BE9"/>
    <w:rsid w:val="00E367DE"/>
    <w:rsid w:val="00E368B4"/>
    <w:rsid w:val="00E37A68"/>
    <w:rsid w:val="00E37E9D"/>
    <w:rsid w:val="00E401E4"/>
    <w:rsid w:val="00E40A46"/>
    <w:rsid w:val="00E41872"/>
    <w:rsid w:val="00E41A45"/>
    <w:rsid w:val="00E41C2A"/>
    <w:rsid w:val="00E41ED2"/>
    <w:rsid w:val="00E42497"/>
    <w:rsid w:val="00E42717"/>
    <w:rsid w:val="00E42F0D"/>
    <w:rsid w:val="00E43524"/>
    <w:rsid w:val="00E43B41"/>
    <w:rsid w:val="00E44168"/>
    <w:rsid w:val="00E44445"/>
    <w:rsid w:val="00E4456F"/>
    <w:rsid w:val="00E449CD"/>
    <w:rsid w:val="00E44EF8"/>
    <w:rsid w:val="00E4558A"/>
    <w:rsid w:val="00E45991"/>
    <w:rsid w:val="00E46091"/>
    <w:rsid w:val="00E46248"/>
    <w:rsid w:val="00E46381"/>
    <w:rsid w:val="00E47532"/>
    <w:rsid w:val="00E475E9"/>
    <w:rsid w:val="00E531E9"/>
    <w:rsid w:val="00E5322F"/>
    <w:rsid w:val="00E536AD"/>
    <w:rsid w:val="00E5371E"/>
    <w:rsid w:val="00E53A93"/>
    <w:rsid w:val="00E53E9A"/>
    <w:rsid w:val="00E53FFD"/>
    <w:rsid w:val="00E54151"/>
    <w:rsid w:val="00E54655"/>
    <w:rsid w:val="00E54714"/>
    <w:rsid w:val="00E54876"/>
    <w:rsid w:val="00E549CC"/>
    <w:rsid w:val="00E54AE8"/>
    <w:rsid w:val="00E56183"/>
    <w:rsid w:val="00E56342"/>
    <w:rsid w:val="00E56392"/>
    <w:rsid w:val="00E564D6"/>
    <w:rsid w:val="00E56825"/>
    <w:rsid w:val="00E569DF"/>
    <w:rsid w:val="00E56E42"/>
    <w:rsid w:val="00E56E68"/>
    <w:rsid w:val="00E56FCE"/>
    <w:rsid w:val="00E57686"/>
    <w:rsid w:val="00E577CB"/>
    <w:rsid w:val="00E6029F"/>
    <w:rsid w:val="00E60790"/>
    <w:rsid w:val="00E60BE4"/>
    <w:rsid w:val="00E6109B"/>
    <w:rsid w:val="00E613B9"/>
    <w:rsid w:val="00E614EE"/>
    <w:rsid w:val="00E61C6C"/>
    <w:rsid w:val="00E61D23"/>
    <w:rsid w:val="00E62748"/>
    <w:rsid w:val="00E62CB3"/>
    <w:rsid w:val="00E632DA"/>
    <w:rsid w:val="00E64D79"/>
    <w:rsid w:val="00E64DE2"/>
    <w:rsid w:val="00E65148"/>
    <w:rsid w:val="00E653E9"/>
    <w:rsid w:val="00E6558B"/>
    <w:rsid w:val="00E660A4"/>
    <w:rsid w:val="00E66128"/>
    <w:rsid w:val="00E666C1"/>
    <w:rsid w:val="00E671CE"/>
    <w:rsid w:val="00E67782"/>
    <w:rsid w:val="00E67C76"/>
    <w:rsid w:val="00E67DC8"/>
    <w:rsid w:val="00E67EF1"/>
    <w:rsid w:val="00E67F00"/>
    <w:rsid w:val="00E67FD6"/>
    <w:rsid w:val="00E7065F"/>
    <w:rsid w:val="00E70879"/>
    <w:rsid w:val="00E713B1"/>
    <w:rsid w:val="00E71E1D"/>
    <w:rsid w:val="00E71E2E"/>
    <w:rsid w:val="00E72CB3"/>
    <w:rsid w:val="00E73D37"/>
    <w:rsid w:val="00E74095"/>
    <w:rsid w:val="00E74606"/>
    <w:rsid w:val="00E74880"/>
    <w:rsid w:val="00E7499A"/>
    <w:rsid w:val="00E74C74"/>
    <w:rsid w:val="00E74F42"/>
    <w:rsid w:val="00E751A0"/>
    <w:rsid w:val="00E757FA"/>
    <w:rsid w:val="00E76A79"/>
    <w:rsid w:val="00E76E58"/>
    <w:rsid w:val="00E771A8"/>
    <w:rsid w:val="00E77D2D"/>
    <w:rsid w:val="00E77EDB"/>
    <w:rsid w:val="00E800DC"/>
    <w:rsid w:val="00E80942"/>
    <w:rsid w:val="00E80A92"/>
    <w:rsid w:val="00E80DFE"/>
    <w:rsid w:val="00E8208D"/>
    <w:rsid w:val="00E82268"/>
    <w:rsid w:val="00E823A6"/>
    <w:rsid w:val="00E82412"/>
    <w:rsid w:val="00E82521"/>
    <w:rsid w:val="00E832A0"/>
    <w:rsid w:val="00E83805"/>
    <w:rsid w:val="00E8385C"/>
    <w:rsid w:val="00E8403E"/>
    <w:rsid w:val="00E843A8"/>
    <w:rsid w:val="00E85D02"/>
    <w:rsid w:val="00E860AA"/>
    <w:rsid w:val="00E86691"/>
    <w:rsid w:val="00E86999"/>
    <w:rsid w:val="00E86A0C"/>
    <w:rsid w:val="00E86B3A"/>
    <w:rsid w:val="00E86E63"/>
    <w:rsid w:val="00E870A2"/>
    <w:rsid w:val="00E87473"/>
    <w:rsid w:val="00E87F81"/>
    <w:rsid w:val="00E90BBA"/>
    <w:rsid w:val="00E90F44"/>
    <w:rsid w:val="00E92062"/>
    <w:rsid w:val="00E921C4"/>
    <w:rsid w:val="00E921C6"/>
    <w:rsid w:val="00E92DBE"/>
    <w:rsid w:val="00E92E19"/>
    <w:rsid w:val="00E92FAF"/>
    <w:rsid w:val="00E9410A"/>
    <w:rsid w:val="00E945FE"/>
    <w:rsid w:val="00E94CF0"/>
    <w:rsid w:val="00E9511C"/>
    <w:rsid w:val="00E9551A"/>
    <w:rsid w:val="00E9564F"/>
    <w:rsid w:val="00E95D8A"/>
    <w:rsid w:val="00E9644A"/>
    <w:rsid w:val="00E96CBB"/>
    <w:rsid w:val="00E97063"/>
    <w:rsid w:val="00EA0991"/>
    <w:rsid w:val="00EA191B"/>
    <w:rsid w:val="00EA1AF5"/>
    <w:rsid w:val="00EA1C7F"/>
    <w:rsid w:val="00EA2C09"/>
    <w:rsid w:val="00EA2CC8"/>
    <w:rsid w:val="00EA3D8E"/>
    <w:rsid w:val="00EA3DF1"/>
    <w:rsid w:val="00EA420C"/>
    <w:rsid w:val="00EA46DB"/>
    <w:rsid w:val="00EA4E5E"/>
    <w:rsid w:val="00EA5639"/>
    <w:rsid w:val="00EA5697"/>
    <w:rsid w:val="00EA56E1"/>
    <w:rsid w:val="00EA592B"/>
    <w:rsid w:val="00EA5E42"/>
    <w:rsid w:val="00EA7EEA"/>
    <w:rsid w:val="00EB511E"/>
    <w:rsid w:val="00EB538C"/>
    <w:rsid w:val="00EB5A51"/>
    <w:rsid w:val="00EB6248"/>
    <w:rsid w:val="00EB645A"/>
    <w:rsid w:val="00EB6583"/>
    <w:rsid w:val="00EB6CAF"/>
    <w:rsid w:val="00EB7410"/>
    <w:rsid w:val="00EB7686"/>
    <w:rsid w:val="00EB768F"/>
    <w:rsid w:val="00EB7B0C"/>
    <w:rsid w:val="00EC1996"/>
    <w:rsid w:val="00EC2C0D"/>
    <w:rsid w:val="00EC3FDD"/>
    <w:rsid w:val="00EC451C"/>
    <w:rsid w:val="00EC6181"/>
    <w:rsid w:val="00EC6550"/>
    <w:rsid w:val="00EC6FC5"/>
    <w:rsid w:val="00EC6FDC"/>
    <w:rsid w:val="00EC7209"/>
    <w:rsid w:val="00EC7A3E"/>
    <w:rsid w:val="00ED0095"/>
    <w:rsid w:val="00ED0330"/>
    <w:rsid w:val="00ED03B7"/>
    <w:rsid w:val="00ED03D1"/>
    <w:rsid w:val="00ED046D"/>
    <w:rsid w:val="00ED0968"/>
    <w:rsid w:val="00ED1327"/>
    <w:rsid w:val="00ED13D1"/>
    <w:rsid w:val="00ED2A66"/>
    <w:rsid w:val="00ED2DAF"/>
    <w:rsid w:val="00ED3280"/>
    <w:rsid w:val="00ED32F8"/>
    <w:rsid w:val="00ED3AF7"/>
    <w:rsid w:val="00ED3E95"/>
    <w:rsid w:val="00ED41D9"/>
    <w:rsid w:val="00ED4955"/>
    <w:rsid w:val="00ED598A"/>
    <w:rsid w:val="00ED5E7B"/>
    <w:rsid w:val="00ED6AB8"/>
    <w:rsid w:val="00ED6AEE"/>
    <w:rsid w:val="00EE0556"/>
    <w:rsid w:val="00EE1A1F"/>
    <w:rsid w:val="00EE1DAB"/>
    <w:rsid w:val="00EE1DF3"/>
    <w:rsid w:val="00EE2264"/>
    <w:rsid w:val="00EE4DAE"/>
    <w:rsid w:val="00EE594F"/>
    <w:rsid w:val="00EE5AB8"/>
    <w:rsid w:val="00EE6DB2"/>
    <w:rsid w:val="00EE76C8"/>
    <w:rsid w:val="00EE7FD0"/>
    <w:rsid w:val="00EF0579"/>
    <w:rsid w:val="00EF159A"/>
    <w:rsid w:val="00EF1AB4"/>
    <w:rsid w:val="00EF21BC"/>
    <w:rsid w:val="00EF21DF"/>
    <w:rsid w:val="00EF25C8"/>
    <w:rsid w:val="00EF2C3D"/>
    <w:rsid w:val="00EF2F22"/>
    <w:rsid w:val="00EF32DD"/>
    <w:rsid w:val="00EF3A5D"/>
    <w:rsid w:val="00EF4108"/>
    <w:rsid w:val="00EF65C9"/>
    <w:rsid w:val="00EF6864"/>
    <w:rsid w:val="00EF6DBD"/>
    <w:rsid w:val="00EF772C"/>
    <w:rsid w:val="00EF7AA9"/>
    <w:rsid w:val="00F0035C"/>
    <w:rsid w:val="00F00BD2"/>
    <w:rsid w:val="00F015BF"/>
    <w:rsid w:val="00F015FC"/>
    <w:rsid w:val="00F01C45"/>
    <w:rsid w:val="00F01ECD"/>
    <w:rsid w:val="00F022D8"/>
    <w:rsid w:val="00F0238C"/>
    <w:rsid w:val="00F0430F"/>
    <w:rsid w:val="00F05075"/>
    <w:rsid w:val="00F050F9"/>
    <w:rsid w:val="00F060B7"/>
    <w:rsid w:val="00F063C6"/>
    <w:rsid w:val="00F0752A"/>
    <w:rsid w:val="00F07DF6"/>
    <w:rsid w:val="00F1002F"/>
    <w:rsid w:val="00F1158E"/>
    <w:rsid w:val="00F123E5"/>
    <w:rsid w:val="00F1248A"/>
    <w:rsid w:val="00F129DD"/>
    <w:rsid w:val="00F12A31"/>
    <w:rsid w:val="00F12B0B"/>
    <w:rsid w:val="00F13510"/>
    <w:rsid w:val="00F13A1B"/>
    <w:rsid w:val="00F13AC4"/>
    <w:rsid w:val="00F14392"/>
    <w:rsid w:val="00F1479F"/>
    <w:rsid w:val="00F14891"/>
    <w:rsid w:val="00F15579"/>
    <w:rsid w:val="00F1563C"/>
    <w:rsid w:val="00F15970"/>
    <w:rsid w:val="00F159E0"/>
    <w:rsid w:val="00F15E8C"/>
    <w:rsid w:val="00F1633B"/>
    <w:rsid w:val="00F16BAE"/>
    <w:rsid w:val="00F16C25"/>
    <w:rsid w:val="00F16C52"/>
    <w:rsid w:val="00F16E6D"/>
    <w:rsid w:val="00F16F20"/>
    <w:rsid w:val="00F206E2"/>
    <w:rsid w:val="00F21120"/>
    <w:rsid w:val="00F21DA9"/>
    <w:rsid w:val="00F21DB9"/>
    <w:rsid w:val="00F21E07"/>
    <w:rsid w:val="00F21FA9"/>
    <w:rsid w:val="00F2276A"/>
    <w:rsid w:val="00F2320E"/>
    <w:rsid w:val="00F2425B"/>
    <w:rsid w:val="00F242CF"/>
    <w:rsid w:val="00F245E3"/>
    <w:rsid w:val="00F252AB"/>
    <w:rsid w:val="00F25429"/>
    <w:rsid w:val="00F25E7D"/>
    <w:rsid w:val="00F26B02"/>
    <w:rsid w:val="00F2715D"/>
    <w:rsid w:val="00F275B6"/>
    <w:rsid w:val="00F27BCA"/>
    <w:rsid w:val="00F27D74"/>
    <w:rsid w:val="00F27D82"/>
    <w:rsid w:val="00F3015E"/>
    <w:rsid w:val="00F30283"/>
    <w:rsid w:val="00F30730"/>
    <w:rsid w:val="00F30A1E"/>
    <w:rsid w:val="00F313D9"/>
    <w:rsid w:val="00F31A6E"/>
    <w:rsid w:val="00F31CE2"/>
    <w:rsid w:val="00F31F14"/>
    <w:rsid w:val="00F325FC"/>
    <w:rsid w:val="00F32AC7"/>
    <w:rsid w:val="00F33633"/>
    <w:rsid w:val="00F33949"/>
    <w:rsid w:val="00F33D6E"/>
    <w:rsid w:val="00F343CC"/>
    <w:rsid w:val="00F345FC"/>
    <w:rsid w:val="00F34E64"/>
    <w:rsid w:val="00F35651"/>
    <w:rsid w:val="00F35AEC"/>
    <w:rsid w:val="00F36903"/>
    <w:rsid w:val="00F369B0"/>
    <w:rsid w:val="00F372D9"/>
    <w:rsid w:val="00F3748D"/>
    <w:rsid w:val="00F376A2"/>
    <w:rsid w:val="00F37B4B"/>
    <w:rsid w:val="00F40F44"/>
    <w:rsid w:val="00F417AF"/>
    <w:rsid w:val="00F41AC8"/>
    <w:rsid w:val="00F42488"/>
    <w:rsid w:val="00F42D60"/>
    <w:rsid w:val="00F43009"/>
    <w:rsid w:val="00F433C2"/>
    <w:rsid w:val="00F43F30"/>
    <w:rsid w:val="00F44681"/>
    <w:rsid w:val="00F44916"/>
    <w:rsid w:val="00F455B6"/>
    <w:rsid w:val="00F45A93"/>
    <w:rsid w:val="00F461CD"/>
    <w:rsid w:val="00F46A4E"/>
    <w:rsid w:val="00F46D0C"/>
    <w:rsid w:val="00F4728D"/>
    <w:rsid w:val="00F47325"/>
    <w:rsid w:val="00F47477"/>
    <w:rsid w:val="00F474F5"/>
    <w:rsid w:val="00F4752F"/>
    <w:rsid w:val="00F47C93"/>
    <w:rsid w:val="00F505C3"/>
    <w:rsid w:val="00F5149A"/>
    <w:rsid w:val="00F5166B"/>
    <w:rsid w:val="00F51E6E"/>
    <w:rsid w:val="00F525BF"/>
    <w:rsid w:val="00F52BEA"/>
    <w:rsid w:val="00F52C2B"/>
    <w:rsid w:val="00F52E80"/>
    <w:rsid w:val="00F533B8"/>
    <w:rsid w:val="00F54B33"/>
    <w:rsid w:val="00F54C33"/>
    <w:rsid w:val="00F54F71"/>
    <w:rsid w:val="00F551BC"/>
    <w:rsid w:val="00F55AEF"/>
    <w:rsid w:val="00F56BC6"/>
    <w:rsid w:val="00F56FFA"/>
    <w:rsid w:val="00F57388"/>
    <w:rsid w:val="00F577FA"/>
    <w:rsid w:val="00F60356"/>
    <w:rsid w:val="00F61628"/>
    <w:rsid w:val="00F63087"/>
    <w:rsid w:val="00F63333"/>
    <w:rsid w:val="00F6355F"/>
    <w:rsid w:val="00F63DA3"/>
    <w:rsid w:val="00F6426C"/>
    <w:rsid w:val="00F65316"/>
    <w:rsid w:val="00F65A12"/>
    <w:rsid w:val="00F65A54"/>
    <w:rsid w:val="00F65EEB"/>
    <w:rsid w:val="00F65FD6"/>
    <w:rsid w:val="00F6615C"/>
    <w:rsid w:val="00F66424"/>
    <w:rsid w:val="00F668A5"/>
    <w:rsid w:val="00F6706B"/>
    <w:rsid w:val="00F67E58"/>
    <w:rsid w:val="00F709B4"/>
    <w:rsid w:val="00F714C5"/>
    <w:rsid w:val="00F719DB"/>
    <w:rsid w:val="00F7231C"/>
    <w:rsid w:val="00F734BD"/>
    <w:rsid w:val="00F73DDD"/>
    <w:rsid w:val="00F74AB9"/>
    <w:rsid w:val="00F74E01"/>
    <w:rsid w:val="00F74E35"/>
    <w:rsid w:val="00F76042"/>
    <w:rsid w:val="00F76295"/>
    <w:rsid w:val="00F763DE"/>
    <w:rsid w:val="00F7742F"/>
    <w:rsid w:val="00F77566"/>
    <w:rsid w:val="00F818FC"/>
    <w:rsid w:val="00F81FA8"/>
    <w:rsid w:val="00F81FC8"/>
    <w:rsid w:val="00F8273C"/>
    <w:rsid w:val="00F82785"/>
    <w:rsid w:val="00F82898"/>
    <w:rsid w:val="00F836E0"/>
    <w:rsid w:val="00F83878"/>
    <w:rsid w:val="00F83E2C"/>
    <w:rsid w:val="00F8593B"/>
    <w:rsid w:val="00F863C3"/>
    <w:rsid w:val="00F86BD1"/>
    <w:rsid w:val="00F874D5"/>
    <w:rsid w:val="00F876AB"/>
    <w:rsid w:val="00F879B9"/>
    <w:rsid w:val="00F909BC"/>
    <w:rsid w:val="00F912E7"/>
    <w:rsid w:val="00F91326"/>
    <w:rsid w:val="00F91AFE"/>
    <w:rsid w:val="00F9238F"/>
    <w:rsid w:val="00F92743"/>
    <w:rsid w:val="00F92DD3"/>
    <w:rsid w:val="00F935D9"/>
    <w:rsid w:val="00F93952"/>
    <w:rsid w:val="00F93F5E"/>
    <w:rsid w:val="00F93FA0"/>
    <w:rsid w:val="00F9407A"/>
    <w:rsid w:val="00F94318"/>
    <w:rsid w:val="00F94798"/>
    <w:rsid w:val="00F94CCD"/>
    <w:rsid w:val="00F95013"/>
    <w:rsid w:val="00F95248"/>
    <w:rsid w:val="00F95C57"/>
    <w:rsid w:val="00F96CE2"/>
    <w:rsid w:val="00F9700A"/>
    <w:rsid w:val="00F97437"/>
    <w:rsid w:val="00F978EA"/>
    <w:rsid w:val="00F97E80"/>
    <w:rsid w:val="00FA0726"/>
    <w:rsid w:val="00FA0CE1"/>
    <w:rsid w:val="00FA14E7"/>
    <w:rsid w:val="00FA1527"/>
    <w:rsid w:val="00FA16FC"/>
    <w:rsid w:val="00FA185C"/>
    <w:rsid w:val="00FA1E03"/>
    <w:rsid w:val="00FA200F"/>
    <w:rsid w:val="00FA21F8"/>
    <w:rsid w:val="00FA2322"/>
    <w:rsid w:val="00FA2478"/>
    <w:rsid w:val="00FA2A9E"/>
    <w:rsid w:val="00FA3F77"/>
    <w:rsid w:val="00FA4558"/>
    <w:rsid w:val="00FA487C"/>
    <w:rsid w:val="00FA4BB0"/>
    <w:rsid w:val="00FA4D59"/>
    <w:rsid w:val="00FA4EF4"/>
    <w:rsid w:val="00FA5A85"/>
    <w:rsid w:val="00FA6363"/>
    <w:rsid w:val="00FA652E"/>
    <w:rsid w:val="00FB017F"/>
    <w:rsid w:val="00FB0CA9"/>
    <w:rsid w:val="00FB1535"/>
    <w:rsid w:val="00FB1B23"/>
    <w:rsid w:val="00FB207C"/>
    <w:rsid w:val="00FB20FF"/>
    <w:rsid w:val="00FB2122"/>
    <w:rsid w:val="00FB42EE"/>
    <w:rsid w:val="00FB581C"/>
    <w:rsid w:val="00FB5A00"/>
    <w:rsid w:val="00FB5DF5"/>
    <w:rsid w:val="00FB665C"/>
    <w:rsid w:val="00FB6950"/>
    <w:rsid w:val="00FC06BE"/>
    <w:rsid w:val="00FC0955"/>
    <w:rsid w:val="00FC0B3F"/>
    <w:rsid w:val="00FC0EDA"/>
    <w:rsid w:val="00FC10DA"/>
    <w:rsid w:val="00FC1722"/>
    <w:rsid w:val="00FC21AD"/>
    <w:rsid w:val="00FC24C7"/>
    <w:rsid w:val="00FC260B"/>
    <w:rsid w:val="00FC311D"/>
    <w:rsid w:val="00FC35B1"/>
    <w:rsid w:val="00FC36FB"/>
    <w:rsid w:val="00FC43F2"/>
    <w:rsid w:val="00FC4C76"/>
    <w:rsid w:val="00FC4F12"/>
    <w:rsid w:val="00FC5264"/>
    <w:rsid w:val="00FC58C5"/>
    <w:rsid w:val="00FC61F5"/>
    <w:rsid w:val="00FC664F"/>
    <w:rsid w:val="00FC6A95"/>
    <w:rsid w:val="00FC6CC9"/>
    <w:rsid w:val="00FC72D0"/>
    <w:rsid w:val="00FC7712"/>
    <w:rsid w:val="00FC7867"/>
    <w:rsid w:val="00FD113F"/>
    <w:rsid w:val="00FD150B"/>
    <w:rsid w:val="00FD185A"/>
    <w:rsid w:val="00FD2348"/>
    <w:rsid w:val="00FD2C62"/>
    <w:rsid w:val="00FD4912"/>
    <w:rsid w:val="00FD49CE"/>
    <w:rsid w:val="00FD6823"/>
    <w:rsid w:val="00FD7335"/>
    <w:rsid w:val="00FE0218"/>
    <w:rsid w:val="00FE16E0"/>
    <w:rsid w:val="00FE18E8"/>
    <w:rsid w:val="00FE191E"/>
    <w:rsid w:val="00FE2E79"/>
    <w:rsid w:val="00FE322C"/>
    <w:rsid w:val="00FE40C4"/>
    <w:rsid w:val="00FE44E8"/>
    <w:rsid w:val="00FE5F1A"/>
    <w:rsid w:val="00FE639A"/>
    <w:rsid w:val="00FE6BA8"/>
    <w:rsid w:val="00FE7F72"/>
    <w:rsid w:val="00FF0434"/>
    <w:rsid w:val="00FF0B6C"/>
    <w:rsid w:val="00FF0CC9"/>
    <w:rsid w:val="00FF0DEF"/>
    <w:rsid w:val="00FF1D8F"/>
    <w:rsid w:val="00FF2A5C"/>
    <w:rsid w:val="00FF3016"/>
    <w:rsid w:val="00FF301F"/>
    <w:rsid w:val="00FF35DF"/>
    <w:rsid w:val="00FF3FDA"/>
    <w:rsid w:val="00FF4329"/>
    <w:rsid w:val="00FF4965"/>
    <w:rsid w:val="00FF4B67"/>
    <w:rsid w:val="00FF50B5"/>
    <w:rsid w:val="00FF53FC"/>
    <w:rsid w:val="00FF5A29"/>
    <w:rsid w:val="00FF5BCF"/>
    <w:rsid w:val="00FF5D88"/>
    <w:rsid w:val="010BA996"/>
    <w:rsid w:val="090947AC"/>
    <w:rsid w:val="0A42BDCB"/>
    <w:rsid w:val="0AE1EB85"/>
    <w:rsid w:val="1184FFC7"/>
    <w:rsid w:val="14A2C234"/>
    <w:rsid w:val="1A456199"/>
    <w:rsid w:val="1A9C56DD"/>
    <w:rsid w:val="1C3CC107"/>
    <w:rsid w:val="1F634AA4"/>
    <w:rsid w:val="20FAEC31"/>
    <w:rsid w:val="268422AD"/>
    <w:rsid w:val="2CFBAB9C"/>
    <w:rsid w:val="2DEF02C8"/>
    <w:rsid w:val="2EF2EE47"/>
    <w:rsid w:val="2FD2B226"/>
    <w:rsid w:val="3043C481"/>
    <w:rsid w:val="3322E220"/>
    <w:rsid w:val="350669C0"/>
    <w:rsid w:val="36E7BD8D"/>
    <w:rsid w:val="39E2B5C8"/>
    <w:rsid w:val="3C09E6C0"/>
    <w:rsid w:val="3C1DA123"/>
    <w:rsid w:val="419F60B8"/>
    <w:rsid w:val="421B3FA2"/>
    <w:rsid w:val="43685477"/>
    <w:rsid w:val="44DB6914"/>
    <w:rsid w:val="478AFA93"/>
    <w:rsid w:val="4C56BB87"/>
    <w:rsid w:val="4D3EF884"/>
    <w:rsid w:val="58043BE3"/>
    <w:rsid w:val="5BB04DB7"/>
    <w:rsid w:val="5D25C622"/>
    <w:rsid w:val="5F90DAF1"/>
    <w:rsid w:val="60324422"/>
    <w:rsid w:val="6636BE77"/>
    <w:rsid w:val="677DEE02"/>
    <w:rsid w:val="69ABEB02"/>
    <w:rsid w:val="6A84CA34"/>
    <w:rsid w:val="6E794330"/>
    <w:rsid w:val="6E9C30B6"/>
    <w:rsid w:val="728239E3"/>
    <w:rsid w:val="79A15E81"/>
    <w:rsid w:val="7B0AC891"/>
  </w:rsids>
  <m:mathPr>
    <m:mathFont m:val="Cambria Math"/>
    <m:brkBin m:val="before"/>
    <m:brkBinSub m:val="--"/>
    <m:smallFrac m:val="0"/>
    <m:dispDef/>
    <m:lMargin m:val="0"/>
    <m:rMargin m:val="0"/>
    <m:defJc m:val="centerGroup"/>
    <m:wrapIndent m:val="1440"/>
    <m:intLim m:val="subSup"/>
    <m:naryLim m:val="undOvr"/>
  </m:mathPr>
  <w:themeFontLang w:val="hu-H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504870"/>
  <w15:chartTrackingRefBased/>
  <w15:docId w15:val="{BB1AB6CD-DE55-4E6C-8291-938518952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Title" w:qFormat="1"/>
    <w:lsdException w:name="Hyperlink" w:uiPriority="99"/>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1B79"/>
    <w:pPr>
      <w:spacing w:after="120" w:line="360" w:lineRule="auto"/>
      <w:ind w:firstLine="720"/>
      <w:jc w:val="both"/>
    </w:pPr>
    <w:rPr>
      <w:sz w:val="24"/>
      <w:szCs w:val="24"/>
      <w:lang w:val="en-US" w:eastAsia="en-US"/>
    </w:rPr>
  </w:style>
  <w:style w:type="paragraph" w:styleId="Heading1">
    <w:name w:val="heading 1"/>
    <w:basedOn w:val="Normal"/>
    <w:next w:val="Normal"/>
    <w:link w:val="Heading1Char"/>
    <w:autoRedefine/>
    <w:uiPriority w:val="9"/>
    <w:qFormat/>
    <w:rsid w:val="00415288"/>
    <w:pPr>
      <w:keepNext/>
      <w:pageBreakBefore/>
      <w:numPr>
        <w:numId w:val="2"/>
      </w:numPr>
      <w:spacing w:before="360" w:after="480"/>
      <w:outlineLvl w:val="0"/>
    </w:pPr>
    <w:rPr>
      <w:rFonts w:cs="Arial"/>
      <w:b/>
      <w:bCs/>
      <w:kern w:val="32"/>
      <w:sz w:val="36"/>
      <w:szCs w:val="32"/>
    </w:rPr>
  </w:style>
  <w:style w:type="paragraph" w:styleId="Heading2">
    <w:name w:val="heading 2"/>
    <w:basedOn w:val="Normal"/>
    <w:next w:val="Normal"/>
    <w:autoRedefine/>
    <w:qFormat/>
    <w:pPr>
      <w:keepNext/>
      <w:numPr>
        <w:ilvl w:val="1"/>
        <w:numId w:val="2"/>
      </w:numPr>
      <w:spacing w:before="240" w:after="60"/>
      <w:outlineLvl w:val="1"/>
    </w:pPr>
    <w:rPr>
      <w:rFonts w:cs="Arial"/>
      <w:b/>
      <w:bCs/>
      <w:iCs/>
      <w:sz w:val="32"/>
      <w:szCs w:val="28"/>
    </w:rPr>
  </w:style>
  <w:style w:type="paragraph" w:styleId="Heading3">
    <w:name w:val="heading 3"/>
    <w:basedOn w:val="Normal"/>
    <w:next w:val="Normal"/>
    <w:autoRedefine/>
    <w:qFormat/>
    <w:pPr>
      <w:keepNext/>
      <w:numPr>
        <w:ilvl w:val="2"/>
        <w:numId w:val="2"/>
      </w:numPr>
      <w:spacing w:before="240" w:after="60"/>
      <w:outlineLvl w:val="2"/>
    </w:pPr>
    <w:rPr>
      <w:rFonts w:cs="Arial"/>
      <w:b/>
      <w:bCs/>
      <w:sz w:val="28"/>
      <w:szCs w:val="26"/>
    </w:rPr>
  </w:style>
  <w:style w:type="paragraph" w:styleId="Heading4">
    <w:name w:val="heading 4"/>
    <w:basedOn w:val="Normal"/>
    <w:next w:val="Normal"/>
    <w:autoRedefine/>
    <w:qFormat/>
    <w:pPr>
      <w:keepNext/>
      <w:numPr>
        <w:ilvl w:val="3"/>
        <w:numId w:val="2"/>
      </w:numPr>
      <w:spacing w:before="240" w:after="60"/>
      <w:outlineLvl w:val="3"/>
    </w:pPr>
    <w:rPr>
      <w:b/>
      <w:bCs/>
      <w:szCs w:val="28"/>
    </w:rPr>
  </w:style>
  <w:style w:type="paragraph" w:styleId="Heading5">
    <w:name w:val="heading 5"/>
    <w:basedOn w:val="Normal"/>
    <w:next w:val="Normal"/>
    <w:pPr>
      <w:numPr>
        <w:ilvl w:val="4"/>
        <w:numId w:val="2"/>
      </w:numPr>
      <w:spacing w:before="240" w:after="60"/>
      <w:outlineLvl w:val="4"/>
    </w:pPr>
    <w:rPr>
      <w:b/>
      <w:bCs/>
      <w:i/>
      <w:iCs/>
      <w:sz w:val="26"/>
      <w:szCs w:val="26"/>
    </w:rPr>
  </w:style>
  <w:style w:type="paragraph" w:styleId="Heading6">
    <w:name w:val="heading 6"/>
    <w:basedOn w:val="Normal"/>
    <w:next w:val="Normal"/>
    <w:pPr>
      <w:numPr>
        <w:ilvl w:val="5"/>
        <w:numId w:val="2"/>
      </w:numPr>
      <w:spacing w:before="240" w:after="60"/>
      <w:outlineLvl w:val="5"/>
    </w:pPr>
    <w:rPr>
      <w:b/>
      <w:bCs/>
      <w:sz w:val="22"/>
      <w:szCs w:val="22"/>
    </w:rPr>
  </w:style>
  <w:style w:type="paragraph" w:styleId="Heading7">
    <w:name w:val="heading 7"/>
    <w:basedOn w:val="Normal"/>
    <w:next w:val="Normal"/>
    <w:pPr>
      <w:numPr>
        <w:ilvl w:val="6"/>
        <w:numId w:val="2"/>
      </w:numPr>
      <w:spacing w:before="240" w:after="60"/>
      <w:outlineLvl w:val="6"/>
    </w:pPr>
  </w:style>
  <w:style w:type="paragraph" w:styleId="Heading8">
    <w:name w:val="heading 8"/>
    <w:basedOn w:val="Normal"/>
    <w:next w:val="Normal"/>
    <w:pPr>
      <w:numPr>
        <w:ilvl w:val="7"/>
        <w:numId w:val="2"/>
      </w:numPr>
      <w:spacing w:before="240" w:after="60"/>
      <w:outlineLvl w:val="7"/>
    </w:pPr>
    <w:rPr>
      <w:i/>
      <w:iCs/>
    </w:rPr>
  </w:style>
  <w:style w:type="paragraph" w:styleId="Heading9">
    <w:name w:val="heading 9"/>
    <w:basedOn w:val="Normal"/>
    <w:next w:val="Normal"/>
    <w:pPr>
      <w:numPr>
        <w:ilvl w:val="8"/>
        <w:numId w:val="2"/>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00B3C"/>
    <w:pPr>
      <w:tabs>
        <w:tab w:val="center" w:pos="4320"/>
        <w:tab w:val="right" w:pos="8640"/>
      </w:tabs>
      <w:ind w:firstLine="0"/>
    </w:pPr>
  </w:style>
  <w:style w:type="paragraph" w:styleId="Title">
    <w:name w:val="Title"/>
    <w:basedOn w:val="Normal"/>
    <w:next w:val="Subtitle"/>
    <w:autoRedefine/>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al"/>
    <w:autoRedefine/>
    <w:rsid w:val="00171054"/>
    <w:pPr>
      <w:keepNext/>
      <w:spacing w:after="240" w:line="240" w:lineRule="auto"/>
      <w:ind w:firstLine="0"/>
      <w:jc w:val="center"/>
    </w:pPr>
    <w:rPr>
      <w:noProof/>
      <w:sz w:val="40"/>
    </w:rPr>
  </w:style>
  <w:style w:type="paragraph" w:styleId="Subtitle">
    <w:name w:val="Subtitle"/>
    <w:basedOn w:val="Normal"/>
    <w:autoRedefine/>
    <w:rsid w:val="009C1C93"/>
    <w:pPr>
      <w:keepLines/>
      <w:spacing w:before="120" w:after="4200"/>
      <w:ind w:firstLine="0"/>
      <w:jc w:val="center"/>
    </w:pPr>
    <w:rPr>
      <w:rFonts w:cs="Arial"/>
      <w:noProof/>
      <w:sz w:val="32"/>
    </w:rPr>
  </w:style>
  <w:style w:type="paragraph" w:styleId="Footer">
    <w:name w:val="footer"/>
    <w:basedOn w:val="Normal"/>
    <w:rsid w:val="00C00B3C"/>
    <w:pPr>
      <w:tabs>
        <w:tab w:val="center" w:pos="4320"/>
        <w:tab w:val="right" w:pos="8640"/>
      </w:tabs>
      <w:ind w:firstLine="0"/>
    </w:pPr>
  </w:style>
  <w:style w:type="paragraph" w:styleId="TOC2">
    <w:name w:val="toc 2"/>
    <w:basedOn w:val="Normal"/>
    <w:next w:val="Normal"/>
    <w:autoRedefine/>
    <w:uiPriority w:val="39"/>
    <w:rsid w:val="009C1C93"/>
    <w:pPr>
      <w:spacing w:after="0"/>
      <w:ind w:left="238" w:firstLine="0"/>
    </w:pPr>
  </w:style>
  <w:style w:type="paragraph" w:styleId="BodyText">
    <w:name w:val="Body Text"/>
    <w:basedOn w:val="Normal"/>
    <w:link w:val="BodyTextChar"/>
    <w:pPr>
      <w:spacing w:before="360"/>
      <w:ind w:firstLine="0"/>
    </w:pPr>
  </w:style>
  <w:style w:type="paragraph" w:customStyle="1" w:styleId="Nyilatkozatcm">
    <w:name w:val="Nyilatkozat cím"/>
    <w:basedOn w:val="Normal"/>
    <w:next w:val="Norma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OC1">
    <w:name w:val="toc 1"/>
    <w:basedOn w:val="Normal"/>
    <w:next w:val="Normal"/>
    <w:autoRedefine/>
    <w:uiPriority w:val="39"/>
    <w:rsid w:val="00D1632F"/>
    <w:pPr>
      <w:tabs>
        <w:tab w:val="right" w:leader="dot" w:pos="8494"/>
      </w:tabs>
      <w:spacing w:after="0"/>
      <w:ind w:firstLine="0"/>
    </w:pPr>
    <w:rPr>
      <w:b/>
    </w:rPr>
  </w:style>
  <w:style w:type="paragraph" w:styleId="TOC3">
    <w:name w:val="toc 3"/>
    <w:basedOn w:val="Normal"/>
    <w:next w:val="Normal"/>
    <w:autoRedefine/>
    <w:uiPriority w:val="39"/>
    <w:rsid w:val="009C1C93"/>
    <w:pPr>
      <w:spacing w:after="0"/>
      <w:ind w:left="482" w:firstLine="0"/>
    </w:pPr>
  </w:style>
  <w:style w:type="paragraph" w:styleId="TOC4">
    <w:name w:val="toc 4"/>
    <w:basedOn w:val="Normal"/>
    <w:next w:val="Normal"/>
    <w:autoRedefine/>
    <w:semiHidden/>
    <w:rsid w:val="009C1C93"/>
    <w:pPr>
      <w:spacing w:after="0"/>
      <w:ind w:left="720" w:firstLine="0"/>
    </w:pPr>
  </w:style>
  <w:style w:type="paragraph" w:styleId="TOC5">
    <w:name w:val="toc 5"/>
    <w:basedOn w:val="Normal"/>
    <w:next w:val="Normal"/>
    <w:autoRedefine/>
    <w:semiHidden/>
    <w:rsid w:val="009C1C93"/>
    <w:pPr>
      <w:spacing w:after="0"/>
      <w:ind w:left="958" w:firstLine="0"/>
    </w:pPr>
  </w:style>
  <w:style w:type="paragraph" w:styleId="TOC6">
    <w:name w:val="toc 6"/>
    <w:basedOn w:val="Normal"/>
    <w:next w:val="Normal"/>
    <w:autoRedefine/>
    <w:semiHidden/>
    <w:rsid w:val="009C1C93"/>
    <w:pPr>
      <w:spacing w:after="0"/>
      <w:ind w:left="1202"/>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character" w:styleId="PageNumber">
    <w:name w:val="page number"/>
    <w:basedOn w:val="DefaultParagraphFont"/>
  </w:style>
  <w:style w:type="paragraph" w:customStyle="1" w:styleId="Irodalomjegyzksor">
    <w:name w:val="Irodalomjegyzék sor"/>
    <w:basedOn w:val="Normal"/>
    <w:autoRedefine/>
    <w:rsid w:val="00B96880"/>
    <w:pPr>
      <w:numPr>
        <w:numId w:val="1"/>
      </w:numPr>
      <w:tabs>
        <w:tab w:val="clear" w:pos="1134"/>
        <w:tab w:val="left" w:pos="567"/>
      </w:tabs>
      <w:spacing w:before="120" w:after="240" w:line="240" w:lineRule="auto"/>
      <w:ind w:left="567" w:hanging="567"/>
      <w:jc w:val="left"/>
    </w:pPr>
    <w:rPr>
      <w:noProof/>
    </w:rPr>
  </w:style>
  <w:style w:type="paragraph" w:styleId="FootnoteText">
    <w:name w:val="footnote text"/>
    <w:basedOn w:val="Normal"/>
    <w:semiHidden/>
    <w:rsid w:val="00B50CAA"/>
    <w:rPr>
      <w:sz w:val="20"/>
      <w:szCs w:val="20"/>
    </w:rPr>
  </w:style>
  <w:style w:type="paragraph" w:customStyle="1" w:styleId="Fejezetcimszmozsnlkl">
    <w:name w:val="Fejezetcim számozás nélkül"/>
    <w:basedOn w:val="Heading1"/>
    <w:next w:val="Normal"/>
    <w:rsid w:val="00D1632F"/>
    <w:pPr>
      <w:numPr>
        <w:numId w:val="0"/>
      </w:numPr>
      <w:spacing w:before="240"/>
    </w:pPr>
  </w:style>
  <w:style w:type="paragraph" w:styleId="Caption">
    <w:name w:val="caption"/>
    <w:basedOn w:val="Normal"/>
    <w:next w:val="Normal"/>
    <w:autoRedefine/>
    <w:qFormat/>
    <w:rsid w:val="007A4231"/>
    <w:pPr>
      <w:spacing w:before="120" w:after="240"/>
      <w:ind w:firstLine="0"/>
      <w:jc w:val="center"/>
    </w:pPr>
    <w:rPr>
      <w:b/>
      <w:bCs/>
      <w:sz w:val="20"/>
      <w:szCs w:val="20"/>
    </w:rPr>
  </w:style>
  <w:style w:type="paragraph" w:customStyle="1" w:styleId="Source">
    <w:name w:val="Source"/>
    <w:basedOn w:val="Norma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FootnoteReference">
    <w:name w:val="footnote reference"/>
    <w:semiHidden/>
    <w:rsid w:val="00B50CAA"/>
    <w:rPr>
      <w:vertAlign w:val="superscript"/>
    </w:rPr>
  </w:style>
  <w:style w:type="paragraph" w:styleId="BalloonText">
    <w:name w:val="Balloon Text"/>
    <w:basedOn w:val="Normal"/>
    <w:link w:val="BalloonTextChar"/>
    <w:rsid w:val="00350AEC"/>
    <w:pPr>
      <w:spacing w:line="240" w:lineRule="auto"/>
    </w:pPr>
    <w:rPr>
      <w:rFonts w:ascii="Tahoma" w:hAnsi="Tahoma" w:cs="Tahoma"/>
      <w:sz w:val="16"/>
      <w:szCs w:val="16"/>
    </w:rPr>
  </w:style>
  <w:style w:type="character" w:customStyle="1" w:styleId="BalloonTextChar">
    <w:name w:val="Balloon Text Char"/>
    <w:link w:val="BalloonText"/>
    <w:rsid w:val="00350AEC"/>
    <w:rPr>
      <w:rFonts w:ascii="Tahoma" w:hAnsi="Tahoma" w:cs="Tahoma"/>
      <w:sz w:val="16"/>
      <w:szCs w:val="16"/>
      <w:lang w:val="en-US" w:eastAsia="en-US"/>
    </w:rPr>
  </w:style>
  <w:style w:type="numbering" w:customStyle="1" w:styleId="tmutat-felsorols">
    <w:name w:val="Útmutató - felsorolás"/>
    <w:basedOn w:val="NoList"/>
    <w:rsid w:val="000062F4"/>
    <w:pPr>
      <w:numPr>
        <w:numId w:val="3"/>
      </w:numPr>
    </w:pPr>
  </w:style>
  <w:style w:type="paragraph" w:customStyle="1" w:styleId="tmutat">
    <w:name w:val="Útmutató"/>
    <w:basedOn w:val="Normal"/>
    <w:rsid w:val="00267677"/>
    <w:pPr>
      <w:spacing w:line="240" w:lineRule="auto"/>
      <w:ind w:firstLine="0"/>
    </w:pPr>
    <w:rPr>
      <w:sz w:val="21"/>
      <w:szCs w:val="22"/>
    </w:rPr>
  </w:style>
  <w:style w:type="character" w:customStyle="1" w:styleId="BodyTextChar">
    <w:name w:val="Body Text Char"/>
    <w:link w:val="BodyText"/>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oList"/>
    <w:rsid w:val="003A4CDB"/>
    <w:pPr>
      <w:numPr>
        <w:numId w:val="4"/>
      </w:numPr>
    </w:pPr>
  </w:style>
  <w:style w:type="numbering" w:customStyle="1" w:styleId="StyleOutlinenumberedSymbolsymbol11ptBoldLeft0cm">
    <w:name w:val="Style Outline numbered Symbol (symbol) 11 pt Bold Left:  0 cm ..."/>
    <w:basedOn w:val="NoList"/>
    <w:rsid w:val="003A4CDB"/>
    <w:pPr>
      <w:numPr>
        <w:numId w:val="5"/>
      </w:numPr>
    </w:pPr>
  </w:style>
  <w:style w:type="numbering" w:customStyle="1" w:styleId="StyleOutlinenumberedSymbolsymbol11ptBoldLeft0cm1">
    <w:name w:val="Style Outline numbered Symbol (symbol) 11 pt Bold Left:  0 cm ...1"/>
    <w:basedOn w:val="NoList"/>
    <w:rsid w:val="003A4CDB"/>
    <w:pPr>
      <w:numPr>
        <w:numId w:val="6"/>
      </w:numPr>
    </w:pPr>
  </w:style>
  <w:style w:type="paragraph" w:customStyle="1" w:styleId="Nyilatkozatszveg">
    <w:name w:val="Nyilatkozat szöveg"/>
    <w:basedOn w:val="Norma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al"/>
    <w:rsid w:val="00D429F2"/>
    <w:pPr>
      <w:ind w:firstLine="0"/>
      <w:jc w:val="center"/>
    </w:pPr>
    <w:rPr>
      <w:szCs w:val="20"/>
    </w:rPr>
  </w:style>
  <w:style w:type="paragraph" w:customStyle="1" w:styleId="Cmlapkarstanszk">
    <w:name w:val="Címlap kar és tanszék"/>
    <w:basedOn w:val="Normal"/>
    <w:rsid w:val="00171054"/>
    <w:pPr>
      <w:spacing w:after="0" w:line="240" w:lineRule="auto"/>
      <w:ind w:firstLine="0"/>
      <w:jc w:val="center"/>
    </w:pPr>
    <w:rPr>
      <w:szCs w:val="20"/>
    </w:rPr>
  </w:style>
  <w:style w:type="paragraph" w:customStyle="1" w:styleId="Cmlapegyetem">
    <w:name w:val="Címlap egyetem"/>
    <w:basedOn w:val="Normal"/>
    <w:rsid w:val="00171054"/>
    <w:pPr>
      <w:spacing w:before="120" w:after="0" w:line="240" w:lineRule="auto"/>
      <w:ind w:firstLine="0"/>
      <w:jc w:val="center"/>
    </w:pPr>
    <w:rPr>
      <w:b/>
      <w:bCs/>
      <w:szCs w:val="20"/>
    </w:rPr>
  </w:style>
  <w:style w:type="numbering" w:customStyle="1" w:styleId="tmutatszmozottlista">
    <w:name w:val="Útmutató számozott lista"/>
    <w:basedOn w:val="NoList"/>
    <w:rsid w:val="00D429F2"/>
    <w:pPr>
      <w:numPr>
        <w:numId w:val="7"/>
      </w:numPr>
    </w:pPr>
  </w:style>
  <w:style w:type="numbering" w:customStyle="1" w:styleId="Irodalomjegyzkttel">
    <w:name w:val="Irodalomjegyzék tétel"/>
    <w:basedOn w:val="NoList"/>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rsid w:val="006F512E"/>
    <w:rPr>
      <w:i/>
    </w:rPr>
  </w:style>
  <w:style w:type="numbering" w:customStyle="1" w:styleId="tmutatlista">
    <w:name w:val="Útmutató lista"/>
    <w:basedOn w:val="NoList"/>
    <w:rsid w:val="00267677"/>
    <w:pPr>
      <w:numPr>
        <w:numId w:val="11"/>
      </w:numPr>
    </w:pPr>
  </w:style>
  <w:style w:type="character" w:styleId="BookTitle">
    <w:name w:val="Book Title"/>
    <w:uiPriority w:val="33"/>
    <w:rsid w:val="003F5425"/>
    <w:rPr>
      <w:b/>
      <w:bCs/>
      <w:smallCaps/>
      <w:spacing w:val="5"/>
    </w:rPr>
  </w:style>
  <w:style w:type="paragraph" w:styleId="IntenseQuote">
    <w:name w:val="Intense Quote"/>
    <w:basedOn w:val="Normal"/>
    <w:next w:val="Normal"/>
    <w:link w:val="IntenseQuoteChar"/>
    <w:uiPriority w:val="30"/>
    <w:rsid w:val="003F5425"/>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3F5425"/>
    <w:rPr>
      <w:b/>
      <w:bCs/>
      <w:i/>
      <w:iCs/>
      <w:color w:val="4F81BD"/>
      <w:sz w:val="24"/>
      <w:szCs w:val="24"/>
      <w:lang w:eastAsia="en-US"/>
    </w:rPr>
  </w:style>
  <w:style w:type="character" w:styleId="IntenseReference">
    <w:name w:val="Intense Reference"/>
    <w:uiPriority w:val="32"/>
    <w:rsid w:val="003F5425"/>
    <w:rPr>
      <w:b/>
      <w:bCs/>
      <w:smallCaps/>
      <w:color w:val="C0504D"/>
      <w:spacing w:val="5"/>
      <w:u w:val="single"/>
    </w:rPr>
  </w:style>
  <w:style w:type="character" w:styleId="SubtleReference">
    <w:name w:val="Subtle Reference"/>
    <w:uiPriority w:val="31"/>
    <w:rsid w:val="003F5425"/>
    <w:rPr>
      <w:smallCaps/>
      <w:color w:val="C0504D"/>
      <w:u w:val="single"/>
    </w:rPr>
  </w:style>
  <w:style w:type="paragraph" w:styleId="ListParagraph">
    <w:name w:val="List Paragraph"/>
    <w:basedOn w:val="Normal"/>
    <w:uiPriority w:val="34"/>
    <w:rsid w:val="003F5425"/>
    <w:pPr>
      <w:ind w:left="708"/>
    </w:pPr>
  </w:style>
  <w:style w:type="character" w:styleId="Emphasis">
    <w:name w:val="Emphasis"/>
    <w:qFormat/>
    <w:rsid w:val="003F5425"/>
    <w:rPr>
      <w:i/>
      <w:iCs/>
    </w:rPr>
  </w:style>
  <w:style w:type="character" w:styleId="SubtleEmphasis">
    <w:name w:val="Subtle Emphasis"/>
    <w:uiPriority w:val="19"/>
    <w:rsid w:val="003F5425"/>
    <w:rPr>
      <w:i/>
      <w:iCs/>
      <w:color w:val="808080"/>
    </w:rPr>
  </w:style>
  <w:style w:type="character" w:styleId="IntenseEmphasis">
    <w:name w:val="Intense Emphasis"/>
    <w:uiPriority w:val="21"/>
    <w:rsid w:val="003F5425"/>
    <w:rPr>
      <w:b/>
      <w:bCs/>
      <w:i/>
      <w:iCs/>
      <w:color w:val="4F81BD"/>
    </w:rPr>
  </w:style>
  <w:style w:type="paragraph" w:styleId="Quote">
    <w:name w:val="Quote"/>
    <w:basedOn w:val="Normal"/>
    <w:next w:val="Normal"/>
    <w:link w:val="QuoteChar"/>
    <w:uiPriority w:val="29"/>
    <w:rsid w:val="003F5425"/>
    <w:rPr>
      <w:i/>
      <w:iCs/>
      <w:color w:val="000000"/>
    </w:rPr>
  </w:style>
  <w:style w:type="character" w:customStyle="1" w:styleId="QuoteChar">
    <w:name w:val="Quote Char"/>
    <w:link w:val="Quote"/>
    <w:uiPriority w:val="29"/>
    <w:rsid w:val="003F5425"/>
    <w:rPr>
      <w:i/>
      <w:iCs/>
      <w:color w:val="000000"/>
      <w:sz w:val="24"/>
      <w:szCs w:val="24"/>
      <w:lang w:eastAsia="en-US"/>
    </w:rPr>
  </w:style>
  <w:style w:type="paragraph" w:styleId="NoSpacing">
    <w:name w:val="No Spacing"/>
    <w:uiPriority w:val="1"/>
    <w:rsid w:val="003F5425"/>
    <w:pPr>
      <w:ind w:firstLine="720"/>
      <w:jc w:val="both"/>
    </w:pPr>
    <w:rPr>
      <w:sz w:val="24"/>
      <w:szCs w:val="24"/>
      <w:lang w:eastAsia="en-US"/>
    </w:rPr>
  </w:style>
  <w:style w:type="character" w:styleId="Strong">
    <w:name w:val="Strong"/>
    <w:qFormat/>
    <w:rsid w:val="003F5425"/>
    <w:rPr>
      <w:b/>
      <w:bCs/>
    </w:rPr>
  </w:style>
  <w:style w:type="paragraph" w:customStyle="1" w:styleId="Picture">
    <w:name w:val="Picture"/>
    <w:basedOn w:val="Normal"/>
    <w:next w:val="Caption"/>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Code">
    <w:name w:val="Code"/>
    <w:basedOn w:val="Norma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OCHeading">
    <w:name w:val="TOC Heading"/>
    <w:basedOn w:val="Heading1"/>
    <w:next w:val="Norma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Headline">
    <w:name w:val="Headline"/>
    <w:basedOn w:val="Fejezetcimszmozsnlkl"/>
    <w:next w:val="Normal"/>
    <w:qFormat/>
    <w:rsid w:val="00B96880"/>
    <w:pPr>
      <w:outlineLvl w:val="9"/>
    </w:pPr>
    <w:rPr>
      <w:noProof/>
    </w:rPr>
  </w:style>
  <w:style w:type="character" w:styleId="CommentReference">
    <w:name w:val="annotation reference"/>
    <w:basedOn w:val="DefaultParagraphFont"/>
    <w:rsid w:val="00630A92"/>
    <w:rPr>
      <w:sz w:val="16"/>
      <w:szCs w:val="16"/>
    </w:rPr>
  </w:style>
  <w:style w:type="paragraph" w:styleId="CommentText">
    <w:name w:val="annotation text"/>
    <w:basedOn w:val="Normal"/>
    <w:link w:val="CommentTextChar"/>
    <w:rsid w:val="00630A92"/>
    <w:pPr>
      <w:spacing w:line="240" w:lineRule="auto"/>
    </w:pPr>
    <w:rPr>
      <w:sz w:val="20"/>
      <w:szCs w:val="20"/>
    </w:rPr>
  </w:style>
  <w:style w:type="character" w:customStyle="1" w:styleId="CommentTextChar">
    <w:name w:val="Comment Text Char"/>
    <w:basedOn w:val="DefaultParagraphFont"/>
    <w:link w:val="CommentText"/>
    <w:rsid w:val="00630A92"/>
    <w:rPr>
      <w:lang w:eastAsia="en-US"/>
    </w:rPr>
  </w:style>
  <w:style w:type="paragraph" w:styleId="CommentSubject">
    <w:name w:val="annotation subject"/>
    <w:basedOn w:val="CommentText"/>
    <w:next w:val="CommentText"/>
    <w:link w:val="CommentSubjectChar"/>
    <w:rsid w:val="00630A92"/>
    <w:rPr>
      <w:b/>
      <w:bCs/>
    </w:rPr>
  </w:style>
  <w:style w:type="character" w:customStyle="1" w:styleId="CommentSubjectChar">
    <w:name w:val="Comment Subject Char"/>
    <w:basedOn w:val="CommentTextChar"/>
    <w:link w:val="CommentSubject"/>
    <w:rsid w:val="00630A92"/>
    <w:rPr>
      <w:b/>
      <w:bCs/>
      <w:lang w:eastAsia="en-US"/>
    </w:rPr>
  </w:style>
  <w:style w:type="character" w:customStyle="1" w:styleId="Heading1Char">
    <w:name w:val="Heading 1 Char"/>
    <w:basedOn w:val="DefaultParagraphFont"/>
    <w:link w:val="Heading1"/>
    <w:uiPriority w:val="9"/>
    <w:rsid w:val="00415288"/>
    <w:rPr>
      <w:rFonts w:cs="Arial"/>
      <w:b/>
      <w:bCs/>
      <w:kern w:val="32"/>
      <w:sz w:val="36"/>
      <w:szCs w:val="32"/>
      <w:lang w:eastAsia="en-US"/>
    </w:rPr>
  </w:style>
  <w:style w:type="paragraph" w:styleId="Bibliography">
    <w:name w:val="Bibliography"/>
    <w:basedOn w:val="Normal"/>
    <w:next w:val="Normal"/>
    <w:uiPriority w:val="37"/>
    <w:unhideWhenUsed/>
    <w:rsid w:val="009B2EED"/>
    <w:pPr>
      <w:ind w:firstLine="0"/>
    </w:pPr>
    <w:rPr>
      <w:noProof/>
    </w:rPr>
  </w:style>
  <w:style w:type="paragraph" w:styleId="Revision">
    <w:name w:val="Revision"/>
    <w:hidden/>
    <w:uiPriority w:val="99"/>
    <w:semiHidden/>
    <w:rsid w:val="0046068C"/>
    <w:rPr>
      <w:sz w:val="24"/>
      <w:szCs w:val="24"/>
      <w:lang w:eastAsia="en-US"/>
    </w:rPr>
  </w:style>
  <w:style w:type="table" w:styleId="TableGrid">
    <w:name w:val="Table Grid"/>
    <w:basedOn w:val="TableNormal"/>
    <w:rsid w:val="002605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3512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1264">
      <w:bodyDiv w:val="1"/>
      <w:marLeft w:val="0"/>
      <w:marRight w:val="0"/>
      <w:marTop w:val="0"/>
      <w:marBottom w:val="0"/>
      <w:divBdr>
        <w:top w:val="none" w:sz="0" w:space="0" w:color="auto"/>
        <w:left w:val="none" w:sz="0" w:space="0" w:color="auto"/>
        <w:bottom w:val="none" w:sz="0" w:space="0" w:color="auto"/>
        <w:right w:val="none" w:sz="0" w:space="0" w:color="auto"/>
      </w:divBdr>
    </w:div>
    <w:div w:id="6058180">
      <w:bodyDiv w:val="1"/>
      <w:marLeft w:val="0"/>
      <w:marRight w:val="0"/>
      <w:marTop w:val="0"/>
      <w:marBottom w:val="0"/>
      <w:divBdr>
        <w:top w:val="none" w:sz="0" w:space="0" w:color="auto"/>
        <w:left w:val="none" w:sz="0" w:space="0" w:color="auto"/>
        <w:bottom w:val="none" w:sz="0" w:space="0" w:color="auto"/>
        <w:right w:val="none" w:sz="0" w:space="0" w:color="auto"/>
      </w:divBdr>
    </w:div>
    <w:div w:id="14161635">
      <w:bodyDiv w:val="1"/>
      <w:marLeft w:val="0"/>
      <w:marRight w:val="0"/>
      <w:marTop w:val="0"/>
      <w:marBottom w:val="0"/>
      <w:divBdr>
        <w:top w:val="none" w:sz="0" w:space="0" w:color="auto"/>
        <w:left w:val="none" w:sz="0" w:space="0" w:color="auto"/>
        <w:bottom w:val="none" w:sz="0" w:space="0" w:color="auto"/>
        <w:right w:val="none" w:sz="0" w:space="0" w:color="auto"/>
      </w:divBdr>
    </w:div>
    <w:div w:id="14501521">
      <w:bodyDiv w:val="1"/>
      <w:marLeft w:val="0"/>
      <w:marRight w:val="0"/>
      <w:marTop w:val="0"/>
      <w:marBottom w:val="0"/>
      <w:divBdr>
        <w:top w:val="none" w:sz="0" w:space="0" w:color="auto"/>
        <w:left w:val="none" w:sz="0" w:space="0" w:color="auto"/>
        <w:bottom w:val="none" w:sz="0" w:space="0" w:color="auto"/>
        <w:right w:val="none" w:sz="0" w:space="0" w:color="auto"/>
      </w:divBdr>
    </w:div>
    <w:div w:id="15885990">
      <w:bodyDiv w:val="1"/>
      <w:marLeft w:val="0"/>
      <w:marRight w:val="0"/>
      <w:marTop w:val="0"/>
      <w:marBottom w:val="0"/>
      <w:divBdr>
        <w:top w:val="none" w:sz="0" w:space="0" w:color="auto"/>
        <w:left w:val="none" w:sz="0" w:space="0" w:color="auto"/>
        <w:bottom w:val="none" w:sz="0" w:space="0" w:color="auto"/>
        <w:right w:val="none" w:sz="0" w:space="0" w:color="auto"/>
      </w:divBdr>
    </w:div>
    <w:div w:id="20594847">
      <w:bodyDiv w:val="1"/>
      <w:marLeft w:val="0"/>
      <w:marRight w:val="0"/>
      <w:marTop w:val="0"/>
      <w:marBottom w:val="0"/>
      <w:divBdr>
        <w:top w:val="none" w:sz="0" w:space="0" w:color="auto"/>
        <w:left w:val="none" w:sz="0" w:space="0" w:color="auto"/>
        <w:bottom w:val="none" w:sz="0" w:space="0" w:color="auto"/>
        <w:right w:val="none" w:sz="0" w:space="0" w:color="auto"/>
      </w:divBdr>
    </w:div>
    <w:div w:id="25914586">
      <w:bodyDiv w:val="1"/>
      <w:marLeft w:val="0"/>
      <w:marRight w:val="0"/>
      <w:marTop w:val="0"/>
      <w:marBottom w:val="0"/>
      <w:divBdr>
        <w:top w:val="none" w:sz="0" w:space="0" w:color="auto"/>
        <w:left w:val="none" w:sz="0" w:space="0" w:color="auto"/>
        <w:bottom w:val="none" w:sz="0" w:space="0" w:color="auto"/>
        <w:right w:val="none" w:sz="0" w:space="0" w:color="auto"/>
      </w:divBdr>
    </w:div>
    <w:div w:id="28335845">
      <w:bodyDiv w:val="1"/>
      <w:marLeft w:val="0"/>
      <w:marRight w:val="0"/>
      <w:marTop w:val="0"/>
      <w:marBottom w:val="0"/>
      <w:divBdr>
        <w:top w:val="none" w:sz="0" w:space="0" w:color="auto"/>
        <w:left w:val="none" w:sz="0" w:space="0" w:color="auto"/>
        <w:bottom w:val="none" w:sz="0" w:space="0" w:color="auto"/>
        <w:right w:val="none" w:sz="0" w:space="0" w:color="auto"/>
      </w:divBdr>
    </w:div>
    <w:div w:id="33046321">
      <w:bodyDiv w:val="1"/>
      <w:marLeft w:val="0"/>
      <w:marRight w:val="0"/>
      <w:marTop w:val="0"/>
      <w:marBottom w:val="0"/>
      <w:divBdr>
        <w:top w:val="none" w:sz="0" w:space="0" w:color="auto"/>
        <w:left w:val="none" w:sz="0" w:space="0" w:color="auto"/>
        <w:bottom w:val="none" w:sz="0" w:space="0" w:color="auto"/>
        <w:right w:val="none" w:sz="0" w:space="0" w:color="auto"/>
      </w:divBdr>
    </w:div>
    <w:div w:id="33819372">
      <w:bodyDiv w:val="1"/>
      <w:marLeft w:val="0"/>
      <w:marRight w:val="0"/>
      <w:marTop w:val="0"/>
      <w:marBottom w:val="0"/>
      <w:divBdr>
        <w:top w:val="none" w:sz="0" w:space="0" w:color="auto"/>
        <w:left w:val="none" w:sz="0" w:space="0" w:color="auto"/>
        <w:bottom w:val="none" w:sz="0" w:space="0" w:color="auto"/>
        <w:right w:val="none" w:sz="0" w:space="0" w:color="auto"/>
      </w:divBdr>
    </w:div>
    <w:div w:id="39212192">
      <w:bodyDiv w:val="1"/>
      <w:marLeft w:val="0"/>
      <w:marRight w:val="0"/>
      <w:marTop w:val="0"/>
      <w:marBottom w:val="0"/>
      <w:divBdr>
        <w:top w:val="none" w:sz="0" w:space="0" w:color="auto"/>
        <w:left w:val="none" w:sz="0" w:space="0" w:color="auto"/>
        <w:bottom w:val="none" w:sz="0" w:space="0" w:color="auto"/>
        <w:right w:val="none" w:sz="0" w:space="0" w:color="auto"/>
      </w:divBdr>
    </w:div>
    <w:div w:id="41905648">
      <w:bodyDiv w:val="1"/>
      <w:marLeft w:val="0"/>
      <w:marRight w:val="0"/>
      <w:marTop w:val="0"/>
      <w:marBottom w:val="0"/>
      <w:divBdr>
        <w:top w:val="none" w:sz="0" w:space="0" w:color="auto"/>
        <w:left w:val="none" w:sz="0" w:space="0" w:color="auto"/>
        <w:bottom w:val="none" w:sz="0" w:space="0" w:color="auto"/>
        <w:right w:val="none" w:sz="0" w:space="0" w:color="auto"/>
      </w:divBdr>
    </w:div>
    <w:div w:id="48463370">
      <w:bodyDiv w:val="1"/>
      <w:marLeft w:val="0"/>
      <w:marRight w:val="0"/>
      <w:marTop w:val="0"/>
      <w:marBottom w:val="0"/>
      <w:divBdr>
        <w:top w:val="none" w:sz="0" w:space="0" w:color="auto"/>
        <w:left w:val="none" w:sz="0" w:space="0" w:color="auto"/>
        <w:bottom w:val="none" w:sz="0" w:space="0" w:color="auto"/>
        <w:right w:val="none" w:sz="0" w:space="0" w:color="auto"/>
      </w:divBdr>
    </w:div>
    <w:div w:id="55591390">
      <w:bodyDiv w:val="1"/>
      <w:marLeft w:val="0"/>
      <w:marRight w:val="0"/>
      <w:marTop w:val="0"/>
      <w:marBottom w:val="0"/>
      <w:divBdr>
        <w:top w:val="none" w:sz="0" w:space="0" w:color="auto"/>
        <w:left w:val="none" w:sz="0" w:space="0" w:color="auto"/>
        <w:bottom w:val="none" w:sz="0" w:space="0" w:color="auto"/>
        <w:right w:val="none" w:sz="0" w:space="0" w:color="auto"/>
      </w:divBdr>
    </w:div>
    <w:div w:id="57557277">
      <w:bodyDiv w:val="1"/>
      <w:marLeft w:val="0"/>
      <w:marRight w:val="0"/>
      <w:marTop w:val="0"/>
      <w:marBottom w:val="0"/>
      <w:divBdr>
        <w:top w:val="none" w:sz="0" w:space="0" w:color="auto"/>
        <w:left w:val="none" w:sz="0" w:space="0" w:color="auto"/>
        <w:bottom w:val="none" w:sz="0" w:space="0" w:color="auto"/>
        <w:right w:val="none" w:sz="0" w:space="0" w:color="auto"/>
      </w:divBdr>
    </w:div>
    <w:div w:id="58752508">
      <w:bodyDiv w:val="1"/>
      <w:marLeft w:val="0"/>
      <w:marRight w:val="0"/>
      <w:marTop w:val="0"/>
      <w:marBottom w:val="0"/>
      <w:divBdr>
        <w:top w:val="none" w:sz="0" w:space="0" w:color="auto"/>
        <w:left w:val="none" w:sz="0" w:space="0" w:color="auto"/>
        <w:bottom w:val="none" w:sz="0" w:space="0" w:color="auto"/>
        <w:right w:val="none" w:sz="0" w:space="0" w:color="auto"/>
      </w:divBdr>
    </w:div>
    <w:div w:id="59254213">
      <w:bodyDiv w:val="1"/>
      <w:marLeft w:val="0"/>
      <w:marRight w:val="0"/>
      <w:marTop w:val="0"/>
      <w:marBottom w:val="0"/>
      <w:divBdr>
        <w:top w:val="none" w:sz="0" w:space="0" w:color="auto"/>
        <w:left w:val="none" w:sz="0" w:space="0" w:color="auto"/>
        <w:bottom w:val="none" w:sz="0" w:space="0" w:color="auto"/>
        <w:right w:val="none" w:sz="0" w:space="0" w:color="auto"/>
      </w:divBdr>
    </w:div>
    <w:div w:id="62141598">
      <w:bodyDiv w:val="1"/>
      <w:marLeft w:val="0"/>
      <w:marRight w:val="0"/>
      <w:marTop w:val="0"/>
      <w:marBottom w:val="0"/>
      <w:divBdr>
        <w:top w:val="none" w:sz="0" w:space="0" w:color="auto"/>
        <w:left w:val="none" w:sz="0" w:space="0" w:color="auto"/>
        <w:bottom w:val="none" w:sz="0" w:space="0" w:color="auto"/>
        <w:right w:val="none" w:sz="0" w:space="0" w:color="auto"/>
      </w:divBdr>
    </w:div>
    <w:div w:id="70395926">
      <w:bodyDiv w:val="1"/>
      <w:marLeft w:val="0"/>
      <w:marRight w:val="0"/>
      <w:marTop w:val="0"/>
      <w:marBottom w:val="0"/>
      <w:divBdr>
        <w:top w:val="none" w:sz="0" w:space="0" w:color="auto"/>
        <w:left w:val="none" w:sz="0" w:space="0" w:color="auto"/>
        <w:bottom w:val="none" w:sz="0" w:space="0" w:color="auto"/>
        <w:right w:val="none" w:sz="0" w:space="0" w:color="auto"/>
      </w:divBdr>
    </w:div>
    <w:div w:id="71854484">
      <w:bodyDiv w:val="1"/>
      <w:marLeft w:val="0"/>
      <w:marRight w:val="0"/>
      <w:marTop w:val="0"/>
      <w:marBottom w:val="0"/>
      <w:divBdr>
        <w:top w:val="none" w:sz="0" w:space="0" w:color="auto"/>
        <w:left w:val="none" w:sz="0" w:space="0" w:color="auto"/>
        <w:bottom w:val="none" w:sz="0" w:space="0" w:color="auto"/>
        <w:right w:val="none" w:sz="0" w:space="0" w:color="auto"/>
      </w:divBdr>
    </w:div>
    <w:div w:id="73169744">
      <w:bodyDiv w:val="1"/>
      <w:marLeft w:val="0"/>
      <w:marRight w:val="0"/>
      <w:marTop w:val="0"/>
      <w:marBottom w:val="0"/>
      <w:divBdr>
        <w:top w:val="none" w:sz="0" w:space="0" w:color="auto"/>
        <w:left w:val="none" w:sz="0" w:space="0" w:color="auto"/>
        <w:bottom w:val="none" w:sz="0" w:space="0" w:color="auto"/>
        <w:right w:val="none" w:sz="0" w:space="0" w:color="auto"/>
      </w:divBdr>
    </w:div>
    <w:div w:id="73747643">
      <w:bodyDiv w:val="1"/>
      <w:marLeft w:val="0"/>
      <w:marRight w:val="0"/>
      <w:marTop w:val="0"/>
      <w:marBottom w:val="0"/>
      <w:divBdr>
        <w:top w:val="none" w:sz="0" w:space="0" w:color="auto"/>
        <w:left w:val="none" w:sz="0" w:space="0" w:color="auto"/>
        <w:bottom w:val="none" w:sz="0" w:space="0" w:color="auto"/>
        <w:right w:val="none" w:sz="0" w:space="0" w:color="auto"/>
      </w:divBdr>
    </w:div>
    <w:div w:id="75320469">
      <w:bodyDiv w:val="1"/>
      <w:marLeft w:val="0"/>
      <w:marRight w:val="0"/>
      <w:marTop w:val="0"/>
      <w:marBottom w:val="0"/>
      <w:divBdr>
        <w:top w:val="none" w:sz="0" w:space="0" w:color="auto"/>
        <w:left w:val="none" w:sz="0" w:space="0" w:color="auto"/>
        <w:bottom w:val="none" w:sz="0" w:space="0" w:color="auto"/>
        <w:right w:val="none" w:sz="0" w:space="0" w:color="auto"/>
      </w:divBdr>
    </w:div>
    <w:div w:id="82340302">
      <w:bodyDiv w:val="1"/>
      <w:marLeft w:val="0"/>
      <w:marRight w:val="0"/>
      <w:marTop w:val="0"/>
      <w:marBottom w:val="0"/>
      <w:divBdr>
        <w:top w:val="none" w:sz="0" w:space="0" w:color="auto"/>
        <w:left w:val="none" w:sz="0" w:space="0" w:color="auto"/>
        <w:bottom w:val="none" w:sz="0" w:space="0" w:color="auto"/>
        <w:right w:val="none" w:sz="0" w:space="0" w:color="auto"/>
      </w:divBdr>
    </w:div>
    <w:div w:id="82579378">
      <w:bodyDiv w:val="1"/>
      <w:marLeft w:val="0"/>
      <w:marRight w:val="0"/>
      <w:marTop w:val="0"/>
      <w:marBottom w:val="0"/>
      <w:divBdr>
        <w:top w:val="none" w:sz="0" w:space="0" w:color="auto"/>
        <w:left w:val="none" w:sz="0" w:space="0" w:color="auto"/>
        <w:bottom w:val="none" w:sz="0" w:space="0" w:color="auto"/>
        <w:right w:val="none" w:sz="0" w:space="0" w:color="auto"/>
      </w:divBdr>
    </w:div>
    <w:div w:id="88158708">
      <w:bodyDiv w:val="1"/>
      <w:marLeft w:val="0"/>
      <w:marRight w:val="0"/>
      <w:marTop w:val="0"/>
      <w:marBottom w:val="0"/>
      <w:divBdr>
        <w:top w:val="none" w:sz="0" w:space="0" w:color="auto"/>
        <w:left w:val="none" w:sz="0" w:space="0" w:color="auto"/>
        <w:bottom w:val="none" w:sz="0" w:space="0" w:color="auto"/>
        <w:right w:val="none" w:sz="0" w:space="0" w:color="auto"/>
      </w:divBdr>
    </w:div>
    <w:div w:id="88425758">
      <w:bodyDiv w:val="1"/>
      <w:marLeft w:val="0"/>
      <w:marRight w:val="0"/>
      <w:marTop w:val="0"/>
      <w:marBottom w:val="0"/>
      <w:divBdr>
        <w:top w:val="none" w:sz="0" w:space="0" w:color="auto"/>
        <w:left w:val="none" w:sz="0" w:space="0" w:color="auto"/>
        <w:bottom w:val="none" w:sz="0" w:space="0" w:color="auto"/>
        <w:right w:val="none" w:sz="0" w:space="0" w:color="auto"/>
      </w:divBdr>
    </w:div>
    <w:div w:id="95954512">
      <w:bodyDiv w:val="1"/>
      <w:marLeft w:val="0"/>
      <w:marRight w:val="0"/>
      <w:marTop w:val="0"/>
      <w:marBottom w:val="0"/>
      <w:divBdr>
        <w:top w:val="none" w:sz="0" w:space="0" w:color="auto"/>
        <w:left w:val="none" w:sz="0" w:space="0" w:color="auto"/>
        <w:bottom w:val="none" w:sz="0" w:space="0" w:color="auto"/>
        <w:right w:val="none" w:sz="0" w:space="0" w:color="auto"/>
      </w:divBdr>
    </w:div>
    <w:div w:id="97020048">
      <w:bodyDiv w:val="1"/>
      <w:marLeft w:val="0"/>
      <w:marRight w:val="0"/>
      <w:marTop w:val="0"/>
      <w:marBottom w:val="0"/>
      <w:divBdr>
        <w:top w:val="none" w:sz="0" w:space="0" w:color="auto"/>
        <w:left w:val="none" w:sz="0" w:space="0" w:color="auto"/>
        <w:bottom w:val="none" w:sz="0" w:space="0" w:color="auto"/>
        <w:right w:val="none" w:sz="0" w:space="0" w:color="auto"/>
      </w:divBdr>
    </w:div>
    <w:div w:id="99953047">
      <w:bodyDiv w:val="1"/>
      <w:marLeft w:val="0"/>
      <w:marRight w:val="0"/>
      <w:marTop w:val="0"/>
      <w:marBottom w:val="0"/>
      <w:divBdr>
        <w:top w:val="none" w:sz="0" w:space="0" w:color="auto"/>
        <w:left w:val="none" w:sz="0" w:space="0" w:color="auto"/>
        <w:bottom w:val="none" w:sz="0" w:space="0" w:color="auto"/>
        <w:right w:val="none" w:sz="0" w:space="0" w:color="auto"/>
      </w:divBdr>
    </w:div>
    <w:div w:id="102457579">
      <w:bodyDiv w:val="1"/>
      <w:marLeft w:val="0"/>
      <w:marRight w:val="0"/>
      <w:marTop w:val="0"/>
      <w:marBottom w:val="0"/>
      <w:divBdr>
        <w:top w:val="none" w:sz="0" w:space="0" w:color="auto"/>
        <w:left w:val="none" w:sz="0" w:space="0" w:color="auto"/>
        <w:bottom w:val="none" w:sz="0" w:space="0" w:color="auto"/>
        <w:right w:val="none" w:sz="0" w:space="0" w:color="auto"/>
      </w:divBdr>
    </w:div>
    <w:div w:id="107819842">
      <w:bodyDiv w:val="1"/>
      <w:marLeft w:val="0"/>
      <w:marRight w:val="0"/>
      <w:marTop w:val="0"/>
      <w:marBottom w:val="0"/>
      <w:divBdr>
        <w:top w:val="none" w:sz="0" w:space="0" w:color="auto"/>
        <w:left w:val="none" w:sz="0" w:space="0" w:color="auto"/>
        <w:bottom w:val="none" w:sz="0" w:space="0" w:color="auto"/>
        <w:right w:val="none" w:sz="0" w:space="0" w:color="auto"/>
      </w:divBdr>
    </w:div>
    <w:div w:id="116609496">
      <w:bodyDiv w:val="1"/>
      <w:marLeft w:val="0"/>
      <w:marRight w:val="0"/>
      <w:marTop w:val="0"/>
      <w:marBottom w:val="0"/>
      <w:divBdr>
        <w:top w:val="none" w:sz="0" w:space="0" w:color="auto"/>
        <w:left w:val="none" w:sz="0" w:space="0" w:color="auto"/>
        <w:bottom w:val="none" w:sz="0" w:space="0" w:color="auto"/>
        <w:right w:val="none" w:sz="0" w:space="0" w:color="auto"/>
      </w:divBdr>
    </w:div>
    <w:div w:id="117578545">
      <w:bodyDiv w:val="1"/>
      <w:marLeft w:val="0"/>
      <w:marRight w:val="0"/>
      <w:marTop w:val="0"/>
      <w:marBottom w:val="0"/>
      <w:divBdr>
        <w:top w:val="none" w:sz="0" w:space="0" w:color="auto"/>
        <w:left w:val="none" w:sz="0" w:space="0" w:color="auto"/>
        <w:bottom w:val="none" w:sz="0" w:space="0" w:color="auto"/>
        <w:right w:val="none" w:sz="0" w:space="0" w:color="auto"/>
      </w:divBdr>
    </w:div>
    <w:div w:id="125123561">
      <w:bodyDiv w:val="1"/>
      <w:marLeft w:val="0"/>
      <w:marRight w:val="0"/>
      <w:marTop w:val="0"/>
      <w:marBottom w:val="0"/>
      <w:divBdr>
        <w:top w:val="none" w:sz="0" w:space="0" w:color="auto"/>
        <w:left w:val="none" w:sz="0" w:space="0" w:color="auto"/>
        <w:bottom w:val="none" w:sz="0" w:space="0" w:color="auto"/>
        <w:right w:val="none" w:sz="0" w:space="0" w:color="auto"/>
      </w:divBdr>
    </w:div>
    <w:div w:id="139351782">
      <w:bodyDiv w:val="1"/>
      <w:marLeft w:val="0"/>
      <w:marRight w:val="0"/>
      <w:marTop w:val="0"/>
      <w:marBottom w:val="0"/>
      <w:divBdr>
        <w:top w:val="none" w:sz="0" w:space="0" w:color="auto"/>
        <w:left w:val="none" w:sz="0" w:space="0" w:color="auto"/>
        <w:bottom w:val="none" w:sz="0" w:space="0" w:color="auto"/>
        <w:right w:val="none" w:sz="0" w:space="0" w:color="auto"/>
      </w:divBdr>
    </w:div>
    <w:div w:id="140006887">
      <w:bodyDiv w:val="1"/>
      <w:marLeft w:val="0"/>
      <w:marRight w:val="0"/>
      <w:marTop w:val="0"/>
      <w:marBottom w:val="0"/>
      <w:divBdr>
        <w:top w:val="none" w:sz="0" w:space="0" w:color="auto"/>
        <w:left w:val="none" w:sz="0" w:space="0" w:color="auto"/>
        <w:bottom w:val="none" w:sz="0" w:space="0" w:color="auto"/>
        <w:right w:val="none" w:sz="0" w:space="0" w:color="auto"/>
      </w:divBdr>
      <w:divsChild>
        <w:div w:id="854852024">
          <w:marLeft w:val="0"/>
          <w:marRight w:val="0"/>
          <w:marTop w:val="0"/>
          <w:marBottom w:val="0"/>
          <w:divBdr>
            <w:top w:val="none" w:sz="0" w:space="0" w:color="auto"/>
            <w:left w:val="none" w:sz="0" w:space="0" w:color="auto"/>
            <w:bottom w:val="none" w:sz="0" w:space="0" w:color="auto"/>
            <w:right w:val="none" w:sz="0" w:space="0" w:color="auto"/>
          </w:divBdr>
          <w:divsChild>
            <w:div w:id="11969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4688">
      <w:bodyDiv w:val="1"/>
      <w:marLeft w:val="0"/>
      <w:marRight w:val="0"/>
      <w:marTop w:val="0"/>
      <w:marBottom w:val="0"/>
      <w:divBdr>
        <w:top w:val="none" w:sz="0" w:space="0" w:color="auto"/>
        <w:left w:val="none" w:sz="0" w:space="0" w:color="auto"/>
        <w:bottom w:val="none" w:sz="0" w:space="0" w:color="auto"/>
        <w:right w:val="none" w:sz="0" w:space="0" w:color="auto"/>
      </w:divBdr>
    </w:div>
    <w:div w:id="159202361">
      <w:bodyDiv w:val="1"/>
      <w:marLeft w:val="0"/>
      <w:marRight w:val="0"/>
      <w:marTop w:val="0"/>
      <w:marBottom w:val="0"/>
      <w:divBdr>
        <w:top w:val="none" w:sz="0" w:space="0" w:color="auto"/>
        <w:left w:val="none" w:sz="0" w:space="0" w:color="auto"/>
        <w:bottom w:val="none" w:sz="0" w:space="0" w:color="auto"/>
        <w:right w:val="none" w:sz="0" w:space="0" w:color="auto"/>
      </w:divBdr>
    </w:div>
    <w:div w:id="162473754">
      <w:bodyDiv w:val="1"/>
      <w:marLeft w:val="0"/>
      <w:marRight w:val="0"/>
      <w:marTop w:val="0"/>
      <w:marBottom w:val="0"/>
      <w:divBdr>
        <w:top w:val="none" w:sz="0" w:space="0" w:color="auto"/>
        <w:left w:val="none" w:sz="0" w:space="0" w:color="auto"/>
        <w:bottom w:val="none" w:sz="0" w:space="0" w:color="auto"/>
        <w:right w:val="none" w:sz="0" w:space="0" w:color="auto"/>
      </w:divBdr>
    </w:div>
    <w:div w:id="164054389">
      <w:bodyDiv w:val="1"/>
      <w:marLeft w:val="0"/>
      <w:marRight w:val="0"/>
      <w:marTop w:val="0"/>
      <w:marBottom w:val="0"/>
      <w:divBdr>
        <w:top w:val="none" w:sz="0" w:space="0" w:color="auto"/>
        <w:left w:val="none" w:sz="0" w:space="0" w:color="auto"/>
        <w:bottom w:val="none" w:sz="0" w:space="0" w:color="auto"/>
        <w:right w:val="none" w:sz="0" w:space="0" w:color="auto"/>
      </w:divBdr>
    </w:div>
    <w:div w:id="171529765">
      <w:bodyDiv w:val="1"/>
      <w:marLeft w:val="0"/>
      <w:marRight w:val="0"/>
      <w:marTop w:val="0"/>
      <w:marBottom w:val="0"/>
      <w:divBdr>
        <w:top w:val="none" w:sz="0" w:space="0" w:color="auto"/>
        <w:left w:val="none" w:sz="0" w:space="0" w:color="auto"/>
        <w:bottom w:val="none" w:sz="0" w:space="0" w:color="auto"/>
        <w:right w:val="none" w:sz="0" w:space="0" w:color="auto"/>
      </w:divBdr>
    </w:div>
    <w:div w:id="174617043">
      <w:bodyDiv w:val="1"/>
      <w:marLeft w:val="0"/>
      <w:marRight w:val="0"/>
      <w:marTop w:val="0"/>
      <w:marBottom w:val="0"/>
      <w:divBdr>
        <w:top w:val="none" w:sz="0" w:space="0" w:color="auto"/>
        <w:left w:val="none" w:sz="0" w:space="0" w:color="auto"/>
        <w:bottom w:val="none" w:sz="0" w:space="0" w:color="auto"/>
        <w:right w:val="none" w:sz="0" w:space="0" w:color="auto"/>
      </w:divBdr>
    </w:div>
    <w:div w:id="174998444">
      <w:bodyDiv w:val="1"/>
      <w:marLeft w:val="0"/>
      <w:marRight w:val="0"/>
      <w:marTop w:val="0"/>
      <w:marBottom w:val="0"/>
      <w:divBdr>
        <w:top w:val="none" w:sz="0" w:space="0" w:color="auto"/>
        <w:left w:val="none" w:sz="0" w:space="0" w:color="auto"/>
        <w:bottom w:val="none" w:sz="0" w:space="0" w:color="auto"/>
        <w:right w:val="none" w:sz="0" w:space="0" w:color="auto"/>
      </w:divBdr>
    </w:div>
    <w:div w:id="176431490">
      <w:bodyDiv w:val="1"/>
      <w:marLeft w:val="0"/>
      <w:marRight w:val="0"/>
      <w:marTop w:val="0"/>
      <w:marBottom w:val="0"/>
      <w:divBdr>
        <w:top w:val="none" w:sz="0" w:space="0" w:color="auto"/>
        <w:left w:val="none" w:sz="0" w:space="0" w:color="auto"/>
        <w:bottom w:val="none" w:sz="0" w:space="0" w:color="auto"/>
        <w:right w:val="none" w:sz="0" w:space="0" w:color="auto"/>
      </w:divBdr>
    </w:div>
    <w:div w:id="183518549">
      <w:bodyDiv w:val="1"/>
      <w:marLeft w:val="0"/>
      <w:marRight w:val="0"/>
      <w:marTop w:val="0"/>
      <w:marBottom w:val="0"/>
      <w:divBdr>
        <w:top w:val="none" w:sz="0" w:space="0" w:color="auto"/>
        <w:left w:val="none" w:sz="0" w:space="0" w:color="auto"/>
        <w:bottom w:val="none" w:sz="0" w:space="0" w:color="auto"/>
        <w:right w:val="none" w:sz="0" w:space="0" w:color="auto"/>
      </w:divBdr>
    </w:div>
    <w:div w:id="184104147">
      <w:bodyDiv w:val="1"/>
      <w:marLeft w:val="0"/>
      <w:marRight w:val="0"/>
      <w:marTop w:val="0"/>
      <w:marBottom w:val="0"/>
      <w:divBdr>
        <w:top w:val="none" w:sz="0" w:space="0" w:color="auto"/>
        <w:left w:val="none" w:sz="0" w:space="0" w:color="auto"/>
        <w:bottom w:val="none" w:sz="0" w:space="0" w:color="auto"/>
        <w:right w:val="none" w:sz="0" w:space="0" w:color="auto"/>
      </w:divBdr>
    </w:div>
    <w:div w:id="186917896">
      <w:bodyDiv w:val="1"/>
      <w:marLeft w:val="0"/>
      <w:marRight w:val="0"/>
      <w:marTop w:val="0"/>
      <w:marBottom w:val="0"/>
      <w:divBdr>
        <w:top w:val="none" w:sz="0" w:space="0" w:color="auto"/>
        <w:left w:val="none" w:sz="0" w:space="0" w:color="auto"/>
        <w:bottom w:val="none" w:sz="0" w:space="0" w:color="auto"/>
        <w:right w:val="none" w:sz="0" w:space="0" w:color="auto"/>
      </w:divBdr>
    </w:div>
    <w:div w:id="187105330">
      <w:bodyDiv w:val="1"/>
      <w:marLeft w:val="0"/>
      <w:marRight w:val="0"/>
      <w:marTop w:val="0"/>
      <w:marBottom w:val="0"/>
      <w:divBdr>
        <w:top w:val="none" w:sz="0" w:space="0" w:color="auto"/>
        <w:left w:val="none" w:sz="0" w:space="0" w:color="auto"/>
        <w:bottom w:val="none" w:sz="0" w:space="0" w:color="auto"/>
        <w:right w:val="none" w:sz="0" w:space="0" w:color="auto"/>
      </w:divBdr>
    </w:div>
    <w:div w:id="197394869">
      <w:bodyDiv w:val="1"/>
      <w:marLeft w:val="0"/>
      <w:marRight w:val="0"/>
      <w:marTop w:val="0"/>
      <w:marBottom w:val="0"/>
      <w:divBdr>
        <w:top w:val="none" w:sz="0" w:space="0" w:color="auto"/>
        <w:left w:val="none" w:sz="0" w:space="0" w:color="auto"/>
        <w:bottom w:val="none" w:sz="0" w:space="0" w:color="auto"/>
        <w:right w:val="none" w:sz="0" w:space="0" w:color="auto"/>
      </w:divBdr>
    </w:div>
    <w:div w:id="201216555">
      <w:bodyDiv w:val="1"/>
      <w:marLeft w:val="0"/>
      <w:marRight w:val="0"/>
      <w:marTop w:val="0"/>
      <w:marBottom w:val="0"/>
      <w:divBdr>
        <w:top w:val="none" w:sz="0" w:space="0" w:color="auto"/>
        <w:left w:val="none" w:sz="0" w:space="0" w:color="auto"/>
        <w:bottom w:val="none" w:sz="0" w:space="0" w:color="auto"/>
        <w:right w:val="none" w:sz="0" w:space="0" w:color="auto"/>
      </w:divBdr>
    </w:div>
    <w:div w:id="206989856">
      <w:bodyDiv w:val="1"/>
      <w:marLeft w:val="0"/>
      <w:marRight w:val="0"/>
      <w:marTop w:val="0"/>
      <w:marBottom w:val="0"/>
      <w:divBdr>
        <w:top w:val="none" w:sz="0" w:space="0" w:color="auto"/>
        <w:left w:val="none" w:sz="0" w:space="0" w:color="auto"/>
        <w:bottom w:val="none" w:sz="0" w:space="0" w:color="auto"/>
        <w:right w:val="none" w:sz="0" w:space="0" w:color="auto"/>
      </w:divBdr>
    </w:div>
    <w:div w:id="212935366">
      <w:bodyDiv w:val="1"/>
      <w:marLeft w:val="0"/>
      <w:marRight w:val="0"/>
      <w:marTop w:val="0"/>
      <w:marBottom w:val="0"/>
      <w:divBdr>
        <w:top w:val="none" w:sz="0" w:space="0" w:color="auto"/>
        <w:left w:val="none" w:sz="0" w:space="0" w:color="auto"/>
        <w:bottom w:val="none" w:sz="0" w:space="0" w:color="auto"/>
        <w:right w:val="none" w:sz="0" w:space="0" w:color="auto"/>
      </w:divBdr>
    </w:div>
    <w:div w:id="215316023">
      <w:bodyDiv w:val="1"/>
      <w:marLeft w:val="0"/>
      <w:marRight w:val="0"/>
      <w:marTop w:val="0"/>
      <w:marBottom w:val="0"/>
      <w:divBdr>
        <w:top w:val="none" w:sz="0" w:space="0" w:color="auto"/>
        <w:left w:val="none" w:sz="0" w:space="0" w:color="auto"/>
        <w:bottom w:val="none" w:sz="0" w:space="0" w:color="auto"/>
        <w:right w:val="none" w:sz="0" w:space="0" w:color="auto"/>
      </w:divBdr>
    </w:div>
    <w:div w:id="218368854">
      <w:bodyDiv w:val="1"/>
      <w:marLeft w:val="0"/>
      <w:marRight w:val="0"/>
      <w:marTop w:val="0"/>
      <w:marBottom w:val="0"/>
      <w:divBdr>
        <w:top w:val="none" w:sz="0" w:space="0" w:color="auto"/>
        <w:left w:val="none" w:sz="0" w:space="0" w:color="auto"/>
        <w:bottom w:val="none" w:sz="0" w:space="0" w:color="auto"/>
        <w:right w:val="none" w:sz="0" w:space="0" w:color="auto"/>
      </w:divBdr>
    </w:div>
    <w:div w:id="220560394">
      <w:bodyDiv w:val="1"/>
      <w:marLeft w:val="0"/>
      <w:marRight w:val="0"/>
      <w:marTop w:val="0"/>
      <w:marBottom w:val="0"/>
      <w:divBdr>
        <w:top w:val="none" w:sz="0" w:space="0" w:color="auto"/>
        <w:left w:val="none" w:sz="0" w:space="0" w:color="auto"/>
        <w:bottom w:val="none" w:sz="0" w:space="0" w:color="auto"/>
        <w:right w:val="none" w:sz="0" w:space="0" w:color="auto"/>
      </w:divBdr>
    </w:div>
    <w:div w:id="225839877">
      <w:bodyDiv w:val="1"/>
      <w:marLeft w:val="0"/>
      <w:marRight w:val="0"/>
      <w:marTop w:val="0"/>
      <w:marBottom w:val="0"/>
      <w:divBdr>
        <w:top w:val="none" w:sz="0" w:space="0" w:color="auto"/>
        <w:left w:val="none" w:sz="0" w:space="0" w:color="auto"/>
        <w:bottom w:val="none" w:sz="0" w:space="0" w:color="auto"/>
        <w:right w:val="none" w:sz="0" w:space="0" w:color="auto"/>
      </w:divBdr>
      <w:divsChild>
        <w:div w:id="1052845809">
          <w:marLeft w:val="0"/>
          <w:marRight w:val="0"/>
          <w:marTop w:val="0"/>
          <w:marBottom w:val="0"/>
          <w:divBdr>
            <w:top w:val="none" w:sz="0" w:space="0" w:color="auto"/>
            <w:left w:val="none" w:sz="0" w:space="0" w:color="auto"/>
            <w:bottom w:val="none" w:sz="0" w:space="0" w:color="auto"/>
            <w:right w:val="none" w:sz="0" w:space="0" w:color="auto"/>
          </w:divBdr>
          <w:divsChild>
            <w:div w:id="25232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6430">
      <w:bodyDiv w:val="1"/>
      <w:marLeft w:val="0"/>
      <w:marRight w:val="0"/>
      <w:marTop w:val="0"/>
      <w:marBottom w:val="0"/>
      <w:divBdr>
        <w:top w:val="none" w:sz="0" w:space="0" w:color="auto"/>
        <w:left w:val="none" w:sz="0" w:space="0" w:color="auto"/>
        <w:bottom w:val="none" w:sz="0" w:space="0" w:color="auto"/>
        <w:right w:val="none" w:sz="0" w:space="0" w:color="auto"/>
      </w:divBdr>
    </w:div>
    <w:div w:id="242225363">
      <w:bodyDiv w:val="1"/>
      <w:marLeft w:val="0"/>
      <w:marRight w:val="0"/>
      <w:marTop w:val="0"/>
      <w:marBottom w:val="0"/>
      <w:divBdr>
        <w:top w:val="none" w:sz="0" w:space="0" w:color="auto"/>
        <w:left w:val="none" w:sz="0" w:space="0" w:color="auto"/>
        <w:bottom w:val="none" w:sz="0" w:space="0" w:color="auto"/>
        <w:right w:val="none" w:sz="0" w:space="0" w:color="auto"/>
      </w:divBdr>
    </w:div>
    <w:div w:id="247927637">
      <w:bodyDiv w:val="1"/>
      <w:marLeft w:val="0"/>
      <w:marRight w:val="0"/>
      <w:marTop w:val="0"/>
      <w:marBottom w:val="0"/>
      <w:divBdr>
        <w:top w:val="none" w:sz="0" w:space="0" w:color="auto"/>
        <w:left w:val="none" w:sz="0" w:space="0" w:color="auto"/>
        <w:bottom w:val="none" w:sz="0" w:space="0" w:color="auto"/>
        <w:right w:val="none" w:sz="0" w:space="0" w:color="auto"/>
      </w:divBdr>
    </w:div>
    <w:div w:id="250167702">
      <w:bodyDiv w:val="1"/>
      <w:marLeft w:val="0"/>
      <w:marRight w:val="0"/>
      <w:marTop w:val="0"/>
      <w:marBottom w:val="0"/>
      <w:divBdr>
        <w:top w:val="none" w:sz="0" w:space="0" w:color="auto"/>
        <w:left w:val="none" w:sz="0" w:space="0" w:color="auto"/>
        <w:bottom w:val="none" w:sz="0" w:space="0" w:color="auto"/>
        <w:right w:val="none" w:sz="0" w:space="0" w:color="auto"/>
      </w:divBdr>
    </w:div>
    <w:div w:id="253512977">
      <w:bodyDiv w:val="1"/>
      <w:marLeft w:val="0"/>
      <w:marRight w:val="0"/>
      <w:marTop w:val="0"/>
      <w:marBottom w:val="0"/>
      <w:divBdr>
        <w:top w:val="none" w:sz="0" w:space="0" w:color="auto"/>
        <w:left w:val="none" w:sz="0" w:space="0" w:color="auto"/>
        <w:bottom w:val="none" w:sz="0" w:space="0" w:color="auto"/>
        <w:right w:val="none" w:sz="0" w:space="0" w:color="auto"/>
      </w:divBdr>
    </w:div>
    <w:div w:id="262960622">
      <w:bodyDiv w:val="1"/>
      <w:marLeft w:val="0"/>
      <w:marRight w:val="0"/>
      <w:marTop w:val="0"/>
      <w:marBottom w:val="0"/>
      <w:divBdr>
        <w:top w:val="none" w:sz="0" w:space="0" w:color="auto"/>
        <w:left w:val="none" w:sz="0" w:space="0" w:color="auto"/>
        <w:bottom w:val="none" w:sz="0" w:space="0" w:color="auto"/>
        <w:right w:val="none" w:sz="0" w:space="0" w:color="auto"/>
      </w:divBdr>
    </w:div>
    <w:div w:id="269893465">
      <w:bodyDiv w:val="1"/>
      <w:marLeft w:val="0"/>
      <w:marRight w:val="0"/>
      <w:marTop w:val="0"/>
      <w:marBottom w:val="0"/>
      <w:divBdr>
        <w:top w:val="none" w:sz="0" w:space="0" w:color="auto"/>
        <w:left w:val="none" w:sz="0" w:space="0" w:color="auto"/>
        <w:bottom w:val="none" w:sz="0" w:space="0" w:color="auto"/>
        <w:right w:val="none" w:sz="0" w:space="0" w:color="auto"/>
      </w:divBdr>
    </w:div>
    <w:div w:id="270741994">
      <w:bodyDiv w:val="1"/>
      <w:marLeft w:val="0"/>
      <w:marRight w:val="0"/>
      <w:marTop w:val="0"/>
      <w:marBottom w:val="0"/>
      <w:divBdr>
        <w:top w:val="none" w:sz="0" w:space="0" w:color="auto"/>
        <w:left w:val="none" w:sz="0" w:space="0" w:color="auto"/>
        <w:bottom w:val="none" w:sz="0" w:space="0" w:color="auto"/>
        <w:right w:val="none" w:sz="0" w:space="0" w:color="auto"/>
      </w:divBdr>
    </w:div>
    <w:div w:id="272596526">
      <w:bodyDiv w:val="1"/>
      <w:marLeft w:val="0"/>
      <w:marRight w:val="0"/>
      <w:marTop w:val="0"/>
      <w:marBottom w:val="0"/>
      <w:divBdr>
        <w:top w:val="none" w:sz="0" w:space="0" w:color="auto"/>
        <w:left w:val="none" w:sz="0" w:space="0" w:color="auto"/>
        <w:bottom w:val="none" w:sz="0" w:space="0" w:color="auto"/>
        <w:right w:val="none" w:sz="0" w:space="0" w:color="auto"/>
      </w:divBdr>
    </w:div>
    <w:div w:id="274219579">
      <w:bodyDiv w:val="1"/>
      <w:marLeft w:val="0"/>
      <w:marRight w:val="0"/>
      <w:marTop w:val="0"/>
      <w:marBottom w:val="0"/>
      <w:divBdr>
        <w:top w:val="none" w:sz="0" w:space="0" w:color="auto"/>
        <w:left w:val="none" w:sz="0" w:space="0" w:color="auto"/>
        <w:bottom w:val="none" w:sz="0" w:space="0" w:color="auto"/>
        <w:right w:val="none" w:sz="0" w:space="0" w:color="auto"/>
      </w:divBdr>
    </w:div>
    <w:div w:id="274365500">
      <w:bodyDiv w:val="1"/>
      <w:marLeft w:val="0"/>
      <w:marRight w:val="0"/>
      <w:marTop w:val="0"/>
      <w:marBottom w:val="0"/>
      <w:divBdr>
        <w:top w:val="none" w:sz="0" w:space="0" w:color="auto"/>
        <w:left w:val="none" w:sz="0" w:space="0" w:color="auto"/>
        <w:bottom w:val="none" w:sz="0" w:space="0" w:color="auto"/>
        <w:right w:val="none" w:sz="0" w:space="0" w:color="auto"/>
      </w:divBdr>
    </w:div>
    <w:div w:id="275138334">
      <w:bodyDiv w:val="1"/>
      <w:marLeft w:val="0"/>
      <w:marRight w:val="0"/>
      <w:marTop w:val="0"/>
      <w:marBottom w:val="0"/>
      <w:divBdr>
        <w:top w:val="none" w:sz="0" w:space="0" w:color="auto"/>
        <w:left w:val="none" w:sz="0" w:space="0" w:color="auto"/>
        <w:bottom w:val="none" w:sz="0" w:space="0" w:color="auto"/>
        <w:right w:val="none" w:sz="0" w:space="0" w:color="auto"/>
      </w:divBdr>
    </w:div>
    <w:div w:id="278806351">
      <w:bodyDiv w:val="1"/>
      <w:marLeft w:val="0"/>
      <w:marRight w:val="0"/>
      <w:marTop w:val="0"/>
      <w:marBottom w:val="0"/>
      <w:divBdr>
        <w:top w:val="none" w:sz="0" w:space="0" w:color="auto"/>
        <w:left w:val="none" w:sz="0" w:space="0" w:color="auto"/>
        <w:bottom w:val="none" w:sz="0" w:space="0" w:color="auto"/>
        <w:right w:val="none" w:sz="0" w:space="0" w:color="auto"/>
      </w:divBdr>
    </w:div>
    <w:div w:id="297339298">
      <w:bodyDiv w:val="1"/>
      <w:marLeft w:val="0"/>
      <w:marRight w:val="0"/>
      <w:marTop w:val="0"/>
      <w:marBottom w:val="0"/>
      <w:divBdr>
        <w:top w:val="none" w:sz="0" w:space="0" w:color="auto"/>
        <w:left w:val="none" w:sz="0" w:space="0" w:color="auto"/>
        <w:bottom w:val="none" w:sz="0" w:space="0" w:color="auto"/>
        <w:right w:val="none" w:sz="0" w:space="0" w:color="auto"/>
      </w:divBdr>
    </w:div>
    <w:div w:id="320044016">
      <w:bodyDiv w:val="1"/>
      <w:marLeft w:val="0"/>
      <w:marRight w:val="0"/>
      <w:marTop w:val="0"/>
      <w:marBottom w:val="0"/>
      <w:divBdr>
        <w:top w:val="none" w:sz="0" w:space="0" w:color="auto"/>
        <w:left w:val="none" w:sz="0" w:space="0" w:color="auto"/>
        <w:bottom w:val="none" w:sz="0" w:space="0" w:color="auto"/>
        <w:right w:val="none" w:sz="0" w:space="0" w:color="auto"/>
      </w:divBdr>
    </w:div>
    <w:div w:id="321473838">
      <w:bodyDiv w:val="1"/>
      <w:marLeft w:val="0"/>
      <w:marRight w:val="0"/>
      <w:marTop w:val="0"/>
      <w:marBottom w:val="0"/>
      <w:divBdr>
        <w:top w:val="none" w:sz="0" w:space="0" w:color="auto"/>
        <w:left w:val="none" w:sz="0" w:space="0" w:color="auto"/>
        <w:bottom w:val="none" w:sz="0" w:space="0" w:color="auto"/>
        <w:right w:val="none" w:sz="0" w:space="0" w:color="auto"/>
      </w:divBdr>
    </w:div>
    <w:div w:id="323895756">
      <w:bodyDiv w:val="1"/>
      <w:marLeft w:val="0"/>
      <w:marRight w:val="0"/>
      <w:marTop w:val="0"/>
      <w:marBottom w:val="0"/>
      <w:divBdr>
        <w:top w:val="none" w:sz="0" w:space="0" w:color="auto"/>
        <w:left w:val="none" w:sz="0" w:space="0" w:color="auto"/>
        <w:bottom w:val="none" w:sz="0" w:space="0" w:color="auto"/>
        <w:right w:val="none" w:sz="0" w:space="0" w:color="auto"/>
      </w:divBdr>
    </w:div>
    <w:div w:id="325480170">
      <w:bodyDiv w:val="1"/>
      <w:marLeft w:val="0"/>
      <w:marRight w:val="0"/>
      <w:marTop w:val="0"/>
      <w:marBottom w:val="0"/>
      <w:divBdr>
        <w:top w:val="none" w:sz="0" w:space="0" w:color="auto"/>
        <w:left w:val="none" w:sz="0" w:space="0" w:color="auto"/>
        <w:bottom w:val="none" w:sz="0" w:space="0" w:color="auto"/>
        <w:right w:val="none" w:sz="0" w:space="0" w:color="auto"/>
      </w:divBdr>
    </w:div>
    <w:div w:id="332606456">
      <w:bodyDiv w:val="1"/>
      <w:marLeft w:val="0"/>
      <w:marRight w:val="0"/>
      <w:marTop w:val="0"/>
      <w:marBottom w:val="0"/>
      <w:divBdr>
        <w:top w:val="none" w:sz="0" w:space="0" w:color="auto"/>
        <w:left w:val="none" w:sz="0" w:space="0" w:color="auto"/>
        <w:bottom w:val="none" w:sz="0" w:space="0" w:color="auto"/>
        <w:right w:val="none" w:sz="0" w:space="0" w:color="auto"/>
      </w:divBdr>
    </w:div>
    <w:div w:id="333262142">
      <w:bodyDiv w:val="1"/>
      <w:marLeft w:val="0"/>
      <w:marRight w:val="0"/>
      <w:marTop w:val="0"/>
      <w:marBottom w:val="0"/>
      <w:divBdr>
        <w:top w:val="none" w:sz="0" w:space="0" w:color="auto"/>
        <w:left w:val="none" w:sz="0" w:space="0" w:color="auto"/>
        <w:bottom w:val="none" w:sz="0" w:space="0" w:color="auto"/>
        <w:right w:val="none" w:sz="0" w:space="0" w:color="auto"/>
      </w:divBdr>
    </w:div>
    <w:div w:id="350299589">
      <w:bodyDiv w:val="1"/>
      <w:marLeft w:val="0"/>
      <w:marRight w:val="0"/>
      <w:marTop w:val="0"/>
      <w:marBottom w:val="0"/>
      <w:divBdr>
        <w:top w:val="none" w:sz="0" w:space="0" w:color="auto"/>
        <w:left w:val="none" w:sz="0" w:space="0" w:color="auto"/>
        <w:bottom w:val="none" w:sz="0" w:space="0" w:color="auto"/>
        <w:right w:val="none" w:sz="0" w:space="0" w:color="auto"/>
      </w:divBdr>
    </w:div>
    <w:div w:id="356586008">
      <w:bodyDiv w:val="1"/>
      <w:marLeft w:val="0"/>
      <w:marRight w:val="0"/>
      <w:marTop w:val="0"/>
      <w:marBottom w:val="0"/>
      <w:divBdr>
        <w:top w:val="none" w:sz="0" w:space="0" w:color="auto"/>
        <w:left w:val="none" w:sz="0" w:space="0" w:color="auto"/>
        <w:bottom w:val="none" w:sz="0" w:space="0" w:color="auto"/>
        <w:right w:val="none" w:sz="0" w:space="0" w:color="auto"/>
      </w:divBdr>
    </w:div>
    <w:div w:id="359862985">
      <w:bodyDiv w:val="1"/>
      <w:marLeft w:val="0"/>
      <w:marRight w:val="0"/>
      <w:marTop w:val="0"/>
      <w:marBottom w:val="0"/>
      <w:divBdr>
        <w:top w:val="none" w:sz="0" w:space="0" w:color="auto"/>
        <w:left w:val="none" w:sz="0" w:space="0" w:color="auto"/>
        <w:bottom w:val="none" w:sz="0" w:space="0" w:color="auto"/>
        <w:right w:val="none" w:sz="0" w:space="0" w:color="auto"/>
      </w:divBdr>
    </w:div>
    <w:div w:id="361632296">
      <w:bodyDiv w:val="1"/>
      <w:marLeft w:val="0"/>
      <w:marRight w:val="0"/>
      <w:marTop w:val="0"/>
      <w:marBottom w:val="0"/>
      <w:divBdr>
        <w:top w:val="none" w:sz="0" w:space="0" w:color="auto"/>
        <w:left w:val="none" w:sz="0" w:space="0" w:color="auto"/>
        <w:bottom w:val="none" w:sz="0" w:space="0" w:color="auto"/>
        <w:right w:val="none" w:sz="0" w:space="0" w:color="auto"/>
      </w:divBdr>
    </w:div>
    <w:div w:id="365446842">
      <w:bodyDiv w:val="1"/>
      <w:marLeft w:val="0"/>
      <w:marRight w:val="0"/>
      <w:marTop w:val="0"/>
      <w:marBottom w:val="0"/>
      <w:divBdr>
        <w:top w:val="none" w:sz="0" w:space="0" w:color="auto"/>
        <w:left w:val="none" w:sz="0" w:space="0" w:color="auto"/>
        <w:bottom w:val="none" w:sz="0" w:space="0" w:color="auto"/>
        <w:right w:val="none" w:sz="0" w:space="0" w:color="auto"/>
      </w:divBdr>
    </w:div>
    <w:div w:id="368724660">
      <w:bodyDiv w:val="1"/>
      <w:marLeft w:val="0"/>
      <w:marRight w:val="0"/>
      <w:marTop w:val="0"/>
      <w:marBottom w:val="0"/>
      <w:divBdr>
        <w:top w:val="none" w:sz="0" w:space="0" w:color="auto"/>
        <w:left w:val="none" w:sz="0" w:space="0" w:color="auto"/>
        <w:bottom w:val="none" w:sz="0" w:space="0" w:color="auto"/>
        <w:right w:val="none" w:sz="0" w:space="0" w:color="auto"/>
      </w:divBdr>
    </w:div>
    <w:div w:id="381053438">
      <w:bodyDiv w:val="1"/>
      <w:marLeft w:val="0"/>
      <w:marRight w:val="0"/>
      <w:marTop w:val="0"/>
      <w:marBottom w:val="0"/>
      <w:divBdr>
        <w:top w:val="none" w:sz="0" w:space="0" w:color="auto"/>
        <w:left w:val="none" w:sz="0" w:space="0" w:color="auto"/>
        <w:bottom w:val="none" w:sz="0" w:space="0" w:color="auto"/>
        <w:right w:val="none" w:sz="0" w:space="0" w:color="auto"/>
      </w:divBdr>
    </w:div>
    <w:div w:id="381633934">
      <w:bodyDiv w:val="1"/>
      <w:marLeft w:val="0"/>
      <w:marRight w:val="0"/>
      <w:marTop w:val="0"/>
      <w:marBottom w:val="0"/>
      <w:divBdr>
        <w:top w:val="none" w:sz="0" w:space="0" w:color="auto"/>
        <w:left w:val="none" w:sz="0" w:space="0" w:color="auto"/>
        <w:bottom w:val="none" w:sz="0" w:space="0" w:color="auto"/>
        <w:right w:val="none" w:sz="0" w:space="0" w:color="auto"/>
      </w:divBdr>
    </w:div>
    <w:div w:id="390080098">
      <w:bodyDiv w:val="1"/>
      <w:marLeft w:val="0"/>
      <w:marRight w:val="0"/>
      <w:marTop w:val="0"/>
      <w:marBottom w:val="0"/>
      <w:divBdr>
        <w:top w:val="none" w:sz="0" w:space="0" w:color="auto"/>
        <w:left w:val="none" w:sz="0" w:space="0" w:color="auto"/>
        <w:bottom w:val="none" w:sz="0" w:space="0" w:color="auto"/>
        <w:right w:val="none" w:sz="0" w:space="0" w:color="auto"/>
      </w:divBdr>
    </w:div>
    <w:div w:id="410663952">
      <w:bodyDiv w:val="1"/>
      <w:marLeft w:val="0"/>
      <w:marRight w:val="0"/>
      <w:marTop w:val="0"/>
      <w:marBottom w:val="0"/>
      <w:divBdr>
        <w:top w:val="none" w:sz="0" w:space="0" w:color="auto"/>
        <w:left w:val="none" w:sz="0" w:space="0" w:color="auto"/>
        <w:bottom w:val="none" w:sz="0" w:space="0" w:color="auto"/>
        <w:right w:val="none" w:sz="0" w:space="0" w:color="auto"/>
      </w:divBdr>
    </w:div>
    <w:div w:id="411047940">
      <w:bodyDiv w:val="1"/>
      <w:marLeft w:val="0"/>
      <w:marRight w:val="0"/>
      <w:marTop w:val="0"/>
      <w:marBottom w:val="0"/>
      <w:divBdr>
        <w:top w:val="none" w:sz="0" w:space="0" w:color="auto"/>
        <w:left w:val="none" w:sz="0" w:space="0" w:color="auto"/>
        <w:bottom w:val="none" w:sz="0" w:space="0" w:color="auto"/>
        <w:right w:val="none" w:sz="0" w:space="0" w:color="auto"/>
      </w:divBdr>
    </w:div>
    <w:div w:id="411050098">
      <w:bodyDiv w:val="1"/>
      <w:marLeft w:val="0"/>
      <w:marRight w:val="0"/>
      <w:marTop w:val="0"/>
      <w:marBottom w:val="0"/>
      <w:divBdr>
        <w:top w:val="none" w:sz="0" w:space="0" w:color="auto"/>
        <w:left w:val="none" w:sz="0" w:space="0" w:color="auto"/>
        <w:bottom w:val="none" w:sz="0" w:space="0" w:color="auto"/>
        <w:right w:val="none" w:sz="0" w:space="0" w:color="auto"/>
      </w:divBdr>
    </w:div>
    <w:div w:id="420611927">
      <w:bodyDiv w:val="1"/>
      <w:marLeft w:val="0"/>
      <w:marRight w:val="0"/>
      <w:marTop w:val="0"/>
      <w:marBottom w:val="0"/>
      <w:divBdr>
        <w:top w:val="none" w:sz="0" w:space="0" w:color="auto"/>
        <w:left w:val="none" w:sz="0" w:space="0" w:color="auto"/>
        <w:bottom w:val="none" w:sz="0" w:space="0" w:color="auto"/>
        <w:right w:val="none" w:sz="0" w:space="0" w:color="auto"/>
      </w:divBdr>
    </w:div>
    <w:div w:id="439300933">
      <w:bodyDiv w:val="1"/>
      <w:marLeft w:val="0"/>
      <w:marRight w:val="0"/>
      <w:marTop w:val="0"/>
      <w:marBottom w:val="0"/>
      <w:divBdr>
        <w:top w:val="none" w:sz="0" w:space="0" w:color="auto"/>
        <w:left w:val="none" w:sz="0" w:space="0" w:color="auto"/>
        <w:bottom w:val="none" w:sz="0" w:space="0" w:color="auto"/>
        <w:right w:val="none" w:sz="0" w:space="0" w:color="auto"/>
      </w:divBdr>
    </w:div>
    <w:div w:id="441191654">
      <w:bodyDiv w:val="1"/>
      <w:marLeft w:val="0"/>
      <w:marRight w:val="0"/>
      <w:marTop w:val="0"/>
      <w:marBottom w:val="0"/>
      <w:divBdr>
        <w:top w:val="none" w:sz="0" w:space="0" w:color="auto"/>
        <w:left w:val="none" w:sz="0" w:space="0" w:color="auto"/>
        <w:bottom w:val="none" w:sz="0" w:space="0" w:color="auto"/>
        <w:right w:val="none" w:sz="0" w:space="0" w:color="auto"/>
      </w:divBdr>
    </w:div>
    <w:div w:id="444234062">
      <w:bodyDiv w:val="1"/>
      <w:marLeft w:val="0"/>
      <w:marRight w:val="0"/>
      <w:marTop w:val="0"/>
      <w:marBottom w:val="0"/>
      <w:divBdr>
        <w:top w:val="none" w:sz="0" w:space="0" w:color="auto"/>
        <w:left w:val="none" w:sz="0" w:space="0" w:color="auto"/>
        <w:bottom w:val="none" w:sz="0" w:space="0" w:color="auto"/>
        <w:right w:val="none" w:sz="0" w:space="0" w:color="auto"/>
      </w:divBdr>
    </w:div>
    <w:div w:id="444933779">
      <w:bodyDiv w:val="1"/>
      <w:marLeft w:val="0"/>
      <w:marRight w:val="0"/>
      <w:marTop w:val="0"/>
      <w:marBottom w:val="0"/>
      <w:divBdr>
        <w:top w:val="none" w:sz="0" w:space="0" w:color="auto"/>
        <w:left w:val="none" w:sz="0" w:space="0" w:color="auto"/>
        <w:bottom w:val="none" w:sz="0" w:space="0" w:color="auto"/>
        <w:right w:val="none" w:sz="0" w:space="0" w:color="auto"/>
      </w:divBdr>
    </w:div>
    <w:div w:id="468672366">
      <w:bodyDiv w:val="1"/>
      <w:marLeft w:val="0"/>
      <w:marRight w:val="0"/>
      <w:marTop w:val="0"/>
      <w:marBottom w:val="0"/>
      <w:divBdr>
        <w:top w:val="none" w:sz="0" w:space="0" w:color="auto"/>
        <w:left w:val="none" w:sz="0" w:space="0" w:color="auto"/>
        <w:bottom w:val="none" w:sz="0" w:space="0" w:color="auto"/>
        <w:right w:val="none" w:sz="0" w:space="0" w:color="auto"/>
      </w:divBdr>
    </w:div>
    <w:div w:id="472527200">
      <w:bodyDiv w:val="1"/>
      <w:marLeft w:val="0"/>
      <w:marRight w:val="0"/>
      <w:marTop w:val="0"/>
      <w:marBottom w:val="0"/>
      <w:divBdr>
        <w:top w:val="none" w:sz="0" w:space="0" w:color="auto"/>
        <w:left w:val="none" w:sz="0" w:space="0" w:color="auto"/>
        <w:bottom w:val="none" w:sz="0" w:space="0" w:color="auto"/>
        <w:right w:val="none" w:sz="0" w:space="0" w:color="auto"/>
      </w:divBdr>
    </w:div>
    <w:div w:id="474300775">
      <w:bodyDiv w:val="1"/>
      <w:marLeft w:val="0"/>
      <w:marRight w:val="0"/>
      <w:marTop w:val="0"/>
      <w:marBottom w:val="0"/>
      <w:divBdr>
        <w:top w:val="none" w:sz="0" w:space="0" w:color="auto"/>
        <w:left w:val="none" w:sz="0" w:space="0" w:color="auto"/>
        <w:bottom w:val="none" w:sz="0" w:space="0" w:color="auto"/>
        <w:right w:val="none" w:sz="0" w:space="0" w:color="auto"/>
      </w:divBdr>
    </w:div>
    <w:div w:id="474641331">
      <w:bodyDiv w:val="1"/>
      <w:marLeft w:val="0"/>
      <w:marRight w:val="0"/>
      <w:marTop w:val="0"/>
      <w:marBottom w:val="0"/>
      <w:divBdr>
        <w:top w:val="none" w:sz="0" w:space="0" w:color="auto"/>
        <w:left w:val="none" w:sz="0" w:space="0" w:color="auto"/>
        <w:bottom w:val="none" w:sz="0" w:space="0" w:color="auto"/>
        <w:right w:val="none" w:sz="0" w:space="0" w:color="auto"/>
      </w:divBdr>
    </w:div>
    <w:div w:id="482964972">
      <w:bodyDiv w:val="1"/>
      <w:marLeft w:val="0"/>
      <w:marRight w:val="0"/>
      <w:marTop w:val="0"/>
      <w:marBottom w:val="0"/>
      <w:divBdr>
        <w:top w:val="none" w:sz="0" w:space="0" w:color="auto"/>
        <w:left w:val="none" w:sz="0" w:space="0" w:color="auto"/>
        <w:bottom w:val="none" w:sz="0" w:space="0" w:color="auto"/>
        <w:right w:val="none" w:sz="0" w:space="0" w:color="auto"/>
      </w:divBdr>
    </w:div>
    <w:div w:id="484275120">
      <w:bodyDiv w:val="1"/>
      <w:marLeft w:val="0"/>
      <w:marRight w:val="0"/>
      <w:marTop w:val="0"/>
      <w:marBottom w:val="0"/>
      <w:divBdr>
        <w:top w:val="none" w:sz="0" w:space="0" w:color="auto"/>
        <w:left w:val="none" w:sz="0" w:space="0" w:color="auto"/>
        <w:bottom w:val="none" w:sz="0" w:space="0" w:color="auto"/>
        <w:right w:val="none" w:sz="0" w:space="0" w:color="auto"/>
      </w:divBdr>
    </w:div>
    <w:div w:id="484858846">
      <w:bodyDiv w:val="1"/>
      <w:marLeft w:val="0"/>
      <w:marRight w:val="0"/>
      <w:marTop w:val="0"/>
      <w:marBottom w:val="0"/>
      <w:divBdr>
        <w:top w:val="none" w:sz="0" w:space="0" w:color="auto"/>
        <w:left w:val="none" w:sz="0" w:space="0" w:color="auto"/>
        <w:bottom w:val="none" w:sz="0" w:space="0" w:color="auto"/>
        <w:right w:val="none" w:sz="0" w:space="0" w:color="auto"/>
      </w:divBdr>
    </w:div>
    <w:div w:id="496728609">
      <w:bodyDiv w:val="1"/>
      <w:marLeft w:val="0"/>
      <w:marRight w:val="0"/>
      <w:marTop w:val="0"/>
      <w:marBottom w:val="0"/>
      <w:divBdr>
        <w:top w:val="none" w:sz="0" w:space="0" w:color="auto"/>
        <w:left w:val="none" w:sz="0" w:space="0" w:color="auto"/>
        <w:bottom w:val="none" w:sz="0" w:space="0" w:color="auto"/>
        <w:right w:val="none" w:sz="0" w:space="0" w:color="auto"/>
      </w:divBdr>
    </w:div>
    <w:div w:id="501894966">
      <w:bodyDiv w:val="1"/>
      <w:marLeft w:val="0"/>
      <w:marRight w:val="0"/>
      <w:marTop w:val="0"/>
      <w:marBottom w:val="0"/>
      <w:divBdr>
        <w:top w:val="none" w:sz="0" w:space="0" w:color="auto"/>
        <w:left w:val="none" w:sz="0" w:space="0" w:color="auto"/>
        <w:bottom w:val="none" w:sz="0" w:space="0" w:color="auto"/>
        <w:right w:val="none" w:sz="0" w:space="0" w:color="auto"/>
      </w:divBdr>
    </w:div>
    <w:div w:id="503126606">
      <w:bodyDiv w:val="1"/>
      <w:marLeft w:val="0"/>
      <w:marRight w:val="0"/>
      <w:marTop w:val="0"/>
      <w:marBottom w:val="0"/>
      <w:divBdr>
        <w:top w:val="none" w:sz="0" w:space="0" w:color="auto"/>
        <w:left w:val="none" w:sz="0" w:space="0" w:color="auto"/>
        <w:bottom w:val="none" w:sz="0" w:space="0" w:color="auto"/>
        <w:right w:val="none" w:sz="0" w:space="0" w:color="auto"/>
      </w:divBdr>
    </w:div>
    <w:div w:id="507716423">
      <w:bodyDiv w:val="1"/>
      <w:marLeft w:val="0"/>
      <w:marRight w:val="0"/>
      <w:marTop w:val="0"/>
      <w:marBottom w:val="0"/>
      <w:divBdr>
        <w:top w:val="none" w:sz="0" w:space="0" w:color="auto"/>
        <w:left w:val="none" w:sz="0" w:space="0" w:color="auto"/>
        <w:bottom w:val="none" w:sz="0" w:space="0" w:color="auto"/>
        <w:right w:val="none" w:sz="0" w:space="0" w:color="auto"/>
      </w:divBdr>
    </w:div>
    <w:div w:id="514535795">
      <w:bodyDiv w:val="1"/>
      <w:marLeft w:val="0"/>
      <w:marRight w:val="0"/>
      <w:marTop w:val="0"/>
      <w:marBottom w:val="0"/>
      <w:divBdr>
        <w:top w:val="none" w:sz="0" w:space="0" w:color="auto"/>
        <w:left w:val="none" w:sz="0" w:space="0" w:color="auto"/>
        <w:bottom w:val="none" w:sz="0" w:space="0" w:color="auto"/>
        <w:right w:val="none" w:sz="0" w:space="0" w:color="auto"/>
      </w:divBdr>
    </w:div>
    <w:div w:id="516576041">
      <w:bodyDiv w:val="1"/>
      <w:marLeft w:val="0"/>
      <w:marRight w:val="0"/>
      <w:marTop w:val="0"/>
      <w:marBottom w:val="0"/>
      <w:divBdr>
        <w:top w:val="none" w:sz="0" w:space="0" w:color="auto"/>
        <w:left w:val="none" w:sz="0" w:space="0" w:color="auto"/>
        <w:bottom w:val="none" w:sz="0" w:space="0" w:color="auto"/>
        <w:right w:val="none" w:sz="0" w:space="0" w:color="auto"/>
      </w:divBdr>
    </w:div>
    <w:div w:id="520431569">
      <w:bodyDiv w:val="1"/>
      <w:marLeft w:val="0"/>
      <w:marRight w:val="0"/>
      <w:marTop w:val="0"/>
      <w:marBottom w:val="0"/>
      <w:divBdr>
        <w:top w:val="none" w:sz="0" w:space="0" w:color="auto"/>
        <w:left w:val="none" w:sz="0" w:space="0" w:color="auto"/>
        <w:bottom w:val="none" w:sz="0" w:space="0" w:color="auto"/>
        <w:right w:val="none" w:sz="0" w:space="0" w:color="auto"/>
      </w:divBdr>
    </w:div>
    <w:div w:id="523595412">
      <w:bodyDiv w:val="1"/>
      <w:marLeft w:val="0"/>
      <w:marRight w:val="0"/>
      <w:marTop w:val="0"/>
      <w:marBottom w:val="0"/>
      <w:divBdr>
        <w:top w:val="none" w:sz="0" w:space="0" w:color="auto"/>
        <w:left w:val="none" w:sz="0" w:space="0" w:color="auto"/>
        <w:bottom w:val="none" w:sz="0" w:space="0" w:color="auto"/>
        <w:right w:val="none" w:sz="0" w:space="0" w:color="auto"/>
      </w:divBdr>
    </w:div>
    <w:div w:id="527833666">
      <w:bodyDiv w:val="1"/>
      <w:marLeft w:val="0"/>
      <w:marRight w:val="0"/>
      <w:marTop w:val="0"/>
      <w:marBottom w:val="0"/>
      <w:divBdr>
        <w:top w:val="none" w:sz="0" w:space="0" w:color="auto"/>
        <w:left w:val="none" w:sz="0" w:space="0" w:color="auto"/>
        <w:bottom w:val="none" w:sz="0" w:space="0" w:color="auto"/>
        <w:right w:val="none" w:sz="0" w:space="0" w:color="auto"/>
      </w:divBdr>
    </w:div>
    <w:div w:id="533347754">
      <w:bodyDiv w:val="1"/>
      <w:marLeft w:val="0"/>
      <w:marRight w:val="0"/>
      <w:marTop w:val="0"/>
      <w:marBottom w:val="0"/>
      <w:divBdr>
        <w:top w:val="none" w:sz="0" w:space="0" w:color="auto"/>
        <w:left w:val="none" w:sz="0" w:space="0" w:color="auto"/>
        <w:bottom w:val="none" w:sz="0" w:space="0" w:color="auto"/>
        <w:right w:val="none" w:sz="0" w:space="0" w:color="auto"/>
      </w:divBdr>
    </w:div>
    <w:div w:id="554511026">
      <w:bodyDiv w:val="1"/>
      <w:marLeft w:val="0"/>
      <w:marRight w:val="0"/>
      <w:marTop w:val="0"/>
      <w:marBottom w:val="0"/>
      <w:divBdr>
        <w:top w:val="none" w:sz="0" w:space="0" w:color="auto"/>
        <w:left w:val="none" w:sz="0" w:space="0" w:color="auto"/>
        <w:bottom w:val="none" w:sz="0" w:space="0" w:color="auto"/>
        <w:right w:val="none" w:sz="0" w:space="0" w:color="auto"/>
      </w:divBdr>
    </w:div>
    <w:div w:id="565072707">
      <w:bodyDiv w:val="1"/>
      <w:marLeft w:val="0"/>
      <w:marRight w:val="0"/>
      <w:marTop w:val="0"/>
      <w:marBottom w:val="0"/>
      <w:divBdr>
        <w:top w:val="none" w:sz="0" w:space="0" w:color="auto"/>
        <w:left w:val="none" w:sz="0" w:space="0" w:color="auto"/>
        <w:bottom w:val="none" w:sz="0" w:space="0" w:color="auto"/>
        <w:right w:val="none" w:sz="0" w:space="0" w:color="auto"/>
      </w:divBdr>
    </w:div>
    <w:div w:id="569733264">
      <w:bodyDiv w:val="1"/>
      <w:marLeft w:val="0"/>
      <w:marRight w:val="0"/>
      <w:marTop w:val="0"/>
      <w:marBottom w:val="0"/>
      <w:divBdr>
        <w:top w:val="none" w:sz="0" w:space="0" w:color="auto"/>
        <w:left w:val="none" w:sz="0" w:space="0" w:color="auto"/>
        <w:bottom w:val="none" w:sz="0" w:space="0" w:color="auto"/>
        <w:right w:val="none" w:sz="0" w:space="0" w:color="auto"/>
      </w:divBdr>
    </w:div>
    <w:div w:id="571309187">
      <w:bodyDiv w:val="1"/>
      <w:marLeft w:val="0"/>
      <w:marRight w:val="0"/>
      <w:marTop w:val="0"/>
      <w:marBottom w:val="0"/>
      <w:divBdr>
        <w:top w:val="none" w:sz="0" w:space="0" w:color="auto"/>
        <w:left w:val="none" w:sz="0" w:space="0" w:color="auto"/>
        <w:bottom w:val="none" w:sz="0" w:space="0" w:color="auto"/>
        <w:right w:val="none" w:sz="0" w:space="0" w:color="auto"/>
      </w:divBdr>
    </w:div>
    <w:div w:id="572274065">
      <w:bodyDiv w:val="1"/>
      <w:marLeft w:val="0"/>
      <w:marRight w:val="0"/>
      <w:marTop w:val="0"/>
      <w:marBottom w:val="0"/>
      <w:divBdr>
        <w:top w:val="none" w:sz="0" w:space="0" w:color="auto"/>
        <w:left w:val="none" w:sz="0" w:space="0" w:color="auto"/>
        <w:bottom w:val="none" w:sz="0" w:space="0" w:color="auto"/>
        <w:right w:val="none" w:sz="0" w:space="0" w:color="auto"/>
      </w:divBdr>
    </w:div>
    <w:div w:id="576093981">
      <w:bodyDiv w:val="1"/>
      <w:marLeft w:val="0"/>
      <w:marRight w:val="0"/>
      <w:marTop w:val="0"/>
      <w:marBottom w:val="0"/>
      <w:divBdr>
        <w:top w:val="none" w:sz="0" w:space="0" w:color="auto"/>
        <w:left w:val="none" w:sz="0" w:space="0" w:color="auto"/>
        <w:bottom w:val="none" w:sz="0" w:space="0" w:color="auto"/>
        <w:right w:val="none" w:sz="0" w:space="0" w:color="auto"/>
      </w:divBdr>
    </w:div>
    <w:div w:id="603416002">
      <w:bodyDiv w:val="1"/>
      <w:marLeft w:val="0"/>
      <w:marRight w:val="0"/>
      <w:marTop w:val="0"/>
      <w:marBottom w:val="0"/>
      <w:divBdr>
        <w:top w:val="none" w:sz="0" w:space="0" w:color="auto"/>
        <w:left w:val="none" w:sz="0" w:space="0" w:color="auto"/>
        <w:bottom w:val="none" w:sz="0" w:space="0" w:color="auto"/>
        <w:right w:val="none" w:sz="0" w:space="0" w:color="auto"/>
      </w:divBdr>
    </w:div>
    <w:div w:id="604272152">
      <w:bodyDiv w:val="1"/>
      <w:marLeft w:val="0"/>
      <w:marRight w:val="0"/>
      <w:marTop w:val="0"/>
      <w:marBottom w:val="0"/>
      <w:divBdr>
        <w:top w:val="none" w:sz="0" w:space="0" w:color="auto"/>
        <w:left w:val="none" w:sz="0" w:space="0" w:color="auto"/>
        <w:bottom w:val="none" w:sz="0" w:space="0" w:color="auto"/>
        <w:right w:val="none" w:sz="0" w:space="0" w:color="auto"/>
      </w:divBdr>
    </w:div>
    <w:div w:id="610015303">
      <w:bodyDiv w:val="1"/>
      <w:marLeft w:val="0"/>
      <w:marRight w:val="0"/>
      <w:marTop w:val="0"/>
      <w:marBottom w:val="0"/>
      <w:divBdr>
        <w:top w:val="none" w:sz="0" w:space="0" w:color="auto"/>
        <w:left w:val="none" w:sz="0" w:space="0" w:color="auto"/>
        <w:bottom w:val="none" w:sz="0" w:space="0" w:color="auto"/>
        <w:right w:val="none" w:sz="0" w:space="0" w:color="auto"/>
      </w:divBdr>
    </w:div>
    <w:div w:id="623510396">
      <w:bodyDiv w:val="1"/>
      <w:marLeft w:val="0"/>
      <w:marRight w:val="0"/>
      <w:marTop w:val="0"/>
      <w:marBottom w:val="0"/>
      <w:divBdr>
        <w:top w:val="none" w:sz="0" w:space="0" w:color="auto"/>
        <w:left w:val="none" w:sz="0" w:space="0" w:color="auto"/>
        <w:bottom w:val="none" w:sz="0" w:space="0" w:color="auto"/>
        <w:right w:val="none" w:sz="0" w:space="0" w:color="auto"/>
      </w:divBdr>
    </w:div>
    <w:div w:id="624700122">
      <w:bodyDiv w:val="1"/>
      <w:marLeft w:val="0"/>
      <w:marRight w:val="0"/>
      <w:marTop w:val="0"/>
      <w:marBottom w:val="0"/>
      <w:divBdr>
        <w:top w:val="none" w:sz="0" w:space="0" w:color="auto"/>
        <w:left w:val="none" w:sz="0" w:space="0" w:color="auto"/>
        <w:bottom w:val="none" w:sz="0" w:space="0" w:color="auto"/>
        <w:right w:val="none" w:sz="0" w:space="0" w:color="auto"/>
      </w:divBdr>
    </w:div>
    <w:div w:id="636180155">
      <w:bodyDiv w:val="1"/>
      <w:marLeft w:val="0"/>
      <w:marRight w:val="0"/>
      <w:marTop w:val="0"/>
      <w:marBottom w:val="0"/>
      <w:divBdr>
        <w:top w:val="none" w:sz="0" w:space="0" w:color="auto"/>
        <w:left w:val="none" w:sz="0" w:space="0" w:color="auto"/>
        <w:bottom w:val="none" w:sz="0" w:space="0" w:color="auto"/>
        <w:right w:val="none" w:sz="0" w:space="0" w:color="auto"/>
      </w:divBdr>
    </w:div>
    <w:div w:id="651251356">
      <w:bodyDiv w:val="1"/>
      <w:marLeft w:val="0"/>
      <w:marRight w:val="0"/>
      <w:marTop w:val="0"/>
      <w:marBottom w:val="0"/>
      <w:divBdr>
        <w:top w:val="none" w:sz="0" w:space="0" w:color="auto"/>
        <w:left w:val="none" w:sz="0" w:space="0" w:color="auto"/>
        <w:bottom w:val="none" w:sz="0" w:space="0" w:color="auto"/>
        <w:right w:val="none" w:sz="0" w:space="0" w:color="auto"/>
      </w:divBdr>
    </w:div>
    <w:div w:id="653338404">
      <w:bodyDiv w:val="1"/>
      <w:marLeft w:val="0"/>
      <w:marRight w:val="0"/>
      <w:marTop w:val="0"/>
      <w:marBottom w:val="0"/>
      <w:divBdr>
        <w:top w:val="none" w:sz="0" w:space="0" w:color="auto"/>
        <w:left w:val="none" w:sz="0" w:space="0" w:color="auto"/>
        <w:bottom w:val="none" w:sz="0" w:space="0" w:color="auto"/>
        <w:right w:val="none" w:sz="0" w:space="0" w:color="auto"/>
      </w:divBdr>
    </w:div>
    <w:div w:id="655954508">
      <w:bodyDiv w:val="1"/>
      <w:marLeft w:val="0"/>
      <w:marRight w:val="0"/>
      <w:marTop w:val="0"/>
      <w:marBottom w:val="0"/>
      <w:divBdr>
        <w:top w:val="none" w:sz="0" w:space="0" w:color="auto"/>
        <w:left w:val="none" w:sz="0" w:space="0" w:color="auto"/>
        <w:bottom w:val="none" w:sz="0" w:space="0" w:color="auto"/>
        <w:right w:val="none" w:sz="0" w:space="0" w:color="auto"/>
      </w:divBdr>
    </w:div>
    <w:div w:id="663631988">
      <w:bodyDiv w:val="1"/>
      <w:marLeft w:val="0"/>
      <w:marRight w:val="0"/>
      <w:marTop w:val="0"/>
      <w:marBottom w:val="0"/>
      <w:divBdr>
        <w:top w:val="none" w:sz="0" w:space="0" w:color="auto"/>
        <w:left w:val="none" w:sz="0" w:space="0" w:color="auto"/>
        <w:bottom w:val="none" w:sz="0" w:space="0" w:color="auto"/>
        <w:right w:val="none" w:sz="0" w:space="0" w:color="auto"/>
      </w:divBdr>
    </w:div>
    <w:div w:id="667947986">
      <w:bodyDiv w:val="1"/>
      <w:marLeft w:val="0"/>
      <w:marRight w:val="0"/>
      <w:marTop w:val="0"/>
      <w:marBottom w:val="0"/>
      <w:divBdr>
        <w:top w:val="none" w:sz="0" w:space="0" w:color="auto"/>
        <w:left w:val="none" w:sz="0" w:space="0" w:color="auto"/>
        <w:bottom w:val="none" w:sz="0" w:space="0" w:color="auto"/>
        <w:right w:val="none" w:sz="0" w:space="0" w:color="auto"/>
      </w:divBdr>
    </w:div>
    <w:div w:id="668484104">
      <w:bodyDiv w:val="1"/>
      <w:marLeft w:val="0"/>
      <w:marRight w:val="0"/>
      <w:marTop w:val="0"/>
      <w:marBottom w:val="0"/>
      <w:divBdr>
        <w:top w:val="none" w:sz="0" w:space="0" w:color="auto"/>
        <w:left w:val="none" w:sz="0" w:space="0" w:color="auto"/>
        <w:bottom w:val="none" w:sz="0" w:space="0" w:color="auto"/>
        <w:right w:val="none" w:sz="0" w:space="0" w:color="auto"/>
      </w:divBdr>
    </w:div>
    <w:div w:id="674725769">
      <w:bodyDiv w:val="1"/>
      <w:marLeft w:val="0"/>
      <w:marRight w:val="0"/>
      <w:marTop w:val="0"/>
      <w:marBottom w:val="0"/>
      <w:divBdr>
        <w:top w:val="none" w:sz="0" w:space="0" w:color="auto"/>
        <w:left w:val="none" w:sz="0" w:space="0" w:color="auto"/>
        <w:bottom w:val="none" w:sz="0" w:space="0" w:color="auto"/>
        <w:right w:val="none" w:sz="0" w:space="0" w:color="auto"/>
      </w:divBdr>
    </w:div>
    <w:div w:id="674962820">
      <w:bodyDiv w:val="1"/>
      <w:marLeft w:val="0"/>
      <w:marRight w:val="0"/>
      <w:marTop w:val="0"/>
      <w:marBottom w:val="0"/>
      <w:divBdr>
        <w:top w:val="none" w:sz="0" w:space="0" w:color="auto"/>
        <w:left w:val="none" w:sz="0" w:space="0" w:color="auto"/>
        <w:bottom w:val="none" w:sz="0" w:space="0" w:color="auto"/>
        <w:right w:val="none" w:sz="0" w:space="0" w:color="auto"/>
      </w:divBdr>
    </w:div>
    <w:div w:id="678391277">
      <w:bodyDiv w:val="1"/>
      <w:marLeft w:val="0"/>
      <w:marRight w:val="0"/>
      <w:marTop w:val="0"/>
      <w:marBottom w:val="0"/>
      <w:divBdr>
        <w:top w:val="none" w:sz="0" w:space="0" w:color="auto"/>
        <w:left w:val="none" w:sz="0" w:space="0" w:color="auto"/>
        <w:bottom w:val="none" w:sz="0" w:space="0" w:color="auto"/>
        <w:right w:val="none" w:sz="0" w:space="0" w:color="auto"/>
      </w:divBdr>
    </w:div>
    <w:div w:id="683168154">
      <w:bodyDiv w:val="1"/>
      <w:marLeft w:val="0"/>
      <w:marRight w:val="0"/>
      <w:marTop w:val="0"/>
      <w:marBottom w:val="0"/>
      <w:divBdr>
        <w:top w:val="none" w:sz="0" w:space="0" w:color="auto"/>
        <w:left w:val="none" w:sz="0" w:space="0" w:color="auto"/>
        <w:bottom w:val="none" w:sz="0" w:space="0" w:color="auto"/>
        <w:right w:val="none" w:sz="0" w:space="0" w:color="auto"/>
      </w:divBdr>
    </w:div>
    <w:div w:id="687683655">
      <w:bodyDiv w:val="1"/>
      <w:marLeft w:val="0"/>
      <w:marRight w:val="0"/>
      <w:marTop w:val="0"/>
      <w:marBottom w:val="0"/>
      <w:divBdr>
        <w:top w:val="none" w:sz="0" w:space="0" w:color="auto"/>
        <w:left w:val="none" w:sz="0" w:space="0" w:color="auto"/>
        <w:bottom w:val="none" w:sz="0" w:space="0" w:color="auto"/>
        <w:right w:val="none" w:sz="0" w:space="0" w:color="auto"/>
      </w:divBdr>
    </w:div>
    <w:div w:id="698550888">
      <w:bodyDiv w:val="1"/>
      <w:marLeft w:val="0"/>
      <w:marRight w:val="0"/>
      <w:marTop w:val="0"/>
      <w:marBottom w:val="0"/>
      <w:divBdr>
        <w:top w:val="none" w:sz="0" w:space="0" w:color="auto"/>
        <w:left w:val="none" w:sz="0" w:space="0" w:color="auto"/>
        <w:bottom w:val="none" w:sz="0" w:space="0" w:color="auto"/>
        <w:right w:val="none" w:sz="0" w:space="0" w:color="auto"/>
      </w:divBdr>
    </w:div>
    <w:div w:id="709258142">
      <w:bodyDiv w:val="1"/>
      <w:marLeft w:val="0"/>
      <w:marRight w:val="0"/>
      <w:marTop w:val="0"/>
      <w:marBottom w:val="0"/>
      <w:divBdr>
        <w:top w:val="none" w:sz="0" w:space="0" w:color="auto"/>
        <w:left w:val="none" w:sz="0" w:space="0" w:color="auto"/>
        <w:bottom w:val="none" w:sz="0" w:space="0" w:color="auto"/>
        <w:right w:val="none" w:sz="0" w:space="0" w:color="auto"/>
      </w:divBdr>
    </w:div>
    <w:div w:id="717363231">
      <w:bodyDiv w:val="1"/>
      <w:marLeft w:val="0"/>
      <w:marRight w:val="0"/>
      <w:marTop w:val="0"/>
      <w:marBottom w:val="0"/>
      <w:divBdr>
        <w:top w:val="none" w:sz="0" w:space="0" w:color="auto"/>
        <w:left w:val="none" w:sz="0" w:space="0" w:color="auto"/>
        <w:bottom w:val="none" w:sz="0" w:space="0" w:color="auto"/>
        <w:right w:val="none" w:sz="0" w:space="0" w:color="auto"/>
      </w:divBdr>
    </w:div>
    <w:div w:id="725253627">
      <w:bodyDiv w:val="1"/>
      <w:marLeft w:val="0"/>
      <w:marRight w:val="0"/>
      <w:marTop w:val="0"/>
      <w:marBottom w:val="0"/>
      <w:divBdr>
        <w:top w:val="none" w:sz="0" w:space="0" w:color="auto"/>
        <w:left w:val="none" w:sz="0" w:space="0" w:color="auto"/>
        <w:bottom w:val="none" w:sz="0" w:space="0" w:color="auto"/>
        <w:right w:val="none" w:sz="0" w:space="0" w:color="auto"/>
      </w:divBdr>
    </w:div>
    <w:div w:id="734477708">
      <w:bodyDiv w:val="1"/>
      <w:marLeft w:val="0"/>
      <w:marRight w:val="0"/>
      <w:marTop w:val="0"/>
      <w:marBottom w:val="0"/>
      <w:divBdr>
        <w:top w:val="none" w:sz="0" w:space="0" w:color="auto"/>
        <w:left w:val="none" w:sz="0" w:space="0" w:color="auto"/>
        <w:bottom w:val="none" w:sz="0" w:space="0" w:color="auto"/>
        <w:right w:val="none" w:sz="0" w:space="0" w:color="auto"/>
      </w:divBdr>
    </w:div>
    <w:div w:id="739257987">
      <w:bodyDiv w:val="1"/>
      <w:marLeft w:val="0"/>
      <w:marRight w:val="0"/>
      <w:marTop w:val="0"/>
      <w:marBottom w:val="0"/>
      <w:divBdr>
        <w:top w:val="none" w:sz="0" w:space="0" w:color="auto"/>
        <w:left w:val="none" w:sz="0" w:space="0" w:color="auto"/>
        <w:bottom w:val="none" w:sz="0" w:space="0" w:color="auto"/>
        <w:right w:val="none" w:sz="0" w:space="0" w:color="auto"/>
      </w:divBdr>
    </w:div>
    <w:div w:id="740981405">
      <w:bodyDiv w:val="1"/>
      <w:marLeft w:val="0"/>
      <w:marRight w:val="0"/>
      <w:marTop w:val="0"/>
      <w:marBottom w:val="0"/>
      <w:divBdr>
        <w:top w:val="none" w:sz="0" w:space="0" w:color="auto"/>
        <w:left w:val="none" w:sz="0" w:space="0" w:color="auto"/>
        <w:bottom w:val="none" w:sz="0" w:space="0" w:color="auto"/>
        <w:right w:val="none" w:sz="0" w:space="0" w:color="auto"/>
      </w:divBdr>
    </w:div>
    <w:div w:id="743377388">
      <w:bodyDiv w:val="1"/>
      <w:marLeft w:val="0"/>
      <w:marRight w:val="0"/>
      <w:marTop w:val="0"/>
      <w:marBottom w:val="0"/>
      <w:divBdr>
        <w:top w:val="none" w:sz="0" w:space="0" w:color="auto"/>
        <w:left w:val="none" w:sz="0" w:space="0" w:color="auto"/>
        <w:bottom w:val="none" w:sz="0" w:space="0" w:color="auto"/>
        <w:right w:val="none" w:sz="0" w:space="0" w:color="auto"/>
      </w:divBdr>
    </w:div>
    <w:div w:id="744304007">
      <w:bodyDiv w:val="1"/>
      <w:marLeft w:val="0"/>
      <w:marRight w:val="0"/>
      <w:marTop w:val="0"/>
      <w:marBottom w:val="0"/>
      <w:divBdr>
        <w:top w:val="none" w:sz="0" w:space="0" w:color="auto"/>
        <w:left w:val="none" w:sz="0" w:space="0" w:color="auto"/>
        <w:bottom w:val="none" w:sz="0" w:space="0" w:color="auto"/>
        <w:right w:val="none" w:sz="0" w:space="0" w:color="auto"/>
      </w:divBdr>
    </w:div>
    <w:div w:id="744305205">
      <w:bodyDiv w:val="1"/>
      <w:marLeft w:val="0"/>
      <w:marRight w:val="0"/>
      <w:marTop w:val="0"/>
      <w:marBottom w:val="0"/>
      <w:divBdr>
        <w:top w:val="none" w:sz="0" w:space="0" w:color="auto"/>
        <w:left w:val="none" w:sz="0" w:space="0" w:color="auto"/>
        <w:bottom w:val="none" w:sz="0" w:space="0" w:color="auto"/>
        <w:right w:val="none" w:sz="0" w:space="0" w:color="auto"/>
      </w:divBdr>
    </w:div>
    <w:div w:id="755588702">
      <w:bodyDiv w:val="1"/>
      <w:marLeft w:val="0"/>
      <w:marRight w:val="0"/>
      <w:marTop w:val="0"/>
      <w:marBottom w:val="0"/>
      <w:divBdr>
        <w:top w:val="none" w:sz="0" w:space="0" w:color="auto"/>
        <w:left w:val="none" w:sz="0" w:space="0" w:color="auto"/>
        <w:bottom w:val="none" w:sz="0" w:space="0" w:color="auto"/>
        <w:right w:val="none" w:sz="0" w:space="0" w:color="auto"/>
      </w:divBdr>
    </w:div>
    <w:div w:id="764769561">
      <w:bodyDiv w:val="1"/>
      <w:marLeft w:val="0"/>
      <w:marRight w:val="0"/>
      <w:marTop w:val="0"/>
      <w:marBottom w:val="0"/>
      <w:divBdr>
        <w:top w:val="none" w:sz="0" w:space="0" w:color="auto"/>
        <w:left w:val="none" w:sz="0" w:space="0" w:color="auto"/>
        <w:bottom w:val="none" w:sz="0" w:space="0" w:color="auto"/>
        <w:right w:val="none" w:sz="0" w:space="0" w:color="auto"/>
      </w:divBdr>
    </w:div>
    <w:div w:id="768311289">
      <w:bodyDiv w:val="1"/>
      <w:marLeft w:val="0"/>
      <w:marRight w:val="0"/>
      <w:marTop w:val="0"/>
      <w:marBottom w:val="0"/>
      <w:divBdr>
        <w:top w:val="none" w:sz="0" w:space="0" w:color="auto"/>
        <w:left w:val="none" w:sz="0" w:space="0" w:color="auto"/>
        <w:bottom w:val="none" w:sz="0" w:space="0" w:color="auto"/>
        <w:right w:val="none" w:sz="0" w:space="0" w:color="auto"/>
      </w:divBdr>
    </w:div>
    <w:div w:id="768433486">
      <w:bodyDiv w:val="1"/>
      <w:marLeft w:val="0"/>
      <w:marRight w:val="0"/>
      <w:marTop w:val="0"/>
      <w:marBottom w:val="0"/>
      <w:divBdr>
        <w:top w:val="none" w:sz="0" w:space="0" w:color="auto"/>
        <w:left w:val="none" w:sz="0" w:space="0" w:color="auto"/>
        <w:bottom w:val="none" w:sz="0" w:space="0" w:color="auto"/>
        <w:right w:val="none" w:sz="0" w:space="0" w:color="auto"/>
      </w:divBdr>
    </w:div>
    <w:div w:id="768698150">
      <w:bodyDiv w:val="1"/>
      <w:marLeft w:val="0"/>
      <w:marRight w:val="0"/>
      <w:marTop w:val="0"/>
      <w:marBottom w:val="0"/>
      <w:divBdr>
        <w:top w:val="none" w:sz="0" w:space="0" w:color="auto"/>
        <w:left w:val="none" w:sz="0" w:space="0" w:color="auto"/>
        <w:bottom w:val="none" w:sz="0" w:space="0" w:color="auto"/>
        <w:right w:val="none" w:sz="0" w:space="0" w:color="auto"/>
      </w:divBdr>
    </w:div>
    <w:div w:id="770248565">
      <w:bodyDiv w:val="1"/>
      <w:marLeft w:val="0"/>
      <w:marRight w:val="0"/>
      <w:marTop w:val="0"/>
      <w:marBottom w:val="0"/>
      <w:divBdr>
        <w:top w:val="none" w:sz="0" w:space="0" w:color="auto"/>
        <w:left w:val="none" w:sz="0" w:space="0" w:color="auto"/>
        <w:bottom w:val="none" w:sz="0" w:space="0" w:color="auto"/>
        <w:right w:val="none" w:sz="0" w:space="0" w:color="auto"/>
      </w:divBdr>
    </w:div>
    <w:div w:id="775826822">
      <w:bodyDiv w:val="1"/>
      <w:marLeft w:val="0"/>
      <w:marRight w:val="0"/>
      <w:marTop w:val="0"/>
      <w:marBottom w:val="0"/>
      <w:divBdr>
        <w:top w:val="none" w:sz="0" w:space="0" w:color="auto"/>
        <w:left w:val="none" w:sz="0" w:space="0" w:color="auto"/>
        <w:bottom w:val="none" w:sz="0" w:space="0" w:color="auto"/>
        <w:right w:val="none" w:sz="0" w:space="0" w:color="auto"/>
      </w:divBdr>
    </w:div>
    <w:div w:id="778451983">
      <w:bodyDiv w:val="1"/>
      <w:marLeft w:val="0"/>
      <w:marRight w:val="0"/>
      <w:marTop w:val="0"/>
      <w:marBottom w:val="0"/>
      <w:divBdr>
        <w:top w:val="none" w:sz="0" w:space="0" w:color="auto"/>
        <w:left w:val="none" w:sz="0" w:space="0" w:color="auto"/>
        <w:bottom w:val="none" w:sz="0" w:space="0" w:color="auto"/>
        <w:right w:val="none" w:sz="0" w:space="0" w:color="auto"/>
      </w:divBdr>
    </w:div>
    <w:div w:id="788086461">
      <w:bodyDiv w:val="1"/>
      <w:marLeft w:val="0"/>
      <w:marRight w:val="0"/>
      <w:marTop w:val="0"/>
      <w:marBottom w:val="0"/>
      <w:divBdr>
        <w:top w:val="none" w:sz="0" w:space="0" w:color="auto"/>
        <w:left w:val="none" w:sz="0" w:space="0" w:color="auto"/>
        <w:bottom w:val="none" w:sz="0" w:space="0" w:color="auto"/>
        <w:right w:val="none" w:sz="0" w:space="0" w:color="auto"/>
      </w:divBdr>
    </w:div>
    <w:div w:id="794366826">
      <w:bodyDiv w:val="1"/>
      <w:marLeft w:val="0"/>
      <w:marRight w:val="0"/>
      <w:marTop w:val="0"/>
      <w:marBottom w:val="0"/>
      <w:divBdr>
        <w:top w:val="none" w:sz="0" w:space="0" w:color="auto"/>
        <w:left w:val="none" w:sz="0" w:space="0" w:color="auto"/>
        <w:bottom w:val="none" w:sz="0" w:space="0" w:color="auto"/>
        <w:right w:val="none" w:sz="0" w:space="0" w:color="auto"/>
      </w:divBdr>
    </w:div>
    <w:div w:id="797141063">
      <w:bodyDiv w:val="1"/>
      <w:marLeft w:val="0"/>
      <w:marRight w:val="0"/>
      <w:marTop w:val="0"/>
      <w:marBottom w:val="0"/>
      <w:divBdr>
        <w:top w:val="none" w:sz="0" w:space="0" w:color="auto"/>
        <w:left w:val="none" w:sz="0" w:space="0" w:color="auto"/>
        <w:bottom w:val="none" w:sz="0" w:space="0" w:color="auto"/>
        <w:right w:val="none" w:sz="0" w:space="0" w:color="auto"/>
      </w:divBdr>
    </w:div>
    <w:div w:id="808209202">
      <w:bodyDiv w:val="1"/>
      <w:marLeft w:val="0"/>
      <w:marRight w:val="0"/>
      <w:marTop w:val="0"/>
      <w:marBottom w:val="0"/>
      <w:divBdr>
        <w:top w:val="none" w:sz="0" w:space="0" w:color="auto"/>
        <w:left w:val="none" w:sz="0" w:space="0" w:color="auto"/>
        <w:bottom w:val="none" w:sz="0" w:space="0" w:color="auto"/>
        <w:right w:val="none" w:sz="0" w:space="0" w:color="auto"/>
      </w:divBdr>
    </w:div>
    <w:div w:id="810558922">
      <w:bodyDiv w:val="1"/>
      <w:marLeft w:val="0"/>
      <w:marRight w:val="0"/>
      <w:marTop w:val="0"/>
      <w:marBottom w:val="0"/>
      <w:divBdr>
        <w:top w:val="none" w:sz="0" w:space="0" w:color="auto"/>
        <w:left w:val="none" w:sz="0" w:space="0" w:color="auto"/>
        <w:bottom w:val="none" w:sz="0" w:space="0" w:color="auto"/>
        <w:right w:val="none" w:sz="0" w:space="0" w:color="auto"/>
      </w:divBdr>
    </w:div>
    <w:div w:id="810755714">
      <w:bodyDiv w:val="1"/>
      <w:marLeft w:val="0"/>
      <w:marRight w:val="0"/>
      <w:marTop w:val="0"/>
      <w:marBottom w:val="0"/>
      <w:divBdr>
        <w:top w:val="none" w:sz="0" w:space="0" w:color="auto"/>
        <w:left w:val="none" w:sz="0" w:space="0" w:color="auto"/>
        <w:bottom w:val="none" w:sz="0" w:space="0" w:color="auto"/>
        <w:right w:val="none" w:sz="0" w:space="0" w:color="auto"/>
      </w:divBdr>
    </w:div>
    <w:div w:id="814684297">
      <w:bodyDiv w:val="1"/>
      <w:marLeft w:val="0"/>
      <w:marRight w:val="0"/>
      <w:marTop w:val="0"/>
      <w:marBottom w:val="0"/>
      <w:divBdr>
        <w:top w:val="none" w:sz="0" w:space="0" w:color="auto"/>
        <w:left w:val="none" w:sz="0" w:space="0" w:color="auto"/>
        <w:bottom w:val="none" w:sz="0" w:space="0" w:color="auto"/>
        <w:right w:val="none" w:sz="0" w:space="0" w:color="auto"/>
      </w:divBdr>
    </w:div>
    <w:div w:id="820779254">
      <w:bodyDiv w:val="1"/>
      <w:marLeft w:val="0"/>
      <w:marRight w:val="0"/>
      <w:marTop w:val="0"/>
      <w:marBottom w:val="0"/>
      <w:divBdr>
        <w:top w:val="none" w:sz="0" w:space="0" w:color="auto"/>
        <w:left w:val="none" w:sz="0" w:space="0" w:color="auto"/>
        <w:bottom w:val="none" w:sz="0" w:space="0" w:color="auto"/>
        <w:right w:val="none" w:sz="0" w:space="0" w:color="auto"/>
      </w:divBdr>
    </w:div>
    <w:div w:id="825165141">
      <w:bodyDiv w:val="1"/>
      <w:marLeft w:val="0"/>
      <w:marRight w:val="0"/>
      <w:marTop w:val="0"/>
      <w:marBottom w:val="0"/>
      <w:divBdr>
        <w:top w:val="none" w:sz="0" w:space="0" w:color="auto"/>
        <w:left w:val="none" w:sz="0" w:space="0" w:color="auto"/>
        <w:bottom w:val="none" w:sz="0" w:space="0" w:color="auto"/>
        <w:right w:val="none" w:sz="0" w:space="0" w:color="auto"/>
      </w:divBdr>
    </w:div>
    <w:div w:id="846333710">
      <w:bodyDiv w:val="1"/>
      <w:marLeft w:val="0"/>
      <w:marRight w:val="0"/>
      <w:marTop w:val="0"/>
      <w:marBottom w:val="0"/>
      <w:divBdr>
        <w:top w:val="none" w:sz="0" w:space="0" w:color="auto"/>
        <w:left w:val="none" w:sz="0" w:space="0" w:color="auto"/>
        <w:bottom w:val="none" w:sz="0" w:space="0" w:color="auto"/>
        <w:right w:val="none" w:sz="0" w:space="0" w:color="auto"/>
      </w:divBdr>
    </w:div>
    <w:div w:id="847982965">
      <w:bodyDiv w:val="1"/>
      <w:marLeft w:val="0"/>
      <w:marRight w:val="0"/>
      <w:marTop w:val="0"/>
      <w:marBottom w:val="0"/>
      <w:divBdr>
        <w:top w:val="none" w:sz="0" w:space="0" w:color="auto"/>
        <w:left w:val="none" w:sz="0" w:space="0" w:color="auto"/>
        <w:bottom w:val="none" w:sz="0" w:space="0" w:color="auto"/>
        <w:right w:val="none" w:sz="0" w:space="0" w:color="auto"/>
      </w:divBdr>
    </w:div>
    <w:div w:id="848523580">
      <w:bodyDiv w:val="1"/>
      <w:marLeft w:val="0"/>
      <w:marRight w:val="0"/>
      <w:marTop w:val="0"/>
      <w:marBottom w:val="0"/>
      <w:divBdr>
        <w:top w:val="none" w:sz="0" w:space="0" w:color="auto"/>
        <w:left w:val="none" w:sz="0" w:space="0" w:color="auto"/>
        <w:bottom w:val="none" w:sz="0" w:space="0" w:color="auto"/>
        <w:right w:val="none" w:sz="0" w:space="0" w:color="auto"/>
      </w:divBdr>
    </w:div>
    <w:div w:id="851727256">
      <w:bodyDiv w:val="1"/>
      <w:marLeft w:val="0"/>
      <w:marRight w:val="0"/>
      <w:marTop w:val="0"/>
      <w:marBottom w:val="0"/>
      <w:divBdr>
        <w:top w:val="none" w:sz="0" w:space="0" w:color="auto"/>
        <w:left w:val="none" w:sz="0" w:space="0" w:color="auto"/>
        <w:bottom w:val="none" w:sz="0" w:space="0" w:color="auto"/>
        <w:right w:val="none" w:sz="0" w:space="0" w:color="auto"/>
      </w:divBdr>
    </w:div>
    <w:div w:id="855657044">
      <w:bodyDiv w:val="1"/>
      <w:marLeft w:val="0"/>
      <w:marRight w:val="0"/>
      <w:marTop w:val="0"/>
      <w:marBottom w:val="0"/>
      <w:divBdr>
        <w:top w:val="none" w:sz="0" w:space="0" w:color="auto"/>
        <w:left w:val="none" w:sz="0" w:space="0" w:color="auto"/>
        <w:bottom w:val="none" w:sz="0" w:space="0" w:color="auto"/>
        <w:right w:val="none" w:sz="0" w:space="0" w:color="auto"/>
      </w:divBdr>
    </w:div>
    <w:div w:id="856117414">
      <w:bodyDiv w:val="1"/>
      <w:marLeft w:val="0"/>
      <w:marRight w:val="0"/>
      <w:marTop w:val="0"/>
      <w:marBottom w:val="0"/>
      <w:divBdr>
        <w:top w:val="none" w:sz="0" w:space="0" w:color="auto"/>
        <w:left w:val="none" w:sz="0" w:space="0" w:color="auto"/>
        <w:bottom w:val="none" w:sz="0" w:space="0" w:color="auto"/>
        <w:right w:val="none" w:sz="0" w:space="0" w:color="auto"/>
      </w:divBdr>
    </w:div>
    <w:div w:id="861017226">
      <w:bodyDiv w:val="1"/>
      <w:marLeft w:val="0"/>
      <w:marRight w:val="0"/>
      <w:marTop w:val="0"/>
      <w:marBottom w:val="0"/>
      <w:divBdr>
        <w:top w:val="none" w:sz="0" w:space="0" w:color="auto"/>
        <w:left w:val="none" w:sz="0" w:space="0" w:color="auto"/>
        <w:bottom w:val="none" w:sz="0" w:space="0" w:color="auto"/>
        <w:right w:val="none" w:sz="0" w:space="0" w:color="auto"/>
      </w:divBdr>
    </w:div>
    <w:div w:id="862355183">
      <w:bodyDiv w:val="1"/>
      <w:marLeft w:val="0"/>
      <w:marRight w:val="0"/>
      <w:marTop w:val="0"/>
      <w:marBottom w:val="0"/>
      <w:divBdr>
        <w:top w:val="none" w:sz="0" w:space="0" w:color="auto"/>
        <w:left w:val="none" w:sz="0" w:space="0" w:color="auto"/>
        <w:bottom w:val="none" w:sz="0" w:space="0" w:color="auto"/>
        <w:right w:val="none" w:sz="0" w:space="0" w:color="auto"/>
      </w:divBdr>
    </w:div>
    <w:div w:id="863396909">
      <w:bodyDiv w:val="1"/>
      <w:marLeft w:val="0"/>
      <w:marRight w:val="0"/>
      <w:marTop w:val="0"/>
      <w:marBottom w:val="0"/>
      <w:divBdr>
        <w:top w:val="none" w:sz="0" w:space="0" w:color="auto"/>
        <w:left w:val="none" w:sz="0" w:space="0" w:color="auto"/>
        <w:bottom w:val="none" w:sz="0" w:space="0" w:color="auto"/>
        <w:right w:val="none" w:sz="0" w:space="0" w:color="auto"/>
      </w:divBdr>
    </w:div>
    <w:div w:id="871724165">
      <w:bodyDiv w:val="1"/>
      <w:marLeft w:val="0"/>
      <w:marRight w:val="0"/>
      <w:marTop w:val="0"/>
      <w:marBottom w:val="0"/>
      <w:divBdr>
        <w:top w:val="none" w:sz="0" w:space="0" w:color="auto"/>
        <w:left w:val="none" w:sz="0" w:space="0" w:color="auto"/>
        <w:bottom w:val="none" w:sz="0" w:space="0" w:color="auto"/>
        <w:right w:val="none" w:sz="0" w:space="0" w:color="auto"/>
      </w:divBdr>
    </w:div>
    <w:div w:id="875312792">
      <w:bodyDiv w:val="1"/>
      <w:marLeft w:val="0"/>
      <w:marRight w:val="0"/>
      <w:marTop w:val="0"/>
      <w:marBottom w:val="0"/>
      <w:divBdr>
        <w:top w:val="none" w:sz="0" w:space="0" w:color="auto"/>
        <w:left w:val="none" w:sz="0" w:space="0" w:color="auto"/>
        <w:bottom w:val="none" w:sz="0" w:space="0" w:color="auto"/>
        <w:right w:val="none" w:sz="0" w:space="0" w:color="auto"/>
      </w:divBdr>
    </w:div>
    <w:div w:id="878935398">
      <w:bodyDiv w:val="1"/>
      <w:marLeft w:val="0"/>
      <w:marRight w:val="0"/>
      <w:marTop w:val="0"/>
      <w:marBottom w:val="0"/>
      <w:divBdr>
        <w:top w:val="none" w:sz="0" w:space="0" w:color="auto"/>
        <w:left w:val="none" w:sz="0" w:space="0" w:color="auto"/>
        <w:bottom w:val="none" w:sz="0" w:space="0" w:color="auto"/>
        <w:right w:val="none" w:sz="0" w:space="0" w:color="auto"/>
      </w:divBdr>
    </w:div>
    <w:div w:id="883833935">
      <w:bodyDiv w:val="1"/>
      <w:marLeft w:val="0"/>
      <w:marRight w:val="0"/>
      <w:marTop w:val="0"/>
      <w:marBottom w:val="0"/>
      <w:divBdr>
        <w:top w:val="none" w:sz="0" w:space="0" w:color="auto"/>
        <w:left w:val="none" w:sz="0" w:space="0" w:color="auto"/>
        <w:bottom w:val="none" w:sz="0" w:space="0" w:color="auto"/>
        <w:right w:val="none" w:sz="0" w:space="0" w:color="auto"/>
      </w:divBdr>
    </w:div>
    <w:div w:id="886990290">
      <w:bodyDiv w:val="1"/>
      <w:marLeft w:val="0"/>
      <w:marRight w:val="0"/>
      <w:marTop w:val="0"/>
      <w:marBottom w:val="0"/>
      <w:divBdr>
        <w:top w:val="none" w:sz="0" w:space="0" w:color="auto"/>
        <w:left w:val="none" w:sz="0" w:space="0" w:color="auto"/>
        <w:bottom w:val="none" w:sz="0" w:space="0" w:color="auto"/>
        <w:right w:val="none" w:sz="0" w:space="0" w:color="auto"/>
      </w:divBdr>
    </w:div>
    <w:div w:id="889875436">
      <w:bodyDiv w:val="1"/>
      <w:marLeft w:val="0"/>
      <w:marRight w:val="0"/>
      <w:marTop w:val="0"/>
      <w:marBottom w:val="0"/>
      <w:divBdr>
        <w:top w:val="none" w:sz="0" w:space="0" w:color="auto"/>
        <w:left w:val="none" w:sz="0" w:space="0" w:color="auto"/>
        <w:bottom w:val="none" w:sz="0" w:space="0" w:color="auto"/>
        <w:right w:val="none" w:sz="0" w:space="0" w:color="auto"/>
      </w:divBdr>
    </w:div>
    <w:div w:id="900293991">
      <w:bodyDiv w:val="1"/>
      <w:marLeft w:val="0"/>
      <w:marRight w:val="0"/>
      <w:marTop w:val="0"/>
      <w:marBottom w:val="0"/>
      <w:divBdr>
        <w:top w:val="none" w:sz="0" w:space="0" w:color="auto"/>
        <w:left w:val="none" w:sz="0" w:space="0" w:color="auto"/>
        <w:bottom w:val="none" w:sz="0" w:space="0" w:color="auto"/>
        <w:right w:val="none" w:sz="0" w:space="0" w:color="auto"/>
      </w:divBdr>
    </w:div>
    <w:div w:id="909467819">
      <w:bodyDiv w:val="1"/>
      <w:marLeft w:val="0"/>
      <w:marRight w:val="0"/>
      <w:marTop w:val="0"/>
      <w:marBottom w:val="0"/>
      <w:divBdr>
        <w:top w:val="none" w:sz="0" w:space="0" w:color="auto"/>
        <w:left w:val="none" w:sz="0" w:space="0" w:color="auto"/>
        <w:bottom w:val="none" w:sz="0" w:space="0" w:color="auto"/>
        <w:right w:val="none" w:sz="0" w:space="0" w:color="auto"/>
      </w:divBdr>
    </w:div>
    <w:div w:id="911626912">
      <w:bodyDiv w:val="1"/>
      <w:marLeft w:val="0"/>
      <w:marRight w:val="0"/>
      <w:marTop w:val="0"/>
      <w:marBottom w:val="0"/>
      <w:divBdr>
        <w:top w:val="none" w:sz="0" w:space="0" w:color="auto"/>
        <w:left w:val="none" w:sz="0" w:space="0" w:color="auto"/>
        <w:bottom w:val="none" w:sz="0" w:space="0" w:color="auto"/>
        <w:right w:val="none" w:sz="0" w:space="0" w:color="auto"/>
      </w:divBdr>
    </w:div>
    <w:div w:id="911885893">
      <w:bodyDiv w:val="1"/>
      <w:marLeft w:val="0"/>
      <w:marRight w:val="0"/>
      <w:marTop w:val="0"/>
      <w:marBottom w:val="0"/>
      <w:divBdr>
        <w:top w:val="none" w:sz="0" w:space="0" w:color="auto"/>
        <w:left w:val="none" w:sz="0" w:space="0" w:color="auto"/>
        <w:bottom w:val="none" w:sz="0" w:space="0" w:color="auto"/>
        <w:right w:val="none" w:sz="0" w:space="0" w:color="auto"/>
      </w:divBdr>
    </w:div>
    <w:div w:id="924611923">
      <w:bodyDiv w:val="1"/>
      <w:marLeft w:val="0"/>
      <w:marRight w:val="0"/>
      <w:marTop w:val="0"/>
      <w:marBottom w:val="0"/>
      <w:divBdr>
        <w:top w:val="none" w:sz="0" w:space="0" w:color="auto"/>
        <w:left w:val="none" w:sz="0" w:space="0" w:color="auto"/>
        <w:bottom w:val="none" w:sz="0" w:space="0" w:color="auto"/>
        <w:right w:val="none" w:sz="0" w:space="0" w:color="auto"/>
      </w:divBdr>
    </w:div>
    <w:div w:id="928007053">
      <w:bodyDiv w:val="1"/>
      <w:marLeft w:val="0"/>
      <w:marRight w:val="0"/>
      <w:marTop w:val="0"/>
      <w:marBottom w:val="0"/>
      <w:divBdr>
        <w:top w:val="none" w:sz="0" w:space="0" w:color="auto"/>
        <w:left w:val="none" w:sz="0" w:space="0" w:color="auto"/>
        <w:bottom w:val="none" w:sz="0" w:space="0" w:color="auto"/>
        <w:right w:val="none" w:sz="0" w:space="0" w:color="auto"/>
      </w:divBdr>
    </w:div>
    <w:div w:id="930819141">
      <w:bodyDiv w:val="1"/>
      <w:marLeft w:val="0"/>
      <w:marRight w:val="0"/>
      <w:marTop w:val="0"/>
      <w:marBottom w:val="0"/>
      <w:divBdr>
        <w:top w:val="none" w:sz="0" w:space="0" w:color="auto"/>
        <w:left w:val="none" w:sz="0" w:space="0" w:color="auto"/>
        <w:bottom w:val="none" w:sz="0" w:space="0" w:color="auto"/>
        <w:right w:val="none" w:sz="0" w:space="0" w:color="auto"/>
      </w:divBdr>
    </w:div>
    <w:div w:id="938563471">
      <w:bodyDiv w:val="1"/>
      <w:marLeft w:val="0"/>
      <w:marRight w:val="0"/>
      <w:marTop w:val="0"/>
      <w:marBottom w:val="0"/>
      <w:divBdr>
        <w:top w:val="none" w:sz="0" w:space="0" w:color="auto"/>
        <w:left w:val="none" w:sz="0" w:space="0" w:color="auto"/>
        <w:bottom w:val="none" w:sz="0" w:space="0" w:color="auto"/>
        <w:right w:val="none" w:sz="0" w:space="0" w:color="auto"/>
      </w:divBdr>
    </w:div>
    <w:div w:id="942415952">
      <w:bodyDiv w:val="1"/>
      <w:marLeft w:val="0"/>
      <w:marRight w:val="0"/>
      <w:marTop w:val="0"/>
      <w:marBottom w:val="0"/>
      <w:divBdr>
        <w:top w:val="none" w:sz="0" w:space="0" w:color="auto"/>
        <w:left w:val="none" w:sz="0" w:space="0" w:color="auto"/>
        <w:bottom w:val="none" w:sz="0" w:space="0" w:color="auto"/>
        <w:right w:val="none" w:sz="0" w:space="0" w:color="auto"/>
      </w:divBdr>
    </w:div>
    <w:div w:id="959729579">
      <w:bodyDiv w:val="1"/>
      <w:marLeft w:val="0"/>
      <w:marRight w:val="0"/>
      <w:marTop w:val="0"/>
      <w:marBottom w:val="0"/>
      <w:divBdr>
        <w:top w:val="none" w:sz="0" w:space="0" w:color="auto"/>
        <w:left w:val="none" w:sz="0" w:space="0" w:color="auto"/>
        <w:bottom w:val="none" w:sz="0" w:space="0" w:color="auto"/>
        <w:right w:val="none" w:sz="0" w:space="0" w:color="auto"/>
      </w:divBdr>
    </w:div>
    <w:div w:id="962930614">
      <w:bodyDiv w:val="1"/>
      <w:marLeft w:val="0"/>
      <w:marRight w:val="0"/>
      <w:marTop w:val="0"/>
      <w:marBottom w:val="0"/>
      <w:divBdr>
        <w:top w:val="none" w:sz="0" w:space="0" w:color="auto"/>
        <w:left w:val="none" w:sz="0" w:space="0" w:color="auto"/>
        <w:bottom w:val="none" w:sz="0" w:space="0" w:color="auto"/>
        <w:right w:val="none" w:sz="0" w:space="0" w:color="auto"/>
      </w:divBdr>
    </w:div>
    <w:div w:id="966203830">
      <w:bodyDiv w:val="1"/>
      <w:marLeft w:val="0"/>
      <w:marRight w:val="0"/>
      <w:marTop w:val="0"/>
      <w:marBottom w:val="0"/>
      <w:divBdr>
        <w:top w:val="none" w:sz="0" w:space="0" w:color="auto"/>
        <w:left w:val="none" w:sz="0" w:space="0" w:color="auto"/>
        <w:bottom w:val="none" w:sz="0" w:space="0" w:color="auto"/>
        <w:right w:val="none" w:sz="0" w:space="0" w:color="auto"/>
      </w:divBdr>
    </w:div>
    <w:div w:id="970554060">
      <w:bodyDiv w:val="1"/>
      <w:marLeft w:val="0"/>
      <w:marRight w:val="0"/>
      <w:marTop w:val="0"/>
      <w:marBottom w:val="0"/>
      <w:divBdr>
        <w:top w:val="none" w:sz="0" w:space="0" w:color="auto"/>
        <w:left w:val="none" w:sz="0" w:space="0" w:color="auto"/>
        <w:bottom w:val="none" w:sz="0" w:space="0" w:color="auto"/>
        <w:right w:val="none" w:sz="0" w:space="0" w:color="auto"/>
      </w:divBdr>
    </w:div>
    <w:div w:id="971442049">
      <w:bodyDiv w:val="1"/>
      <w:marLeft w:val="0"/>
      <w:marRight w:val="0"/>
      <w:marTop w:val="0"/>
      <w:marBottom w:val="0"/>
      <w:divBdr>
        <w:top w:val="none" w:sz="0" w:space="0" w:color="auto"/>
        <w:left w:val="none" w:sz="0" w:space="0" w:color="auto"/>
        <w:bottom w:val="none" w:sz="0" w:space="0" w:color="auto"/>
        <w:right w:val="none" w:sz="0" w:space="0" w:color="auto"/>
      </w:divBdr>
    </w:div>
    <w:div w:id="999115332">
      <w:bodyDiv w:val="1"/>
      <w:marLeft w:val="0"/>
      <w:marRight w:val="0"/>
      <w:marTop w:val="0"/>
      <w:marBottom w:val="0"/>
      <w:divBdr>
        <w:top w:val="none" w:sz="0" w:space="0" w:color="auto"/>
        <w:left w:val="none" w:sz="0" w:space="0" w:color="auto"/>
        <w:bottom w:val="none" w:sz="0" w:space="0" w:color="auto"/>
        <w:right w:val="none" w:sz="0" w:space="0" w:color="auto"/>
      </w:divBdr>
    </w:div>
    <w:div w:id="1000699411">
      <w:bodyDiv w:val="1"/>
      <w:marLeft w:val="0"/>
      <w:marRight w:val="0"/>
      <w:marTop w:val="0"/>
      <w:marBottom w:val="0"/>
      <w:divBdr>
        <w:top w:val="none" w:sz="0" w:space="0" w:color="auto"/>
        <w:left w:val="none" w:sz="0" w:space="0" w:color="auto"/>
        <w:bottom w:val="none" w:sz="0" w:space="0" w:color="auto"/>
        <w:right w:val="none" w:sz="0" w:space="0" w:color="auto"/>
      </w:divBdr>
    </w:div>
    <w:div w:id="1007486797">
      <w:bodyDiv w:val="1"/>
      <w:marLeft w:val="0"/>
      <w:marRight w:val="0"/>
      <w:marTop w:val="0"/>
      <w:marBottom w:val="0"/>
      <w:divBdr>
        <w:top w:val="none" w:sz="0" w:space="0" w:color="auto"/>
        <w:left w:val="none" w:sz="0" w:space="0" w:color="auto"/>
        <w:bottom w:val="none" w:sz="0" w:space="0" w:color="auto"/>
        <w:right w:val="none" w:sz="0" w:space="0" w:color="auto"/>
      </w:divBdr>
    </w:div>
    <w:div w:id="1010376353">
      <w:bodyDiv w:val="1"/>
      <w:marLeft w:val="0"/>
      <w:marRight w:val="0"/>
      <w:marTop w:val="0"/>
      <w:marBottom w:val="0"/>
      <w:divBdr>
        <w:top w:val="none" w:sz="0" w:space="0" w:color="auto"/>
        <w:left w:val="none" w:sz="0" w:space="0" w:color="auto"/>
        <w:bottom w:val="none" w:sz="0" w:space="0" w:color="auto"/>
        <w:right w:val="none" w:sz="0" w:space="0" w:color="auto"/>
      </w:divBdr>
    </w:div>
    <w:div w:id="1011642943">
      <w:bodyDiv w:val="1"/>
      <w:marLeft w:val="0"/>
      <w:marRight w:val="0"/>
      <w:marTop w:val="0"/>
      <w:marBottom w:val="0"/>
      <w:divBdr>
        <w:top w:val="none" w:sz="0" w:space="0" w:color="auto"/>
        <w:left w:val="none" w:sz="0" w:space="0" w:color="auto"/>
        <w:bottom w:val="none" w:sz="0" w:space="0" w:color="auto"/>
        <w:right w:val="none" w:sz="0" w:space="0" w:color="auto"/>
      </w:divBdr>
    </w:div>
    <w:div w:id="1026447807">
      <w:bodyDiv w:val="1"/>
      <w:marLeft w:val="0"/>
      <w:marRight w:val="0"/>
      <w:marTop w:val="0"/>
      <w:marBottom w:val="0"/>
      <w:divBdr>
        <w:top w:val="none" w:sz="0" w:space="0" w:color="auto"/>
        <w:left w:val="none" w:sz="0" w:space="0" w:color="auto"/>
        <w:bottom w:val="none" w:sz="0" w:space="0" w:color="auto"/>
        <w:right w:val="none" w:sz="0" w:space="0" w:color="auto"/>
      </w:divBdr>
    </w:div>
    <w:div w:id="1027100671">
      <w:bodyDiv w:val="1"/>
      <w:marLeft w:val="0"/>
      <w:marRight w:val="0"/>
      <w:marTop w:val="0"/>
      <w:marBottom w:val="0"/>
      <w:divBdr>
        <w:top w:val="none" w:sz="0" w:space="0" w:color="auto"/>
        <w:left w:val="none" w:sz="0" w:space="0" w:color="auto"/>
        <w:bottom w:val="none" w:sz="0" w:space="0" w:color="auto"/>
        <w:right w:val="none" w:sz="0" w:space="0" w:color="auto"/>
      </w:divBdr>
    </w:div>
    <w:div w:id="1037196861">
      <w:bodyDiv w:val="1"/>
      <w:marLeft w:val="0"/>
      <w:marRight w:val="0"/>
      <w:marTop w:val="0"/>
      <w:marBottom w:val="0"/>
      <w:divBdr>
        <w:top w:val="none" w:sz="0" w:space="0" w:color="auto"/>
        <w:left w:val="none" w:sz="0" w:space="0" w:color="auto"/>
        <w:bottom w:val="none" w:sz="0" w:space="0" w:color="auto"/>
        <w:right w:val="none" w:sz="0" w:space="0" w:color="auto"/>
      </w:divBdr>
    </w:div>
    <w:div w:id="1037661736">
      <w:bodyDiv w:val="1"/>
      <w:marLeft w:val="0"/>
      <w:marRight w:val="0"/>
      <w:marTop w:val="0"/>
      <w:marBottom w:val="0"/>
      <w:divBdr>
        <w:top w:val="none" w:sz="0" w:space="0" w:color="auto"/>
        <w:left w:val="none" w:sz="0" w:space="0" w:color="auto"/>
        <w:bottom w:val="none" w:sz="0" w:space="0" w:color="auto"/>
        <w:right w:val="none" w:sz="0" w:space="0" w:color="auto"/>
      </w:divBdr>
    </w:div>
    <w:div w:id="1041133028">
      <w:bodyDiv w:val="1"/>
      <w:marLeft w:val="0"/>
      <w:marRight w:val="0"/>
      <w:marTop w:val="0"/>
      <w:marBottom w:val="0"/>
      <w:divBdr>
        <w:top w:val="none" w:sz="0" w:space="0" w:color="auto"/>
        <w:left w:val="none" w:sz="0" w:space="0" w:color="auto"/>
        <w:bottom w:val="none" w:sz="0" w:space="0" w:color="auto"/>
        <w:right w:val="none" w:sz="0" w:space="0" w:color="auto"/>
      </w:divBdr>
    </w:div>
    <w:div w:id="1042483494">
      <w:bodyDiv w:val="1"/>
      <w:marLeft w:val="0"/>
      <w:marRight w:val="0"/>
      <w:marTop w:val="0"/>
      <w:marBottom w:val="0"/>
      <w:divBdr>
        <w:top w:val="none" w:sz="0" w:space="0" w:color="auto"/>
        <w:left w:val="none" w:sz="0" w:space="0" w:color="auto"/>
        <w:bottom w:val="none" w:sz="0" w:space="0" w:color="auto"/>
        <w:right w:val="none" w:sz="0" w:space="0" w:color="auto"/>
      </w:divBdr>
    </w:div>
    <w:div w:id="1051004170">
      <w:bodyDiv w:val="1"/>
      <w:marLeft w:val="0"/>
      <w:marRight w:val="0"/>
      <w:marTop w:val="0"/>
      <w:marBottom w:val="0"/>
      <w:divBdr>
        <w:top w:val="none" w:sz="0" w:space="0" w:color="auto"/>
        <w:left w:val="none" w:sz="0" w:space="0" w:color="auto"/>
        <w:bottom w:val="none" w:sz="0" w:space="0" w:color="auto"/>
        <w:right w:val="none" w:sz="0" w:space="0" w:color="auto"/>
      </w:divBdr>
    </w:div>
    <w:div w:id="1052264273">
      <w:bodyDiv w:val="1"/>
      <w:marLeft w:val="0"/>
      <w:marRight w:val="0"/>
      <w:marTop w:val="0"/>
      <w:marBottom w:val="0"/>
      <w:divBdr>
        <w:top w:val="none" w:sz="0" w:space="0" w:color="auto"/>
        <w:left w:val="none" w:sz="0" w:space="0" w:color="auto"/>
        <w:bottom w:val="none" w:sz="0" w:space="0" w:color="auto"/>
        <w:right w:val="none" w:sz="0" w:space="0" w:color="auto"/>
      </w:divBdr>
    </w:div>
    <w:div w:id="1056514080">
      <w:bodyDiv w:val="1"/>
      <w:marLeft w:val="0"/>
      <w:marRight w:val="0"/>
      <w:marTop w:val="0"/>
      <w:marBottom w:val="0"/>
      <w:divBdr>
        <w:top w:val="none" w:sz="0" w:space="0" w:color="auto"/>
        <w:left w:val="none" w:sz="0" w:space="0" w:color="auto"/>
        <w:bottom w:val="none" w:sz="0" w:space="0" w:color="auto"/>
        <w:right w:val="none" w:sz="0" w:space="0" w:color="auto"/>
      </w:divBdr>
    </w:div>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 w:id="1072310565">
      <w:bodyDiv w:val="1"/>
      <w:marLeft w:val="0"/>
      <w:marRight w:val="0"/>
      <w:marTop w:val="0"/>
      <w:marBottom w:val="0"/>
      <w:divBdr>
        <w:top w:val="none" w:sz="0" w:space="0" w:color="auto"/>
        <w:left w:val="none" w:sz="0" w:space="0" w:color="auto"/>
        <w:bottom w:val="none" w:sz="0" w:space="0" w:color="auto"/>
        <w:right w:val="none" w:sz="0" w:space="0" w:color="auto"/>
      </w:divBdr>
    </w:div>
    <w:div w:id="1075779356">
      <w:bodyDiv w:val="1"/>
      <w:marLeft w:val="0"/>
      <w:marRight w:val="0"/>
      <w:marTop w:val="0"/>
      <w:marBottom w:val="0"/>
      <w:divBdr>
        <w:top w:val="none" w:sz="0" w:space="0" w:color="auto"/>
        <w:left w:val="none" w:sz="0" w:space="0" w:color="auto"/>
        <w:bottom w:val="none" w:sz="0" w:space="0" w:color="auto"/>
        <w:right w:val="none" w:sz="0" w:space="0" w:color="auto"/>
      </w:divBdr>
    </w:div>
    <w:div w:id="1080952391">
      <w:bodyDiv w:val="1"/>
      <w:marLeft w:val="0"/>
      <w:marRight w:val="0"/>
      <w:marTop w:val="0"/>
      <w:marBottom w:val="0"/>
      <w:divBdr>
        <w:top w:val="none" w:sz="0" w:space="0" w:color="auto"/>
        <w:left w:val="none" w:sz="0" w:space="0" w:color="auto"/>
        <w:bottom w:val="none" w:sz="0" w:space="0" w:color="auto"/>
        <w:right w:val="none" w:sz="0" w:space="0" w:color="auto"/>
      </w:divBdr>
    </w:div>
    <w:div w:id="1085802504">
      <w:bodyDiv w:val="1"/>
      <w:marLeft w:val="0"/>
      <w:marRight w:val="0"/>
      <w:marTop w:val="0"/>
      <w:marBottom w:val="0"/>
      <w:divBdr>
        <w:top w:val="none" w:sz="0" w:space="0" w:color="auto"/>
        <w:left w:val="none" w:sz="0" w:space="0" w:color="auto"/>
        <w:bottom w:val="none" w:sz="0" w:space="0" w:color="auto"/>
        <w:right w:val="none" w:sz="0" w:space="0" w:color="auto"/>
      </w:divBdr>
    </w:div>
    <w:div w:id="1088380620">
      <w:bodyDiv w:val="1"/>
      <w:marLeft w:val="0"/>
      <w:marRight w:val="0"/>
      <w:marTop w:val="0"/>
      <w:marBottom w:val="0"/>
      <w:divBdr>
        <w:top w:val="none" w:sz="0" w:space="0" w:color="auto"/>
        <w:left w:val="none" w:sz="0" w:space="0" w:color="auto"/>
        <w:bottom w:val="none" w:sz="0" w:space="0" w:color="auto"/>
        <w:right w:val="none" w:sz="0" w:space="0" w:color="auto"/>
      </w:divBdr>
    </w:div>
    <w:div w:id="1088577581">
      <w:bodyDiv w:val="1"/>
      <w:marLeft w:val="0"/>
      <w:marRight w:val="0"/>
      <w:marTop w:val="0"/>
      <w:marBottom w:val="0"/>
      <w:divBdr>
        <w:top w:val="none" w:sz="0" w:space="0" w:color="auto"/>
        <w:left w:val="none" w:sz="0" w:space="0" w:color="auto"/>
        <w:bottom w:val="none" w:sz="0" w:space="0" w:color="auto"/>
        <w:right w:val="none" w:sz="0" w:space="0" w:color="auto"/>
      </w:divBdr>
    </w:div>
    <w:div w:id="1092582586">
      <w:bodyDiv w:val="1"/>
      <w:marLeft w:val="0"/>
      <w:marRight w:val="0"/>
      <w:marTop w:val="0"/>
      <w:marBottom w:val="0"/>
      <w:divBdr>
        <w:top w:val="none" w:sz="0" w:space="0" w:color="auto"/>
        <w:left w:val="none" w:sz="0" w:space="0" w:color="auto"/>
        <w:bottom w:val="none" w:sz="0" w:space="0" w:color="auto"/>
        <w:right w:val="none" w:sz="0" w:space="0" w:color="auto"/>
      </w:divBdr>
    </w:div>
    <w:div w:id="1096944285">
      <w:bodyDiv w:val="1"/>
      <w:marLeft w:val="0"/>
      <w:marRight w:val="0"/>
      <w:marTop w:val="0"/>
      <w:marBottom w:val="0"/>
      <w:divBdr>
        <w:top w:val="none" w:sz="0" w:space="0" w:color="auto"/>
        <w:left w:val="none" w:sz="0" w:space="0" w:color="auto"/>
        <w:bottom w:val="none" w:sz="0" w:space="0" w:color="auto"/>
        <w:right w:val="none" w:sz="0" w:space="0" w:color="auto"/>
      </w:divBdr>
    </w:div>
    <w:div w:id="1099838957">
      <w:bodyDiv w:val="1"/>
      <w:marLeft w:val="0"/>
      <w:marRight w:val="0"/>
      <w:marTop w:val="0"/>
      <w:marBottom w:val="0"/>
      <w:divBdr>
        <w:top w:val="none" w:sz="0" w:space="0" w:color="auto"/>
        <w:left w:val="none" w:sz="0" w:space="0" w:color="auto"/>
        <w:bottom w:val="none" w:sz="0" w:space="0" w:color="auto"/>
        <w:right w:val="none" w:sz="0" w:space="0" w:color="auto"/>
      </w:divBdr>
    </w:div>
    <w:div w:id="1099905582">
      <w:bodyDiv w:val="1"/>
      <w:marLeft w:val="0"/>
      <w:marRight w:val="0"/>
      <w:marTop w:val="0"/>
      <w:marBottom w:val="0"/>
      <w:divBdr>
        <w:top w:val="none" w:sz="0" w:space="0" w:color="auto"/>
        <w:left w:val="none" w:sz="0" w:space="0" w:color="auto"/>
        <w:bottom w:val="none" w:sz="0" w:space="0" w:color="auto"/>
        <w:right w:val="none" w:sz="0" w:space="0" w:color="auto"/>
      </w:divBdr>
    </w:div>
    <w:div w:id="1101679489">
      <w:bodyDiv w:val="1"/>
      <w:marLeft w:val="0"/>
      <w:marRight w:val="0"/>
      <w:marTop w:val="0"/>
      <w:marBottom w:val="0"/>
      <w:divBdr>
        <w:top w:val="none" w:sz="0" w:space="0" w:color="auto"/>
        <w:left w:val="none" w:sz="0" w:space="0" w:color="auto"/>
        <w:bottom w:val="none" w:sz="0" w:space="0" w:color="auto"/>
        <w:right w:val="none" w:sz="0" w:space="0" w:color="auto"/>
      </w:divBdr>
    </w:div>
    <w:div w:id="1102797275">
      <w:bodyDiv w:val="1"/>
      <w:marLeft w:val="0"/>
      <w:marRight w:val="0"/>
      <w:marTop w:val="0"/>
      <w:marBottom w:val="0"/>
      <w:divBdr>
        <w:top w:val="none" w:sz="0" w:space="0" w:color="auto"/>
        <w:left w:val="none" w:sz="0" w:space="0" w:color="auto"/>
        <w:bottom w:val="none" w:sz="0" w:space="0" w:color="auto"/>
        <w:right w:val="none" w:sz="0" w:space="0" w:color="auto"/>
      </w:divBdr>
    </w:div>
    <w:div w:id="1108280028">
      <w:bodyDiv w:val="1"/>
      <w:marLeft w:val="0"/>
      <w:marRight w:val="0"/>
      <w:marTop w:val="0"/>
      <w:marBottom w:val="0"/>
      <w:divBdr>
        <w:top w:val="none" w:sz="0" w:space="0" w:color="auto"/>
        <w:left w:val="none" w:sz="0" w:space="0" w:color="auto"/>
        <w:bottom w:val="none" w:sz="0" w:space="0" w:color="auto"/>
        <w:right w:val="none" w:sz="0" w:space="0" w:color="auto"/>
      </w:divBdr>
    </w:div>
    <w:div w:id="1117984626">
      <w:bodyDiv w:val="1"/>
      <w:marLeft w:val="0"/>
      <w:marRight w:val="0"/>
      <w:marTop w:val="0"/>
      <w:marBottom w:val="0"/>
      <w:divBdr>
        <w:top w:val="none" w:sz="0" w:space="0" w:color="auto"/>
        <w:left w:val="none" w:sz="0" w:space="0" w:color="auto"/>
        <w:bottom w:val="none" w:sz="0" w:space="0" w:color="auto"/>
        <w:right w:val="none" w:sz="0" w:space="0" w:color="auto"/>
      </w:divBdr>
    </w:div>
    <w:div w:id="1134062418">
      <w:bodyDiv w:val="1"/>
      <w:marLeft w:val="0"/>
      <w:marRight w:val="0"/>
      <w:marTop w:val="0"/>
      <w:marBottom w:val="0"/>
      <w:divBdr>
        <w:top w:val="none" w:sz="0" w:space="0" w:color="auto"/>
        <w:left w:val="none" w:sz="0" w:space="0" w:color="auto"/>
        <w:bottom w:val="none" w:sz="0" w:space="0" w:color="auto"/>
        <w:right w:val="none" w:sz="0" w:space="0" w:color="auto"/>
      </w:divBdr>
    </w:div>
    <w:div w:id="1143884658">
      <w:bodyDiv w:val="1"/>
      <w:marLeft w:val="0"/>
      <w:marRight w:val="0"/>
      <w:marTop w:val="0"/>
      <w:marBottom w:val="0"/>
      <w:divBdr>
        <w:top w:val="none" w:sz="0" w:space="0" w:color="auto"/>
        <w:left w:val="none" w:sz="0" w:space="0" w:color="auto"/>
        <w:bottom w:val="none" w:sz="0" w:space="0" w:color="auto"/>
        <w:right w:val="none" w:sz="0" w:space="0" w:color="auto"/>
      </w:divBdr>
    </w:div>
    <w:div w:id="1145009786">
      <w:bodyDiv w:val="1"/>
      <w:marLeft w:val="0"/>
      <w:marRight w:val="0"/>
      <w:marTop w:val="0"/>
      <w:marBottom w:val="0"/>
      <w:divBdr>
        <w:top w:val="none" w:sz="0" w:space="0" w:color="auto"/>
        <w:left w:val="none" w:sz="0" w:space="0" w:color="auto"/>
        <w:bottom w:val="none" w:sz="0" w:space="0" w:color="auto"/>
        <w:right w:val="none" w:sz="0" w:space="0" w:color="auto"/>
      </w:divBdr>
    </w:div>
    <w:div w:id="1147211537">
      <w:bodyDiv w:val="1"/>
      <w:marLeft w:val="0"/>
      <w:marRight w:val="0"/>
      <w:marTop w:val="0"/>
      <w:marBottom w:val="0"/>
      <w:divBdr>
        <w:top w:val="none" w:sz="0" w:space="0" w:color="auto"/>
        <w:left w:val="none" w:sz="0" w:space="0" w:color="auto"/>
        <w:bottom w:val="none" w:sz="0" w:space="0" w:color="auto"/>
        <w:right w:val="none" w:sz="0" w:space="0" w:color="auto"/>
      </w:divBdr>
    </w:div>
    <w:div w:id="1149859751">
      <w:bodyDiv w:val="1"/>
      <w:marLeft w:val="0"/>
      <w:marRight w:val="0"/>
      <w:marTop w:val="0"/>
      <w:marBottom w:val="0"/>
      <w:divBdr>
        <w:top w:val="none" w:sz="0" w:space="0" w:color="auto"/>
        <w:left w:val="none" w:sz="0" w:space="0" w:color="auto"/>
        <w:bottom w:val="none" w:sz="0" w:space="0" w:color="auto"/>
        <w:right w:val="none" w:sz="0" w:space="0" w:color="auto"/>
      </w:divBdr>
    </w:div>
    <w:div w:id="1156918233">
      <w:bodyDiv w:val="1"/>
      <w:marLeft w:val="0"/>
      <w:marRight w:val="0"/>
      <w:marTop w:val="0"/>
      <w:marBottom w:val="0"/>
      <w:divBdr>
        <w:top w:val="none" w:sz="0" w:space="0" w:color="auto"/>
        <w:left w:val="none" w:sz="0" w:space="0" w:color="auto"/>
        <w:bottom w:val="none" w:sz="0" w:space="0" w:color="auto"/>
        <w:right w:val="none" w:sz="0" w:space="0" w:color="auto"/>
      </w:divBdr>
    </w:div>
    <w:div w:id="1158690063">
      <w:bodyDiv w:val="1"/>
      <w:marLeft w:val="0"/>
      <w:marRight w:val="0"/>
      <w:marTop w:val="0"/>
      <w:marBottom w:val="0"/>
      <w:divBdr>
        <w:top w:val="none" w:sz="0" w:space="0" w:color="auto"/>
        <w:left w:val="none" w:sz="0" w:space="0" w:color="auto"/>
        <w:bottom w:val="none" w:sz="0" w:space="0" w:color="auto"/>
        <w:right w:val="none" w:sz="0" w:space="0" w:color="auto"/>
      </w:divBdr>
    </w:div>
    <w:div w:id="1162039176">
      <w:bodyDiv w:val="1"/>
      <w:marLeft w:val="0"/>
      <w:marRight w:val="0"/>
      <w:marTop w:val="0"/>
      <w:marBottom w:val="0"/>
      <w:divBdr>
        <w:top w:val="none" w:sz="0" w:space="0" w:color="auto"/>
        <w:left w:val="none" w:sz="0" w:space="0" w:color="auto"/>
        <w:bottom w:val="none" w:sz="0" w:space="0" w:color="auto"/>
        <w:right w:val="none" w:sz="0" w:space="0" w:color="auto"/>
      </w:divBdr>
    </w:div>
    <w:div w:id="1171796545">
      <w:bodyDiv w:val="1"/>
      <w:marLeft w:val="0"/>
      <w:marRight w:val="0"/>
      <w:marTop w:val="0"/>
      <w:marBottom w:val="0"/>
      <w:divBdr>
        <w:top w:val="none" w:sz="0" w:space="0" w:color="auto"/>
        <w:left w:val="none" w:sz="0" w:space="0" w:color="auto"/>
        <w:bottom w:val="none" w:sz="0" w:space="0" w:color="auto"/>
        <w:right w:val="none" w:sz="0" w:space="0" w:color="auto"/>
      </w:divBdr>
    </w:div>
    <w:div w:id="1172988481">
      <w:bodyDiv w:val="1"/>
      <w:marLeft w:val="0"/>
      <w:marRight w:val="0"/>
      <w:marTop w:val="0"/>
      <w:marBottom w:val="0"/>
      <w:divBdr>
        <w:top w:val="none" w:sz="0" w:space="0" w:color="auto"/>
        <w:left w:val="none" w:sz="0" w:space="0" w:color="auto"/>
        <w:bottom w:val="none" w:sz="0" w:space="0" w:color="auto"/>
        <w:right w:val="none" w:sz="0" w:space="0" w:color="auto"/>
      </w:divBdr>
    </w:div>
    <w:div w:id="1186673250">
      <w:bodyDiv w:val="1"/>
      <w:marLeft w:val="0"/>
      <w:marRight w:val="0"/>
      <w:marTop w:val="0"/>
      <w:marBottom w:val="0"/>
      <w:divBdr>
        <w:top w:val="none" w:sz="0" w:space="0" w:color="auto"/>
        <w:left w:val="none" w:sz="0" w:space="0" w:color="auto"/>
        <w:bottom w:val="none" w:sz="0" w:space="0" w:color="auto"/>
        <w:right w:val="none" w:sz="0" w:space="0" w:color="auto"/>
      </w:divBdr>
    </w:div>
    <w:div w:id="1191186592">
      <w:bodyDiv w:val="1"/>
      <w:marLeft w:val="0"/>
      <w:marRight w:val="0"/>
      <w:marTop w:val="0"/>
      <w:marBottom w:val="0"/>
      <w:divBdr>
        <w:top w:val="none" w:sz="0" w:space="0" w:color="auto"/>
        <w:left w:val="none" w:sz="0" w:space="0" w:color="auto"/>
        <w:bottom w:val="none" w:sz="0" w:space="0" w:color="auto"/>
        <w:right w:val="none" w:sz="0" w:space="0" w:color="auto"/>
      </w:divBdr>
    </w:div>
    <w:div w:id="1191575637">
      <w:bodyDiv w:val="1"/>
      <w:marLeft w:val="0"/>
      <w:marRight w:val="0"/>
      <w:marTop w:val="0"/>
      <w:marBottom w:val="0"/>
      <w:divBdr>
        <w:top w:val="none" w:sz="0" w:space="0" w:color="auto"/>
        <w:left w:val="none" w:sz="0" w:space="0" w:color="auto"/>
        <w:bottom w:val="none" w:sz="0" w:space="0" w:color="auto"/>
        <w:right w:val="none" w:sz="0" w:space="0" w:color="auto"/>
      </w:divBdr>
    </w:div>
    <w:div w:id="1191989071">
      <w:bodyDiv w:val="1"/>
      <w:marLeft w:val="0"/>
      <w:marRight w:val="0"/>
      <w:marTop w:val="0"/>
      <w:marBottom w:val="0"/>
      <w:divBdr>
        <w:top w:val="none" w:sz="0" w:space="0" w:color="auto"/>
        <w:left w:val="none" w:sz="0" w:space="0" w:color="auto"/>
        <w:bottom w:val="none" w:sz="0" w:space="0" w:color="auto"/>
        <w:right w:val="none" w:sz="0" w:space="0" w:color="auto"/>
      </w:divBdr>
    </w:div>
    <w:div w:id="1195384622">
      <w:bodyDiv w:val="1"/>
      <w:marLeft w:val="0"/>
      <w:marRight w:val="0"/>
      <w:marTop w:val="0"/>
      <w:marBottom w:val="0"/>
      <w:divBdr>
        <w:top w:val="none" w:sz="0" w:space="0" w:color="auto"/>
        <w:left w:val="none" w:sz="0" w:space="0" w:color="auto"/>
        <w:bottom w:val="none" w:sz="0" w:space="0" w:color="auto"/>
        <w:right w:val="none" w:sz="0" w:space="0" w:color="auto"/>
      </w:divBdr>
    </w:div>
    <w:div w:id="1196966446">
      <w:bodyDiv w:val="1"/>
      <w:marLeft w:val="0"/>
      <w:marRight w:val="0"/>
      <w:marTop w:val="0"/>
      <w:marBottom w:val="0"/>
      <w:divBdr>
        <w:top w:val="none" w:sz="0" w:space="0" w:color="auto"/>
        <w:left w:val="none" w:sz="0" w:space="0" w:color="auto"/>
        <w:bottom w:val="none" w:sz="0" w:space="0" w:color="auto"/>
        <w:right w:val="none" w:sz="0" w:space="0" w:color="auto"/>
      </w:divBdr>
    </w:div>
    <w:div w:id="1199582570">
      <w:bodyDiv w:val="1"/>
      <w:marLeft w:val="0"/>
      <w:marRight w:val="0"/>
      <w:marTop w:val="0"/>
      <w:marBottom w:val="0"/>
      <w:divBdr>
        <w:top w:val="none" w:sz="0" w:space="0" w:color="auto"/>
        <w:left w:val="none" w:sz="0" w:space="0" w:color="auto"/>
        <w:bottom w:val="none" w:sz="0" w:space="0" w:color="auto"/>
        <w:right w:val="none" w:sz="0" w:space="0" w:color="auto"/>
      </w:divBdr>
    </w:div>
    <w:div w:id="1214388907">
      <w:bodyDiv w:val="1"/>
      <w:marLeft w:val="0"/>
      <w:marRight w:val="0"/>
      <w:marTop w:val="0"/>
      <w:marBottom w:val="0"/>
      <w:divBdr>
        <w:top w:val="none" w:sz="0" w:space="0" w:color="auto"/>
        <w:left w:val="none" w:sz="0" w:space="0" w:color="auto"/>
        <w:bottom w:val="none" w:sz="0" w:space="0" w:color="auto"/>
        <w:right w:val="none" w:sz="0" w:space="0" w:color="auto"/>
      </w:divBdr>
    </w:div>
    <w:div w:id="1215048652">
      <w:bodyDiv w:val="1"/>
      <w:marLeft w:val="0"/>
      <w:marRight w:val="0"/>
      <w:marTop w:val="0"/>
      <w:marBottom w:val="0"/>
      <w:divBdr>
        <w:top w:val="none" w:sz="0" w:space="0" w:color="auto"/>
        <w:left w:val="none" w:sz="0" w:space="0" w:color="auto"/>
        <w:bottom w:val="none" w:sz="0" w:space="0" w:color="auto"/>
        <w:right w:val="none" w:sz="0" w:space="0" w:color="auto"/>
      </w:divBdr>
    </w:div>
    <w:div w:id="1224675402">
      <w:bodyDiv w:val="1"/>
      <w:marLeft w:val="0"/>
      <w:marRight w:val="0"/>
      <w:marTop w:val="0"/>
      <w:marBottom w:val="0"/>
      <w:divBdr>
        <w:top w:val="none" w:sz="0" w:space="0" w:color="auto"/>
        <w:left w:val="none" w:sz="0" w:space="0" w:color="auto"/>
        <w:bottom w:val="none" w:sz="0" w:space="0" w:color="auto"/>
        <w:right w:val="none" w:sz="0" w:space="0" w:color="auto"/>
      </w:divBdr>
    </w:div>
    <w:div w:id="1225067183">
      <w:bodyDiv w:val="1"/>
      <w:marLeft w:val="0"/>
      <w:marRight w:val="0"/>
      <w:marTop w:val="0"/>
      <w:marBottom w:val="0"/>
      <w:divBdr>
        <w:top w:val="none" w:sz="0" w:space="0" w:color="auto"/>
        <w:left w:val="none" w:sz="0" w:space="0" w:color="auto"/>
        <w:bottom w:val="none" w:sz="0" w:space="0" w:color="auto"/>
        <w:right w:val="none" w:sz="0" w:space="0" w:color="auto"/>
      </w:divBdr>
    </w:div>
    <w:div w:id="1227913992">
      <w:bodyDiv w:val="1"/>
      <w:marLeft w:val="0"/>
      <w:marRight w:val="0"/>
      <w:marTop w:val="0"/>
      <w:marBottom w:val="0"/>
      <w:divBdr>
        <w:top w:val="none" w:sz="0" w:space="0" w:color="auto"/>
        <w:left w:val="none" w:sz="0" w:space="0" w:color="auto"/>
        <w:bottom w:val="none" w:sz="0" w:space="0" w:color="auto"/>
        <w:right w:val="none" w:sz="0" w:space="0" w:color="auto"/>
      </w:divBdr>
    </w:div>
    <w:div w:id="1229880120">
      <w:bodyDiv w:val="1"/>
      <w:marLeft w:val="0"/>
      <w:marRight w:val="0"/>
      <w:marTop w:val="0"/>
      <w:marBottom w:val="0"/>
      <w:divBdr>
        <w:top w:val="none" w:sz="0" w:space="0" w:color="auto"/>
        <w:left w:val="none" w:sz="0" w:space="0" w:color="auto"/>
        <w:bottom w:val="none" w:sz="0" w:space="0" w:color="auto"/>
        <w:right w:val="none" w:sz="0" w:space="0" w:color="auto"/>
      </w:divBdr>
    </w:div>
    <w:div w:id="1231228470">
      <w:bodyDiv w:val="1"/>
      <w:marLeft w:val="0"/>
      <w:marRight w:val="0"/>
      <w:marTop w:val="0"/>
      <w:marBottom w:val="0"/>
      <w:divBdr>
        <w:top w:val="none" w:sz="0" w:space="0" w:color="auto"/>
        <w:left w:val="none" w:sz="0" w:space="0" w:color="auto"/>
        <w:bottom w:val="none" w:sz="0" w:space="0" w:color="auto"/>
        <w:right w:val="none" w:sz="0" w:space="0" w:color="auto"/>
      </w:divBdr>
    </w:div>
    <w:div w:id="1232614046">
      <w:bodyDiv w:val="1"/>
      <w:marLeft w:val="0"/>
      <w:marRight w:val="0"/>
      <w:marTop w:val="0"/>
      <w:marBottom w:val="0"/>
      <w:divBdr>
        <w:top w:val="none" w:sz="0" w:space="0" w:color="auto"/>
        <w:left w:val="none" w:sz="0" w:space="0" w:color="auto"/>
        <w:bottom w:val="none" w:sz="0" w:space="0" w:color="auto"/>
        <w:right w:val="none" w:sz="0" w:space="0" w:color="auto"/>
      </w:divBdr>
    </w:div>
    <w:div w:id="1241065268">
      <w:bodyDiv w:val="1"/>
      <w:marLeft w:val="0"/>
      <w:marRight w:val="0"/>
      <w:marTop w:val="0"/>
      <w:marBottom w:val="0"/>
      <w:divBdr>
        <w:top w:val="none" w:sz="0" w:space="0" w:color="auto"/>
        <w:left w:val="none" w:sz="0" w:space="0" w:color="auto"/>
        <w:bottom w:val="none" w:sz="0" w:space="0" w:color="auto"/>
        <w:right w:val="none" w:sz="0" w:space="0" w:color="auto"/>
      </w:divBdr>
    </w:div>
    <w:div w:id="1242182620">
      <w:bodyDiv w:val="1"/>
      <w:marLeft w:val="0"/>
      <w:marRight w:val="0"/>
      <w:marTop w:val="0"/>
      <w:marBottom w:val="0"/>
      <w:divBdr>
        <w:top w:val="none" w:sz="0" w:space="0" w:color="auto"/>
        <w:left w:val="none" w:sz="0" w:space="0" w:color="auto"/>
        <w:bottom w:val="none" w:sz="0" w:space="0" w:color="auto"/>
        <w:right w:val="none" w:sz="0" w:space="0" w:color="auto"/>
      </w:divBdr>
    </w:div>
    <w:div w:id="1250650611">
      <w:bodyDiv w:val="1"/>
      <w:marLeft w:val="0"/>
      <w:marRight w:val="0"/>
      <w:marTop w:val="0"/>
      <w:marBottom w:val="0"/>
      <w:divBdr>
        <w:top w:val="none" w:sz="0" w:space="0" w:color="auto"/>
        <w:left w:val="none" w:sz="0" w:space="0" w:color="auto"/>
        <w:bottom w:val="none" w:sz="0" w:space="0" w:color="auto"/>
        <w:right w:val="none" w:sz="0" w:space="0" w:color="auto"/>
      </w:divBdr>
    </w:div>
    <w:div w:id="1257858560">
      <w:bodyDiv w:val="1"/>
      <w:marLeft w:val="0"/>
      <w:marRight w:val="0"/>
      <w:marTop w:val="0"/>
      <w:marBottom w:val="0"/>
      <w:divBdr>
        <w:top w:val="none" w:sz="0" w:space="0" w:color="auto"/>
        <w:left w:val="none" w:sz="0" w:space="0" w:color="auto"/>
        <w:bottom w:val="none" w:sz="0" w:space="0" w:color="auto"/>
        <w:right w:val="none" w:sz="0" w:space="0" w:color="auto"/>
      </w:divBdr>
    </w:div>
    <w:div w:id="1278365664">
      <w:bodyDiv w:val="1"/>
      <w:marLeft w:val="0"/>
      <w:marRight w:val="0"/>
      <w:marTop w:val="0"/>
      <w:marBottom w:val="0"/>
      <w:divBdr>
        <w:top w:val="none" w:sz="0" w:space="0" w:color="auto"/>
        <w:left w:val="none" w:sz="0" w:space="0" w:color="auto"/>
        <w:bottom w:val="none" w:sz="0" w:space="0" w:color="auto"/>
        <w:right w:val="none" w:sz="0" w:space="0" w:color="auto"/>
      </w:divBdr>
    </w:div>
    <w:div w:id="1284533307">
      <w:bodyDiv w:val="1"/>
      <w:marLeft w:val="0"/>
      <w:marRight w:val="0"/>
      <w:marTop w:val="0"/>
      <w:marBottom w:val="0"/>
      <w:divBdr>
        <w:top w:val="none" w:sz="0" w:space="0" w:color="auto"/>
        <w:left w:val="none" w:sz="0" w:space="0" w:color="auto"/>
        <w:bottom w:val="none" w:sz="0" w:space="0" w:color="auto"/>
        <w:right w:val="none" w:sz="0" w:space="0" w:color="auto"/>
      </w:divBdr>
    </w:div>
    <w:div w:id="1286232168">
      <w:bodyDiv w:val="1"/>
      <w:marLeft w:val="0"/>
      <w:marRight w:val="0"/>
      <w:marTop w:val="0"/>
      <w:marBottom w:val="0"/>
      <w:divBdr>
        <w:top w:val="none" w:sz="0" w:space="0" w:color="auto"/>
        <w:left w:val="none" w:sz="0" w:space="0" w:color="auto"/>
        <w:bottom w:val="none" w:sz="0" w:space="0" w:color="auto"/>
        <w:right w:val="none" w:sz="0" w:space="0" w:color="auto"/>
      </w:divBdr>
    </w:div>
    <w:div w:id="1294748282">
      <w:bodyDiv w:val="1"/>
      <w:marLeft w:val="0"/>
      <w:marRight w:val="0"/>
      <w:marTop w:val="0"/>
      <w:marBottom w:val="0"/>
      <w:divBdr>
        <w:top w:val="none" w:sz="0" w:space="0" w:color="auto"/>
        <w:left w:val="none" w:sz="0" w:space="0" w:color="auto"/>
        <w:bottom w:val="none" w:sz="0" w:space="0" w:color="auto"/>
        <w:right w:val="none" w:sz="0" w:space="0" w:color="auto"/>
      </w:divBdr>
    </w:div>
    <w:div w:id="1311716928">
      <w:bodyDiv w:val="1"/>
      <w:marLeft w:val="0"/>
      <w:marRight w:val="0"/>
      <w:marTop w:val="0"/>
      <w:marBottom w:val="0"/>
      <w:divBdr>
        <w:top w:val="none" w:sz="0" w:space="0" w:color="auto"/>
        <w:left w:val="none" w:sz="0" w:space="0" w:color="auto"/>
        <w:bottom w:val="none" w:sz="0" w:space="0" w:color="auto"/>
        <w:right w:val="none" w:sz="0" w:space="0" w:color="auto"/>
      </w:divBdr>
    </w:div>
    <w:div w:id="1314405621">
      <w:bodyDiv w:val="1"/>
      <w:marLeft w:val="0"/>
      <w:marRight w:val="0"/>
      <w:marTop w:val="0"/>
      <w:marBottom w:val="0"/>
      <w:divBdr>
        <w:top w:val="none" w:sz="0" w:space="0" w:color="auto"/>
        <w:left w:val="none" w:sz="0" w:space="0" w:color="auto"/>
        <w:bottom w:val="none" w:sz="0" w:space="0" w:color="auto"/>
        <w:right w:val="none" w:sz="0" w:space="0" w:color="auto"/>
      </w:divBdr>
    </w:div>
    <w:div w:id="1325817231">
      <w:bodyDiv w:val="1"/>
      <w:marLeft w:val="0"/>
      <w:marRight w:val="0"/>
      <w:marTop w:val="0"/>
      <w:marBottom w:val="0"/>
      <w:divBdr>
        <w:top w:val="none" w:sz="0" w:space="0" w:color="auto"/>
        <w:left w:val="none" w:sz="0" w:space="0" w:color="auto"/>
        <w:bottom w:val="none" w:sz="0" w:space="0" w:color="auto"/>
        <w:right w:val="none" w:sz="0" w:space="0" w:color="auto"/>
      </w:divBdr>
    </w:div>
    <w:div w:id="1329555346">
      <w:bodyDiv w:val="1"/>
      <w:marLeft w:val="0"/>
      <w:marRight w:val="0"/>
      <w:marTop w:val="0"/>
      <w:marBottom w:val="0"/>
      <w:divBdr>
        <w:top w:val="none" w:sz="0" w:space="0" w:color="auto"/>
        <w:left w:val="none" w:sz="0" w:space="0" w:color="auto"/>
        <w:bottom w:val="none" w:sz="0" w:space="0" w:color="auto"/>
        <w:right w:val="none" w:sz="0" w:space="0" w:color="auto"/>
      </w:divBdr>
    </w:div>
    <w:div w:id="1338656880">
      <w:bodyDiv w:val="1"/>
      <w:marLeft w:val="0"/>
      <w:marRight w:val="0"/>
      <w:marTop w:val="0"/>
      <w:marBottom w:val="0"/>
      <w:divBdr>
        <w:top w:val="none" w:sz="0" w:space="0" w:color="auto"/>
        <w:left w:val="none" w:sz="0" w:space="0" w:color="auto"/>
        <w:bottom w:val="none" w:sz="0" w:space="0" w:color="auto"/>
        <w:right w:val="none" w:sz="0" w:space="0" w:color="auto"/>
      </w:divBdr>
    </w:div>
    <w:div w:id="1345983745">
      <w:bodyDiv w:val="1"/>
      <w:marLeft w:val="0"/>
      <w:marRight w:val="0"/>
      <w:marTop w:val="0"/>
      <w:marBottom w:val="0"/>
      <w:divBdr>
        <w:top w:val="none" w:sz="0" w:space="0" w:color="auto"/>
        <w:left w:val="none" w:sz="0" w:space="0" w:color="auto"/>
        <w:bottom w:val="none" w:sz="0" w:space="0" w:color="auto"/>
        <w:right w:val="none" w:sz="0" w:space="0" w:color="auto"/>
      </w:divBdr>
    </w:div>
    <w:div w:id="1348751907">
      <w:bodyDiv w:val="1"/>
      <w:marLeft w:val="0"/>
      <w:marRight w:val="0"/>
      <w:marTop w:val="0"/>
      <w:marBottom w:val="0"/>
      <w:divBdr>
        <w:top w:val="none" w:sz="0" w:space="0" w:color="auto"/>
        <w:left w:val="none" w:sz="0" w:space="0" w:color="auto"/>
        <w:bottom w:val="none" w:sz="0" w:space="0" w:color="auto"/>
        <w:right w:val="none" w:sz="0" w:space="0" w:color="auto"/>
      </w:divBdr>
    </w:div>
    <w:div w:id="1357535836">
      <w:bodyDiv w:val="1"/>
      <w:marLeft w:val="0"/>
      <w:marRight w:val="0"/>
      <w:marTop w:val="0"/>
      <w:marBottom w:val="0"/>
      <w:divBdr>
        <w:top w:val="none" w:sz="0" w:space="0" w:color="auto"/>
        <w:left w:val="none" w:sz="0" w:space="0" w:color="auto"/>
        <w:bottom w:val="none" w:sz="0" w:space="0" w:color="auto"/>
        <w:right w:val="none" w:sz="0" w:space="0" w:color="auto"/>
      </w:divBdr>
    </w:div>
    <w:div w:id="1380930791">
      <w:bodyDiv w:val="1"/>
      <w:marLeft w:val="0"/>
      <w:marRight w:val="0"/>
      <w:marTop w:val="0"/>
      <w:marBottom w:val="0"/>
      <w:divBdr>
        <w:top w:val="none" w:sz="0" w:space="0" w:color="auto"/>
        <w:left w:val="none" w:sz="0" w:space="0" w:color="auto"/>
        <w:bottom w:val="none" w:sz="0" w:space="0" w:color="auto"/>
        <w:right w:val="none" w:sz="0" w:space="0" w:color="auto"/>
      </w:divBdr>
    </w:div>
    <w:div w:id="1381712439">
      <w:bodyDiv w:val="1"/>
      <w:marLeft w:val="0"/>
      <w:marRight w:val="0"/>
      <w:marTop w:val="0"/>
      <w:marBottom w:val="0"/>
      <w:divBdr>
        <w:top w:val="none" w:sz="0" w:space="0" w:color="auto"/>
        <w:left w:val="none" w:sz="0" w:space="0" w:color="auto"/>
        <w:bottom w:val="none" w:sz="0" w:space="0" w:color="auto"/>
        <w:right w:val="none" w:sz="0" w:space="0" w:color="auto"/>
      </w:divBdr>
    </w:div>
    <w:div w:id="1382172303">
      <w:bodyDiv w:val="1"/>
      <w:marLeft w:val="0"/>
      <w:marRight w:val="0"/>
      <w:marTop w:val="0"/>
      <w:marBottom w:val="0"/>
      <w:divBdr>
        <w:top w:val="none" w:sz="0" w:space="0" w:color="auto"/>
        <w:left w:val="none" w:sz="0" w:space="0" w:color="auto"/>
        <w:bottom w:val="none" w:sz="0" w:space="0" w:color="auto"/>
        <w:right w:val="none" w:sz="0" w:space="0" w:color="auto"/>
      </w:divBdr>
    </w:div>
    <w:div w:id="1389912822">
      <w:bodyDiv w:val="1"/>
      <w:marLeft w:val="0"/>
      <w:marRight w:val="0"/>
      <w:marTop w:val="0"/>
      <w:marBottom w:val="0"/>
      <w:divBdr>
        <w:top w:val="none" w:sz="0" w:space="0" w:color="auto"/>
        <w:left w:val="none" w:sz="0" w:space="0" w:color="auto"/>
        <w:bottom w:val="none" w:sz="0" w:space="0" w:color="auto"/>
        <w:right w:val="none" w:sz="0" w:space="0" w:color="auto"/>
      </w:divBdr>
    </w:div>
    <w:div w:id="1404451294">
      <w:bodyDiv w:val="1"/>
      <w:marLeft w:val="0"/>
      <w:marRight w:val="0"/>
      <w:marTop w:val="0"/>
      <w:marBottom w:val="0"/>
      <w:divBdr>
        <w:top w:val="none" w:sz="0" w:space="0" w:color="auto"/>
        <w:left w:val="none" w:sz="0" w:space="0" w:color="auto"/>
        <w:bottom w:val="none" w:sz="0" w:space="0" w:color="auto"/>
        <w:right w:val="none" w:sz="0" w:space="0" w:color="auto"/>
      </w:divBdr>
    </w:div>
    <w:div w:id="1404839732">
      <w:bodyDiv w:val="1"/>
      <w:marLeft w:val="0"/>
      <w:marRight w:val="0"/>
      <w:marTop w:val="0"/>
      <w:marBottom w:val="0"/>
      <w:divBdr>
        <w:top w:val="none" w:sz="0" w:space="0" w:color="auto"/>
        <w:left w:val="none" w:sz="0" w:space="0" w:color="auto"/>
        <w:bottom w:val="none" w:sz="0" w:space="0" w:color="auto"/>
        <w:right w:val="none" w:sz="0" w:space="0" w:color="auto"/>
      </w:divBdr>
    </w:div>
    <w:div w:id="1405488709">
      <w:bodyDiv w:val="1"/>
      <w:marLeft w:val="0"/>
      <w:marRight w:val="0"/>
      <w:marTop w:val="0"/>
      <w:marBottom w:val="0"/>
      <w:divBdr>
        <w:top w:val="none" w:sz="0" w:space="0" w:color="auto"/>
        <w:left w:val="none" w:sz="0" w:space="0" w:color="auto"/>
        <w:bottom w:val="none" w:sz="0" w:space="0" w:color="auto"/>
        <w:right w:val="none" w:sz="0" w:space="0" w:color="auto"/>
      </w:divBdr>
    </w:div>
    <w:div w:id="1407845727">
      <w:bodyDiv w:val="1"/>
      <w:marLeft w:val="0"/>
      <w:marRight w:val="0"/>
      <w:marTop w:val="0"/>
      <w:marBottom w:val="0"/>
      <w:divBdr>
        <w:top w:val="none" w:sz="0" w:space="0" w:color="auto"/>
        <w:left w:val="none" w:sz="0" w:space="0" w:color="auto"/>
        <w:bottom w:val="none" w:sz="0" w:space="0" w:color="auto"/>
        <w:right w:val="none" w:sz="0" w:space="0" w:color="auto"/>
      </w:divBdr>
    </w:div>
    <w:div w:id="1414467895">
      <w:bodyDiv w:val="1"/>
      <w:marLeft w:val="0"/>
      <w:marRight w:val="0"/>
      <w:marTop w:val="0"/>
      <w:marBottom w:val="0"/>
      <w:divBdr>
        <w:top w:val="none" w:sz="0" w:space="0" w:color="auto"/>
        <w:left w:val="none" w:sz="0" w:space="0" w:color="auto"/>
        <w:bottom w:val="none" w:sz="0" w:space="0" w:color="auto"/>
        <w:right w:val="none" w:sz="0" w:space="0" w:color="auto"/>
      </w:divBdr>
    </w:div>
    <w:div w:id="1416511676">
      <w:bodyDiv w:val="1"/>
      <w:marLeft w:val="0"/>
      <w:marRight w:val="0"/>
      <w:marTop w:val="0"/>
      <w:marBottom w:val="0"/>
      <w:divBdr>
        <w:top w:val="none" w:sz="0" w:space="0" w:color="auto"/>
        <w:left w:val="none" w:sz="0" w:space="0" w:color="auto"/>
        <w:bottom w:val="none" w:sz="0" w:space="0" w:color="auto"/>
        <w:right w:val="none" w:sz="0" w:space="0" w:color="auto"/>
      </w:divBdr>
    </w:div>
    <w:div w:id="1416786616">
      <w:bodyDiv w:val="1"/>
      <w:marLeft w:val="0"/>
      <w:marRight w:val="0"/>
      <w:marTop w:val="0"/>
      <w:marBottom w:val="0"/>
      <w:divBdr>
        <w:top w:val="none" w:sz="0" w:space="0" w:color="auto"/>
        <w:left w:val="none" w:sz="0" w:space="0" w:color="auto"/>
        <w:bottom w:val="none" w:sz="0" w:space="0" w:color="auto"/>
        <w:right w:val="none" w:sz="0" w:space="0" w:color="auto"/>
      </w:divBdr>
    </w:div>
    <w:div w:id="1428574090">
      <w:bodyDiv w:val="1"/>
      <w:marLeft w:val="0"/>
      <w:marRight w:val="0"/>
      <w:marTop w:val="0"/>
      <w:marBottom w:val="0"/>
      <w:divBdr>
        <w:top w:val="none" w:sz="0" w:space="0" w:color="auto"/>
        <w:left w:val="none" w:sz="0" w:space="0" w:color="auto"/>
        <w:bottom w:val="none" w:sz="0" w:space="0" w:color="auto"/>
        <w:right w:val="none" w:sz="0" w:space="0" w:color="auto"/>
      </w:divBdr>
    </w:div>
    <w:div w:id="1442262135">
      <w:bodyDiv w:val="1"/>
      <w:marLeft w:val="0"/>
      <w:marRight w:val="0"/>
      <w:marTop w:val="0"/>
      <w:marBottom w:val="0"/>
      <w:divBdr>
        <w:top w:val="none" w:sz="0" w:space="0" w:color="auto"/>
        <w:left w:val="none" w:sz="0" w:space="0" w:color="auto"/>
        <w:bottom w:val="none" w:sz="0" w:space="0" w:color="auto"/>
        <w:right w:val="none" w:sz="0" w:space="0" w:color="auto"/>
      </w:divBdr>
    </w:div>
    <w:div w:id="1445147349">
      <w:bodyDiv w:val="1"/>
      <w:marLeft w:val="0"/>
      <w:marRight w:val="0"/>
      <w:marTop w:val="0"/>
      <w:marBottom w:val="0"/>
      <w:divBdr>
        <w:top w:val="none" w:sz="0" w:space="0" w:color="auto"/>
        <w:left w:val="none" w:sz="0" w:space="0" w:color="auto"/>
        <w:bottom w:val="none" w:sz="0" w:space="0" w:color="auto"/>
        <w:right w:val="none" w:sz="0" w:space="0" w:color="auto"/>
      </w:divBdr>
    </w:div>
    <w:div w:id="1445269050">
      <w:bodyDiv w:val="1"/>
      <w:marLeft w:val="0"/>
      <w:marRight w:val="0"/>
      <w:marTop w:val="0"/>
      <w:marBottom w:val="0"/>
      <w:divBdr>
        <w:top w:val="none" w:sz="0" w:space="0" w:color="auto"/>
        <w:left w:val="none" w:sz="0" w:space="0" w:color="auto"/>
        <w:bottom w:val="none" w:sz="0" w:space="0" w:color="auto"/>
        <w:right w:val="none" w:sz="0" w:space="0" w:color="auto"/>
      </w:divBdr>
    </w:div>
    <w:div w:id="1462311450">
      <w:bodyDiv w:val="1"/>
      <w:marLeft w:val="0"/>
      <w:marRight w:val="0"/>
      <w:marTop w:val="0"/>
      <w:marBottom w:val="0"/>
      <w:divBdr>
        <w:top w:val="none" w:sz="0" w:space="0" w:color="auto"/>
        <w:left w:val="none" w:sz="0" w:space="0" w:color="auto"/>
        <w:bottom w:val="none" w:sz="0" w:space="0" w:color="auto"/>
        <w:right w:val="none" w:sz="0" w:space="0" w:color="auto"/>
      </w:divBdr>
    </w:div>
    <w:div w:id="1467316518">
      <w:bodyDiv w:val="1"/>
      <w:marLeft w:val="0"/>
      <w:marRight w:val="0"/>
      <w:marTop w:val="0"/>
      <w:marBottom w:val="0"/>
      <w:divBdr>
        <w:top w:val="none" w:sz="0" w:space="0" w:color="auto"/>
        <w:left w:val="none" w:sz="0" w:space="0" w:color="auto"/>
        <w:bottom w:val="none" w:sz="0" w:space="0" w:color="auto"/>
        <w:right w:val="none" w:sz="0" w:space="0" w:color="auto"/>
      </w:divBdr>
    </w:div>
    <w:div w:id="1469318613">
      <w:bodyDiv w:val="1"/>
      <w:marLeft w:val="0"/>
      <w:marRight w:val="0"/>
      <w:marTop w:val="0"/>
      <w:marBottom w:val="0"/>
      <w:divBdr>
        <w:top w:val="none" w:sz="0" w:space="0" w:color="auto"/>
        <w:left w:val="none" w:sz="0" w:space="0" w:color="auto"/>
        <w:bottom w:val="none" w:sz="0" w:space="0" w:color="auto"/>
        <w:right w:val="none" w:sz="0" w:space="0" w:color="auto"/>
      </w:divBdr>
    </w:div>
    <w:div w:id="1469784762">
      <w:bodyDiv w:val="1"/>
      <w:marLeft w:val="0"/>
      <w:marRight w:val="0"/>
      <w:marTop w:val="0"/>
      <w:marBottom w:val="0"/>
      <w:divBdr>
        <w:top w:val="none" w:sz="0" w:space="0" w:color="auto"/>
        <w:left w:val="none" w:sz="0" w:space="0" w:color="auto"/>
        <w:bottom w:val="none" w:sz="0" w:space="0" w:color="auto"/>
        <w:right w:val="none" w:sz="0" w:space="0" w:color="auto"/>
      </w:divBdr>
    </w:div>
    <w:div w:id="1472209399">
      <w:bodyDiv w:val="1"/>
      <w:marLeft w:val="0"/>
      <w:marRight w:val="0"/>
      <w:marTop w:val="0"/>
      <w:marBottom w:val="0"/>
      <w:divBdr>
        <w:top w:val="none" w:sz="0" w:space="0" w:color="auto"/>
        <w:left w:val="none" w:sz="0" w:space="0" w:color="auto"/>
        <w:bottom w:val="none" w:sz="0" w:space="0" w:color="auto"/>
        <w:right w:val="none" w:sz="0" w:space="0" w:color="auto"/>
      </w:divBdr>
    </w:div>
    <w:div w:id="1476143107">
      <w:bodyDiv w:val="1"/>
      <w:marLeft w:val="0"/>
      <w:marRight w:val="0"/>
      <w:marTop w:val="0"/>
      <w:marBottom w:val="0"/>
      <w:divBdr>
        <w:top w:val="none" w:sz="0" w:space="0" w:color="auto"/>
        <w:left w:val="none" w:sz="0" w:space="0" w:color="auto"/>
        <w:bottom w:val="none" w:sz="0" w:space="0" w:color="auto"/>
        <w:right w:val="none" w:sz="0" w:space="0" w:color="auto"/>
      </w:divBdr>
    </w:div>
    <w:div w:id="1478038099">
      <w:bodyDiv w:val="1"/>
      <w:marLeft w:val="0"/>
      <w:marRight w:val="0"/>
      <w:marTop w:val="0"/>
      <w:marBottom w:val="0"/>
      <w:divBdr>
        <w:top w:val="none" w:sz="0" w:space="0" w:color="auto"/>
        <w:left w:val="none" w:sz="0" w:space="0" w:color="auto"/>
        <w:bottom w:val="none" w:sz="0" w:space="0" w:color="auto"/>
        <w:right w:val="none" w:sz="0" w:space="0" w:color="auto"/>
      </w:divBdr>
    </w:div>
    <w:div w:id="1478569881">
      <w:bodyDiv w:val="1"/>
      <w:marLeft w:val="0"/>
      <w:marRight w:val="0"/>
      <w:marTop w:val="0"/>
      <w:marBottom w:val="0"/>
      <w:divBdr>
        <w:top w:val="none" w:sz="0" w:space="0" w:color="auto"/>
        <w:left w:val="none" w:sz="0" w:space="0" w:color="auto"/>
        <w:bottom w:val="none" w:sz="0" w:space="0" w:color="auto"/>
        <w:right w:val="none" w:sz="0" w:space="0" w:color="auto"/>
      </w:divBdr>
    </w:div>
    <w:div w:id="1482502294">
      <w:bodyDiv w:val="1"/>
      <w:marLeft w:val="0"/>
      <w:marRight w:val="0"/>
      <w:marTop w:val="0"/>
      <w:marBottom w:val="0"/>
      <w:divBdr>
        <w:top w:val="none" w:sz="0" w:space="0" w:color="auto"/>
        <w:left w:val="none" w:sz="0" w:space="0" w:color="auto"/>
        <w:bottom w:val="none" w:sz="0" w:space="0" w:color="auto"/>
        <w:right w:val="none" w:sz="0" w:space="0" w:color="auto"/>
      </w:divBdr>
    </w:div>
    <w:div w:id="1483504555">
      <w:bodyDiv w:val="1"/>
      <w:marLeft w:val="0"/>
      <w:marRight w:val="0"/>
      <w:marTop w:val="0"/>
      <w:marBottom w:val="0"/>
      <w:divBdr>
        <w:top w:val="none" w:sz="0" w:space="0" w:color="auto"/>
        <w:left w:val="none" w:sz="0" w:space="0" w:color="auto"/>
        <w:bottom w:val="none" w:sz="0" w:space="0" w:color="auto"/>
        <w:right w:val="none" w:sz="0" w:space="0" w:color="auto"/>
      </w:divBdr>
    </w:div>
    <w:div w:id="1492332904">
      <w:bodyDiv w:val="1"/>
      <w:marLeft w:val="0"/>
      <w:marRight w:val="0"/>
      <w:marTop w:val="0"/>
      <w:marBottom w:val="0"/>
      <w:divBdr>
        <w:top w:val="none" w:sz="0" w:space="0" w:color="auto"/>
        <w:left w:val="none" w:sz="0" w:space="0" w:color="auto"/>
        <w:bottom w:val="none" w:sz="0" w:space="0" w:color="auto"/>
        <w:right w:val="none" w:sz="0" w:space="0" w:color="auto"/>
      </w:divBdr>
    </w:div>
    <w:div w:id="1499299811">
      <w:bodyDiv w:val="1"/>
      <w:marLeft w:val="0"/>
      <w:marRight w:val="0"/>
      <w:marTop w:val="0"/>
      <w:marBottom w:val="0"/>
      <w:divBdr>
        <w:top w:val="none" w:sz="0" w:space="0" w:color="auto"/>
        <w:left w:val="none" w:sz="0" w:space="0" w:color="auto"/>
        <w:bottom w:val="none" w:sz="0" w:space="0" w:color="auto"/>
        <w:right w:val="none" w:sz="0" w:space="0" w:color="auto"/>
      </w:divBdr>
    </w:div>
    <w:div w:id="1503282190">
      <w:bodyDiv w:val="1"/>
      <w:marLeft w:val="0"/>
      <w:marRight w:val="0"/>
      <w:marTop w:val="0"/>
      <w:marBottom w:val="0"/>
      <w:divBdr>
        <w:top w:val="none" w:sz="0" w:space="0" w:color="auto"/>
        <w:left w:val="none" w:sz="0" w:space="0" w:color="auto"/>
        <w:bottom w:val="none" w:sz="0" w:space="0" w:color="auto"/>
        <w:right w:val="none" w:sz="0" w:space="0" w:color="auto"/>
      </w:divBdr>
    </w:div>
    <w:div w:id="1515068658">
      <w:bodyDiv w:val="1"/>
      <w:marLeft w:val="0"/>
      <w:marRight w:val="0"/>
      <w:marTop w:val="0"/>
      <w:marBottom w:val="0"/>
      <w:divBdr>
        <w:top w:val="none" w:sz="0" w:space="0" w:color="auto"/>
        <w:left w:val="none" w:sz="0" w:space="0" w:color="auto"/>
        <w:bottom w:val="none" w:sz="0" w:space="0" w:color="auto"/>
        <w:right w:val="none" w:sz="0" w:space="0" w:color="auto"/>
      </w:divBdr>
    </w:div>
    <w:div w:id="1525243004">
      <w:bodyDiv w:val="1"/>
      <w:marLeft w:val="0"/>
      <w:marRight w:val="0"/>
      <w:marTop w:val="0"/>
      <w:marBottom w:val="0"/>
      <w:divBdr>
        <w:top w:val="none" w:sz="0" w:space="0" w:color="auto"/>
        <w:left w:val="none" w:sz="0" w:space="0" w:color="auto"/>
        <w:bottom w:val="none" w:sz="0" w:space="0" w:color="auto"/>
        <w:right w:val="none" w:sz="0" w:space="0" w:color="auto"/>
      </w:divBdr>
    </w:div>
    <w:div w:id="1525628713">
      <w:bodyDiv w:val="1"/>
      <w:marLeft w:val="0"/>
      <w:marRight w:val="0"/>
      <w:marTop w:val="0"/>
      <w:marBottom w:val="0"/>
      <w:divBdr>
        <w:top w:val="none" w:sz="0" w:space="0" w:color="auto"/>
        <w:left w:val="none" w:sz="0" w:space="0" w:color="auto"/>
        <w:bottom w:val="none" w:sz="0" w:space="0" w:color="auto"/>
        <w:right w:val="none" w:sz="0" w:space="0" w:color="auto"/>
      </w:divBdr>
    </w:div>
    <w:div w:id="1533611839">
      <w:bodyDiv w:val="1"/>
      <w:marLeft w:val="0"/>
      <w:marRight w:val="0"/>
      <w:marTop w:val="0"/>
      <w:marBottom w:val="0"/>
      <w:divBdr>
        <w:top w:val="none" w:sz="0" w:space="0" w:color="auto"/>
        <w:left w:val="none" w:sz="0" w:space="0" w:color="auto"/>
        <w:bottom w:val="none" w:sz="0" w:space="0" w:color="auto"/>
        <w:right w:val="none" w:sz="0" w:space="0" w:color="auto"/>
      </w:divBdr>
    </w:div>
    <w:div w:id="1536506462">
      <w:bodyDiv w:val="1"/>
      <w:marLeft w:val="0"/>
      <w:marRight w:val="0"/>
      <w:marTop w:val="0"/>
      <w:marBottom w:val="0"/>
      <w:divBdr>
        <w:top w:val="none" w:sz="0" w:space="0" w:color="auto"/>
        <w:left w:val="none" w:sz="0" w:space="0" w:color="auto"/>
        <w:bottom w:val="none" w:sz="0" w:space="0" w:color="auto"/>
        <w:right w:val="none" w:sz="0" w:space="0" w:color="auto"/>
      </w:divBdr>
    </w:div>
    <w:div w:id="1540698442">
      <w:bodyDiv w:val="1"/>
      <w:marLeft w:val="0"/>
      <w:marRight w:val="0"/>
      <w:marTop w:val="0"/>
      <w:marBottom w:val="0"/>
      <w:divBdr>
        <w:top w:val="none" w:sz="0" w:space="0" w:color="auto"/>
        <w:left w:val="none" w:sz="0" w:space="0" w:color="auto"/>
        <w:bottom w:val="none" w:sz="0" w:space="0" w:color="auto"/>
        <w:right w:val="none" w:sz="0" w:space="0" w:color="auto"/>
      </w:divBdr>
    </w:div>
    <w:div w:id="1542741996">
      <w:bodyDiv w:val="1"/>
      <w:marLeft w:val="0"/>
      <w:marRight w:val="0"/>
      <w:marTop w:val="0"/>
      <w:marBottom w:val="0"/>
      <w:divBdr>
        <w:top w:val="none" w:sz="0" w:space="0" w:color="auto"/>
        <w:left w:val="none" w:sz="0" w:space="0" w:color="auto"/>
        <w:bottom w:val="none" w:sz="0" w:space="0" w:color="auto"/>
        <w:right w:val="none" w:sz="0" w:space="0" w:color="auto"/>
      </w:divBdr>
    </w:div>
    <w:div w:id="1554581346">
      <w:bodyDiv w:val="1"/>
      <w:marLeft w:val="0"/>
      <w:marRight w:val="0"/>
      <w:marTop w:val="0"/>
      <w:marBottom w:val="0"/>
      <w:divBdr>
        <w:top w:val="none" w:sz="0" w:space="0" w:color="auto"/>
        <w:left w:val="none" w:sz="0" w:space="0" w:color="auto"/>
        <w:bottom w:val="none" w:sz="0" w:space="0" w:color="auto"/>
        <w:right w:val="none" w:sz="0" w:space="0" w:color="auto"/>
      </w:divBdr>
    </w:div>
    <w:div w:id="1561558820">
      <w:bodyDiv w:val="1"/>
      <w:marLeft w:val="0"/>
      <w:marRight w:val="0"/>
      <w:marTop w:val="0"/>
      <w:marBottom w:val="0"/>
      <w:divBdr>
        <w:top w:val="none" w:sz="0" w:space="0" w:color="auto"/>
        <w:left w:val="none" w:sz="0" w:space="0" w:color="auto"/>
        <w:bottom w:val="none" w:sz="0" w:space="0" w:color="auto"/>
        <w:right w:val="none" w:sz="0" w:space="0" w:color="auto"/>
      </w:divBdr>
    </w:div>
    <w:div w:id="1569070459">
      <w:bodyDiv w:val="1"/>
      <w:marLeft w:val="0"/>
      <w:marRight w:val="0"/>
      <w:marTop w:val="0"/>
      <w:marBottom w:val="0"/>
      <w:divBdr>
        <w:top w:val="none" w:sz="0" w:space="0" w:color="auto"/>
        <w:left w:val="none" w:sz="0" w:space="0" w:color="auto"/>
        <w:bottom w:val="none" w:sz="0" w:space="0" w:color="auto"/>
        <w:right w:val="none" w:sz="0" w:space="0" w:color="auto"/>
      </w:divBdr>
    </w:div>
    <w:div w:id="1574654483">
      <w:bodyDiv w:val="1"/>
      <w:marLeft w:val="0"/>
      <w:marRight w:val="0"/>
      <w:marTop w:val="0"/>
      <w:marBottom w:val="0"/>
      <w:divBdr>
        <w:top w:val="none" w:sz="0" w:space="0" w:color="auto"/>
        <w:left w:val="none" w:sz="0" w:space="0" w:color="auto"/>
        <w:bottom w:val="none" w:sz="0" w:space="0" w:color="auto"/>
        <w:right w:val="none" w:sz="0" w:space="0" w:color="auto"/>
      </w:divBdr>
    </w:div>
    <w:div w:id="1575890453">
      <w:bodyDiv w:val="1"/>
      <w:marLeft w:val="0"/>
      <w:marRight w:val="0"/>
      <w:marTop w:val="0"/>
      <w:marBottom w:val="0"/>
      <w:divBdr>
        <w:top w:val="none" w:sz="0" w:space="0" w:color="auto"/>
        <w:left w:val="none" w:sz="0" w:space="0" w:color="auto"/>
        <w:bottom w:val="none" w:sz="0" w:space="0" w:color="auto"/>
        <w:right w:val="none" w:sz="0" w:space="0" w:color="auto"/>
      </w:divBdr>
    </w:div>
    <w:div w:id="1577742591">
      <w:bodyDiv w:val="1"/>
      <w:marLeft w:val="0"/>
      <w:marRight w:val="0"/>
      <w:marTop w:val="0"/>
      <w:marBottom w:val="0"/>
      <w:divBdr>
        <w:top w:val="none" w:sz="0" w:space="0" w:color="auto"/>
        <w:left w:val="none" w:sz="0" w:space="0" w:color="auto"/>
        <w:bottom w:val="none" w:sz="0" w:space="0" w:color="auto"/>
        <w:right w:val="none" w:sz="0" w:space="0" w:color="auto"/>
      </w:divBdr>
    </w:div>
    <w:div w:id="1589847980">
      <w:bodyDiv w:val="1"/>
      <w:marLeft w:val="0"/>
      <w:marRight w:val="0"/>
      <w:marTop w:val="0"/>
      <w:marBottom w:val="0"/>
      <w:divBdr>
        <w:top w:val="none" w:sz="0" w:space="0" w:color="auto"/>
        <w:left w:val="none" w:sz="0" w:space="0" w:color="auto"/>
        <w:bottom w:val="none" w:sz="0" w:space="0" w:color="auto"/>
        <w:right w:val="none" w:sz="0" w:space="0" w:color="auto"/>
      </w:divBdr>
    </w:div>
    <w:div w:id="1593858617">
      <w:bodyDiv w:val="1"/>
      <w:marLeft w:val="0"/>
      <w:marRight w:val="0"/>
      <w:marTop w:val="0"/>
      <w:marBottom w:val="0"/>
      <w:divBdr>
        <w:top w:val="none" w:sz="0" w:space="0" w:color="auto"/>
        <w:left w:val="none" w:sz="0" w:space="0" w:color="auto"/>
        <w:bottom w:val="none" w:sz="0" w:space="0" w:color="auto"/>
        <w:right w:val="none" w:sz="0" w:space="0" w:color="auto"/>
      </w:divBdr>
    </w:div>
    <w:div w:id="1619871176">
      <w:bodyDiv w:val="1"/>
      <w:marLeft w:val="0"/>
      <w:marRight w:val="0"/>
      <w:marTop w:val="0"/>
      <w:marBottom w:val="0"/>
      <w:divBdr>
        <w:top w:val="none" w:sz="0" w:space="0" w:color="auto"/>
        <w:left w:val="none" w:sz="0" w:space="0" w:color="auto"/>
        <w:bottom w:val="none" w:sz="0" w:space="0" w:color="auto"/>
        <w:right w:val="none" w:sz="0" w:space="0" w:color="auto"/>
      </w:divBdr>
    </w:div>
    <w:div w:id="1627350772">
      <w:bodyDiv w:val="1"/>
      <w:marLeft w:val="0"/>
      <w:marRight w:val="0"/>
      <w:marTop w:val="0"/>
      <w:marBottom w:val="0"/>
      <w:divBdr>
        <w:top w:val="none" w:sz="0" w:space="0" w:color="auto"/>
        <w:left w:val="none" w:sz="0" w:space="0" w:color="auto"/>
        <w:bottom w:val="none" w:sz="0" w:space="0" w:color="auto"/>
        <w:right w:val="none" w:sz="0" w:space="0" w:color="auto"/>
      </w:divBdr>
    </w:div>
    <w:div w:id="1636138616">
      <w:bodyDiv w:val="1"/>
      <w:marLeft w:val="0"/>
      <w:marRight w:val="0"/>
      <w:marTop w:val="0"/>
      <w:marBottom w:val="0"/>
      <w:divBdr>
        <w:top w:val="none" w:sz="0" w:space="0" w:color="auto"/>
        <w:left w:val="none" w:sz="0" w:space="0" w:color="auto"/>
        <w:bottom w:val="none" w:sz="0" w:space="0" w:color="auto"/>
        <w:right w:val="none" w:sz="0" w:space="0" w:color="auto"/>
      </w:divBdr>
    </w:div>
    <w:div w:id="1636793518">
      <w:bodyDiv w:val="1"/>
      <w:marLeft w:val="0"/>
      <w:marRight w:val="0"/>
      <w:marTop w:val="0"/>
      <w:marBottom w:val="0"/>
      <w:divBdr>
        <w:top w:val="none" w:sz="0" w:space="0" w:color="auto"/>
        <w:left w:val="none" w:sz="0" w:space="0" w:color="auto"/>
        <w:bottom w:val="none" w:sz="0" w:space="0" w:color="auto"/>
        <w:right w:val="none" w:sz="0" w:space="0" w:color="auto"/>
      </w:divBdr>
    </w:div>
    <w:div w:id="1637181702">
      <w:bodyDiv w:val="1"/>
      <w:marLeft w:val="0"/>
      <w:marRight w:val="0"/>
      <w:marTop w:val="0"/>
      <w:marBottom w:val="0"/>
      <w:divBdr>
        <w:top w:val="none" w:sz="0" w:space="0" w:color="auto"/>
        <w:left w:val="none" w:sz="0" w:space="0" w:color="auto"/>
        <w:bottom w:val="none" w:sz="0" w:space="0" w:color="auto"/>
        <w:right w:val="none" w:sz="0" w:space="0" w:color="auto"/>
      </w:divBdr>
    </w:div>
    <w:div w:id="1638949518">
      <w:bodyDiv w:val="1"/>
      <w:marLeft w:val="0"/>
      <w:marRight w:val="0"/>
      <w:marTop w:val="0"/>
      <w:marBottom w:val="0"/>
      <w:divBdr>
        <w:top w:val="none" w:sz="0" w:space="0" w:color="auto"/>
        <w:left w:val="none" w:sz="0" w:space="0" w:color="auto"/>
        <w:bottom w:val="none" w:sz="0" w:space="0" w:color="auto"/>
        <w:right w:val="none" w:sz="0" w:space="0" w:color="auto"/>
      </w:divBdr>
    </w:div>
    <w:div w:id="1641301246">
      <w:bodyDiv w:val="1"/>
      <w:marLeft w:val="0"/>
      <w:marRight w:val="0"/>
      <w:marTop w:val="0"/>
      <w:marBottom w:val="0"/>
      <w:divBdr>
        <w:top w:val="none" w:sz="0" w:space="0" w:color="auto"/>
        <w:left w:val="none" w:sz="0" w:space="0" w:color="auto"/>
        <w:bottom w:val="none" w:sz="0" w:space="0" w:color="auto"/>
        <w:right w:val="none" w:sz="0" w:space="0" w:color="auto"/>
      </w:divBdr>
    </w:div>
    <w:div w:id="1643192108">
      <w:bodyDiv w:val="1"/>
      <w:marLeft w:val="0"/>
      <w:marRight w:val="0"/>
      <w:marTop w:val="0"/>
      <w:marBottom w:val="0"/>
      <w:divBdr>
        <w:top w:val="none" w:sz="0" w:space="0" w:color="auto"/>
        <w:left w:val="none" w:sz="0" w:space="0" w:color="auto"/>
        <w:bottom w:val="none" w:sz="0" w:space="0" w:color="auto"/>
        <w:right w:val="none" w:sz="0" w:space="0" w:color="auto"/>
      </w:divBdr>
    </w:div>
    <w:div w:id="1652640853">
      <w:bodyDiv w:val="1"/>
      <w:marLeft w:val="0"/>
      <w:marRight w:val="0"/>
      <w:marTop w:val="0"/>
      <w:marBottom w:val="0"/>
      <w:divBdr>
        <w:top w:val="none" w:sz="0" w:space="0" w:color="auto"/>
        <w:left w:val="none" w:sz="0" w:space="0" w:color="auto"/>
        <w:bottom w:val="none" w:sz="0" w:space="0" w:color="auto"/>
        <w:right w:val="none" w:sz="0" w:space="0" w:color="auto"/>
      </w:divBdr>
    </w:div>
    <w:div w:id="1660303044">
      <w:bodyDiv w:val="1"/>
      <w:marLeft w:val="0"/>
      <w:marRight w:val="0"/>
      <w:marTop w:val="0"/>
      <w:marBottom w:val="0"/>
      <w:divBdr>
        <w:top w:val="none" w:sz="0" w:space="0" w:color="auto"/>
        <w:left w:val="none" w:sz="0" w:space="0" w:color="auto"/>
        <w:bottom w:val="none" w:sz="0" w:space="0" w:color="auto"/>
        <w:right w:val="none" w:sz="0" w:space="0" w:color="auto"/>
      </w:divBdr>
    </w:div>
    <w:div w:id="1669869677">
      <w:bodyDiv w:val="1"/>
      <w:marLeft w:val="0"/>
      <w:marRight w:val="0"/>
      <w:marTop w:val="0"/>
      <w:marBottom w:val="0"/>
      <w:divBdr>
        <w:top w:val="none" w:sz="0" w:space="0" w:color="auto"/>
        <w:left w:val="none" w:sz="0" w:space="0" w:color="auto"/>
        <w:bottom w:val="none" w:sz="0" w:space="0" w:color="auto"/>
        <w:right w:val="none" w:sz="0" w:space="0" w:color="auto"/>
      </w:divBdr>
    </w:div>
    <w:div w:id="1670060611">
      <w:bodyDiv w:val="1"/>
      <w:marLeft w:val="0"/>
      <w:marRight w:val="0"/>
      <w:marTop w:val="0"/>
      <w:marBottom w:val="0"/>
      <w:divBdr>
        <w:top w:val="none" w:sz="0" w:space="0" w:color="auto"/>
        <w:left w:val="none" w:sz="0" w:space="0" w:color="auto"/>
        <w:bottom w:val="none" w:sz="0" w:space="0" w:color="auto"/>
        <w:right w:val="none" w:sz="0" w:space="0" w:color="auto"/>
      </w:divBdr>
    </w:div>
    <w:div w:id="1673725792">
      <w:bodyDiv w:val="1"/>
      <w:marLeft w:val="0"/>
      <w:marRight w:val="0"/>
      <w:marTop w:val="0"/>
      <w:marBottom w:val="0"/>
      <w:divBdr>
        <w:top w:val="none" w:sz="0" w:space="0" w:color="auto"/>
        <w:left w:val="none" w:sz="0" w:space="0" w:color="auto"/>
        <w:bottom w:val="none" w:sz="0" w:space="0" w:color="auto"/>
        <w:right w:val="none" w:sz="0" w:space="0" w:color="auto"/>
      </w:divBdr>
    </w:div>
    <w:div w:id="1677920002">
      <w:bodyDiv w:val="1"/>
      <w:marLeft w:val="0"/>
      <w:marRight w:val="0"/>
      <w:marTop w:val="0"/>
      <w:marBottom w:val="0"/>
      <w:divBdr>
        <w:top w:val="none" w:sz="0" w:space="0" w:color="auto"/>
        <w:left w:val="none" w:sz="0" w:space="0" w:color="auto"/>
        <w:bottom w:val="none" w:sz="0" w:space="0" w:color="auto"/>
        <w:right w:val="none" w:sz="0" w:space="0" w:color="auto"/>
      </w:divBdr>
    </w:div>
    <w:div w:id="1688561307">
      <w:bodyDiv w:val="1"/>
      <w:marLeft w:val="0"/>
      <w:marRight w:val="0"/>
      <w:marTop w:val="0"/>
      <w:marBottom w:val="0"/>
      <w:divBdr>
        <w:top w:val="none" w:sz="0" w:space="0" w:color="auto"/>
        <w:left w:val="none" w:sz="0" w:space="0" w:color="auto"/>
        <w:bottom w:val="none" w:sz="0" w:space="0" w:color="auto"/>
        <w:right w:val="none" w:sz="0" w:space="0" w:color="auto"/>
      </w:divBdr>
    </w:div>
    <w:div w:id="1709256373">
      <w:bodyDiv w:val="1"/>
      <w:marLeft w:val="0"/>
      <w:marRight w:val="0"/>
      <w:marTop w:val="0"/>
      <w:marBottom w:val="0"/>
      <w:divBdr>
        <w:top w:val="none" w:sz="0" w:space="0" w:color="auto"/>
        <w:left w:val="none" w:sz="0" w:space="0" w:color="auto"/>
        <w:bottom w:val="none" w:sz="0" w:space="0" w:color="auto"/>
        <w:right w:val="none" w:sz="0" w:space="0" w:color="auto"/>
      </w:divBdr>
    </w:div>
    <w:div w:id="1715889313">
      <w:bodyDiv w:val="1"/>
      <w:marLeft w:val="0"/>
      <w:marRight w:val="0"/>
      <w:marTop w:val="0"/>
      <w:marBottom w:val="0"/>
      <w:divBdr>
        <w:top w:val="none" w:sz="0" w:space="0" w:color="auto"/>
        <w:left w:val="none" w:sz="0" w:space="0" w:color="auto"/>
        <w:bottom w:val="none" w:sz="0" w:space="0" w:color="auto"/>
        <w:right w:val="none" w:sz="0" w:space="0" w:color="auto"/>
      </w:divBdr>
    </w:div>
    <w:div w:id="1722556991">
      <w:bodyDiv w:val="1"/>
      <w:marLeft w:val="0"/>
      <w:marRight w:val="0"/>
      <w:marTop w:val="0"/>
      <w:marBottom w:val="0"/>
      <w:divBdr>
        <w:top w:val="none" w:sz="0" w:space="0" w:color="auto"/>
        <w:left w:val="none" w:sz="0" w:space="0" w:color="auto"/>
        <w:bottom w:val="none" w:sz="0" w:space="0" w:color="auto"/>
        <w:right w:val="none" w:sz="0" w:space="0" w:color="auto"/>
      </w:divBdr>
    </w:div>
    <w:div w:id="1724716894">
      <w:bodyDiv w:val="1"/>
      <w:marLeft w:val="0"/>
      <w:marRight w:val="0"/>
      <w:marTop w:val="0"/>
      <w:marBottom w:val="0"/>
      <w:divBdr>
        <w:top w:val="none" w:sz="0" w:space="0" w:color="auto"/>
        <w:left w:val="none" w:sz="0" w:space="0" w:color="auto"/>
        <w:bottom w:val="none" w:sz="0" w:space="0" w:color="auto"/>
        <w:right w:val="none" w:sz="0" w:space="0" w:color="auto"/>
      </w:divBdr>
    </w:div>
    <w:div w:id="1735928375">
      <w:bodyDiv w:val="1"/>
      <w:marLeft w:val="0"/>
      <w:marRight w:val="0"/>
      <w:marTop w:val="0"/>
      <w:marBottom w:val="0"/>
      <w:divBdr>
        <w:top w:val="none" w:sz="0" w:space="0" w:color="auto"/>
        <w:left w:val="none" w:sz="0" w:space="0" w:color="auto"/>
        <w:bottom w:val="none" w:sz="0" w:space="0" w:color="auto"/>
        <w:right w:val="none" w:sz="0" w:space="0" w:color="auto"/>
      </w:divBdr>
    </w:div>
    <w:div w:id="1737360103">
      <w:bodyDiv w:val="1"/>
      <w:marLeft w:val="0"/>
      <w:marRight w:val="0"/>
      <w:marTop w:val="0"/>
      <w:marBottom w:val="0"/>
      <w:divBdr>
        <w:top w:val="none" w:sz="0" w:space="0" w:color="auto"/>
        <w:left w:val="none" w:sz="0" w:space="0" w:color="auto"/>
        <w:bottom w:val="none" w:sz="0" w:space="0" w:color="auto"/>
        <w:right w:val="none" w:sz="0" w:space="0" w:color="auto"/>
      </w:divBdr>
    </w:div>
    <w:div w:id="1737708094">
      <w:bodyDiv w:val="1"/>
      <w:marLeft w:val="0"/>
      <w:marRight w:val="0"/>
      <w:marTop w:val="0"/>
      <w:marBottom w:val="0"/>
      <w:divBdr>
        <w:top w:val="none" w:sz="0" w:space="0" w:color="auto"/>
        <w:left w:val="none" w:sz="0" w:space="0" w:color="auto"/>
        <w:bottom w:val="none" w:sz="0" w:space="0" w:color="auto"/>
        <w:right w:val="none" w:sz="0" w:space="0" w:color="auto"/>
      </w:divBdr>
    </w:div>
    <w:div w:id="1745301329">
      <w:bodyDiv w:val="1"/>
      <w:marLeft w:val="0"/>
      <w:marRight w:val="0"/>
      <w:marTop w:val="0"/>
      <w:marBottom w:val="0"/>
      <w:divBdr>
        <w:top w:val="none" w:sz="0" w:space="0" w:color="auto"/>
        <w:left w:val="none" w:sz="0" w:space="0" w:color="auto"/>
        <w:bottom w:val="none" w:sz="0" w:space="0" w:color="auto"/>
        <w:right w:val="none" w:sz="0" w:space="0" w:color="auto"/>
      </w:divBdr>
    </w:div>
    <w:div w:id="1755204019">
      <w:bodyDiv w:val="1"/>
      <w:marLeft w:val="0"/>
      <w:marRight w:val="0"/>
      <w:marTop w:val="0"/>
      <w:marBottom w:val="0"/>
      <w:divBdr>
        <w:top w:val="none" w:sz="0" w:space="0" w:color="auto"/>
        <w:left w:val="none" w:sz="0" w:space="0" w:color="auto"/>
        <w:bottom w:val="none" w:sz="0" w:space="0" w:color="auto"/>
        <w:right w:val="none" w:sz="0" w:space="0" w:color="auto"/>
      </w:divBdr>
    </w:div>
    <w:div w:id="1758668037">
      <w:bodyDiv w:val="1"/>
      <w:marLeft w:val="0"/>
      <w:marRight w:val="0"/>
      <w:marTop w:val="0"/>
      <w:marBottom w:val="0"/>
      <w:divBdr>
        <w:top w:val="none" w:sz="0" w:space="0" w:color="auto"/>
        <w:left w:val="none" w:sz="0" w:space="0" w:color="auto"/>
        <w:bottom w:val="none" w:sz="0" w:space="0" w:color="auto"/>
        <w:right w:val="none" w:sz="0" w:space="0" w:color="auto"/>
      </w:divBdr>
    </w:div>
    <w:div w:id="1761022795">
      <w:bodyDiv w:val="1"/>
      <w:marLeft w:val="0"/>
      <w:marRight w:val="0"/>
      <w:marTop w:val="0"/>
      <w:marBottom w:val="0"/>
      <w:divBdr>
        <w:top w:val="none" w:sz="0" w:space="0" w:color="auto"/>
        <w:left w:val="none" w:sz="0" w:space="0" w:color="auto"/>
        <w:bottom w:val="none" w:sz="0" w:space="0" w:color="auto"/>
        <w:right w:val="none" w:sz="0" w:space="0" w:color="auto"/>
      </w:divBdr>
    </w:div>
    <w:div w:id="1764261416">
      <w:bodyDiv w:val="1"/>
      <w:marLeft w:val="0"/>
      <w:marRight w:val="0"/>
      <w:marTop w:val="0"/>
      <w:marBottom w:val="0"/>
      <w:divBdr>
        <w:top w:val="none" w:sz="0" w:space="0" w:color="auto"/>
        <w:left w:val="none" w:sz="0" w:space="0" w:color="auto"/>
        <w:bottom w:val="none" w:sz="0" w:space="0" w:color="auto"/>
        <w:right w:val="none" w:sz="0" w:space="0" w:color="auto"/>
      </w:divBdr>
    </w:div>
    <w:div w:id="1767071797">
      <w:bodyDiv w:val="1"/>
      <w:marLeft w:val="0"/>
      <w:marRight w:val="0"/>
      <w:marTop w:val="0"/>
      <w:marBottom w:val="0"/>
      <w:divBdr>
        <w:top w:val="none" w:sz="0" w:space="0" w:color="auto"/>
        <w:left w:val="none" w:sz="0" w:space="0" w:color="auto"/>
        <w:bottom w:val="none" w:sz="0" w:space="0" w:color="auto"/>
        <w:right w:val="none" w:sz="0" w:space="0" w:color="auto"/>
      </w:divBdr>
    </w:div>
    <w:div w:id="1769354224">
      <w:bodyDiv w:val="1"/>
      <w:marLeft w:val="0"/>
      <w:marRight w:val="0"/>
      <w:marTop w:val="0"/>
      <w:marBottom w:val="0"/>
      <w:divBdr>
        <w:top w:val="none" w:sz="0" w:space="0" w:color="auto"/>
        <w:left w:val="none" w:sz="0" w:space="0" w:color="auto"/>
        <w:bottom w:val="none" w:sz="0" w:space="0" w:color="auto"/>
        <w:right w:val="none" w:sz="0" w:space="0" w:color="auto"/>
      </w:divBdr>
    </w:div>
    <w:div w:id="1774938988">
      <w:bodyDiv w:val="1"/>
      <w:marLeft w:val="0"/>
      <w:marRight w:val="0"/>
      <w:marTop w:val="0"/>
      <w:marBottom w:val="0"/>
      <w:divBdr>
        <w:top w:val="none" w:sz="0" w:space="0" w:color="auto"/>
        <w:left w:val="none" w:sz="0" w:space="0" w:color="auto"/>
        <w:bottom w:val="none" w:sz="0" w:space="0" w:color="auto"/>
        <w:right w:val="none" w:sz="0" w:space="0" w:color="auto"/>
      </w:divBdr>
    </w:div>
    <w:div w:id="1776824498">
      <w:bodyDiv w:val="1"/>
      <w:marLeft w:val="0"/>
      <w:marRight w:val="0"/>
      <w:marTop w:val="0"/>
      <w:marBottom w:val="0"/>
      <w:divBdr>
        <w:top w:val="none" w:sz="0" w:space="0" w:color="auto"/>
        <w:left w:val="none" w:sz="0" w:space="0" w:color="auto"/>
        <w:bottom w:val="none" w:sz="0" w:space="0" w:color="auto"/>
        <w:right w:val="none" w:sz="0" w:space="0" w:color="auto"/>
      </w:divBdr>
    </w:div>
    <w:div w:id="1793943434">
      <w:bodyDiv w:val="1"/>
      <w:marLeft w:val="0"/>
      <w:marRight w:val="0"/>
      <w:marTop w:val="0"/>
      <w:marBottom w:val="0"/>
      <w:divBdr>
        <w:top w:val="none" w:sz="0" w:space="0" w:color="auto"/>
        <w:left w:val="none" w:sz="0" w:space="0" w:color="auto"/>
        <w:bottom w:val="none" w:sz="0" w:space="0" w:color="auto"/>
        <w:right w:val="none" w:sz="0" w:space="0" w:color="auto"/>
      </w:divBdr>
    </w:div>
    <w:div w:id="1796829034">
      <w:bodyDiv w:val="1"/>
      <w:marLeft w:val="0"/>
      <w:marRight w:val="0"/>
      <w:marTop w:val="0"/>
      <w:marBottom w:val="0"/>
      <w:divBdr>
        <w:top w:val="none" w:sz="0" w:space="0" w:color="auto"/>
        <w:left w:val="none" w:sz="0" w:space="0" w:color="auto"/>
        <w:bottom w:val="none" w:sz="0" w:space="0" w:color="auto"/>
        <w:right w:val="none" w:sz="0" w:space="0" w:color="auto"/>
      </w:divBdr>
    </w:div>
    <w:div w:id="1798403623">
      <w:bodyDiv w:val="1"/>
      <w:marLeft w:val="0"/>
      <w:marRight w:val="0"/>
      <w:marTop w:val="0"/>
      <w:marBottom w:val="0"/>
      <w:divBdr>
        <w:top w:val="none" w:sz="0" w:space="0" w:color="auto"/>
        <w:left w:val="none" w:sz="0" w:space="0" w:color="auto"/>
        <w:bottom w:val="none" w:sz="0" w:space="0" w:color="auto"/>
        <w:right w:val="none" w:sz="0" w:space="0" w:color="auto"/>
      </w:divBdr>
    </w:div>
    <w:div w:id="1798909176">
      <w:bodyDiv w:val="1"/>
      <w:marLeft w:val="0"/>
      <w:marRight w:val="0"/>
      <w:marTop w:val="0"/>
      <w:marBottom w:val="0"/>
      <w:divBdr>
        <w:top w:val="none" w:sz="0" w:space="0" w:color="auto"/>
        <w:left w:val="none" w:sz="0" w:space="0" w:color="auto"/>
        <w:bottom w:val="none" w:sz="0" w:space="0" w:color="auto"/>
        <w:right w:val="none" w:sz="0" w:space="0" w:color="auto"/>
      </w:divBdr>
    </w:div>
    <w:div w:id="1803961350">
      <w:bodyDiv w:val="1"/>
      <w:marLeft w:val="0"/>
      <w:marRight w:val="0"/>
      <w:marTop w:val="0"/>
      <w:marBottom w:val="0"/>
      <w:divBdr>
        <w:top w:val="none" w:sz="0" w:space="0" w:color="auto"/>
        <w:left w:val="none" w:sz="0" w:space="0" w:color="auto"/>
        <w:bottom w:val="none" w:sz="0" w:space="0" w:color="auto"/>
        <w:right w:val="none" w:sz="0" w:space="0" w:color="auto"/>
      </w:divBdr>
    </w:div>
    <w:div w:id="1821729226">
      <w:bodyDiv w:val="1"/>
      <w:marLeft w:val="0"/>
      <w:marRight w:val="0"/>
      <w:marTop w:val="0"/>
      <w:marBottom w:val="0"/>
      <w:divBdr>
        <w:top w:val="none" w:sz="0" w:space="0" w:color="auto"/>
        <w:left w:val="none" w:sz="0" w:space="0" w:color="auto"/>
        <w:bottom w:val="none" w:sz="0" w:space="0" w:color="auto"/>
        <w:right w:val="none" w:sz="0" w:space="0" w:color="auto"/>
      </w:divBdr>
    </w:div>
    <w:div w:id="1823038783">
      <w:bodyDiv w:val="1"/>
      <w:marLeft w:val="0"/>
      <w:marRight w:val="0"/>
      <w:marTop w:val="0"/>
      <w:marBottom w:val="0"/>
      <w:divBdr>
        <w:top w:val="none" w:sz="0" w:space="0" w:color="auto"/>
        <w:left w:val="none" w:sz="0" w:space="0" w:color="auto"/>
        <w:bottom w:val="none" w:sz="0" w:space="0" w:color="auto"/>
        <w:right w:val="none" w:sz="0" w:space="0" w:color="auto"/>
      </w:divBdr>
    </w:div>
    <w:div w:id="1831166495">
      <w:bodyDiv w:val="1"/>
      <w:marLeft w:val="0"/>
      <w:marRight w:val="0"/>
      <w:marTop w:val="0"/>
      <w:marBottom w:val="0"/>
      <w:divBdr>
        <w:top w:val="none" w:sz="0" w:space="0" w:color="auto"/>
        <w:left w:val="none" w:sz="0" w:space="0" w:color="auto"/>
        <w:bottom w:val="none" w:sz="0" w:space="0" w:color="auto"/>
        <w:right w:val="none" w:sz="0" w:space="0" w:color="auto"/>
      </w:divBdr>
    </w:div>
    <w:div w:id="1836608829">
      <w:bodyDiv w:val="1"/>
      <w:marLeft w:val="0"/>
      <w:marRight w:val="0"/>
      <w:marTop w:val="0"/>
      <w:marBottom w:val="0"/>
      <w:divBdr>
        <w:top w:val="none" w:sz="0" w:space="0" w:color="auto"/>
        <w:left w:val="none" w:sz="0" w:space="0" w:color="auto"/>
        <w:bottom w:val="none" w:sz="0" w:space="0" w:color="auto"/>
        <w:right w:val="none" w:sz="0" w:space="0" w:color="auto"/>
      </w:divBdr>
    </w:div>
    <w:div w:id="1836723024">
      <w:bodyDiv w:val="1"/>
      <w:marLeft w:val="0"/>
      <w:marRight w:val="0"/>
      <w:marTop w:val="0"/>
      <w:marBottom w:val="0"/>
      <w:divBdr>
        <w:top w:val="none" w:sz="0" w:space="0" w:color="auto"/>
        <w:left w:val="none" w:sz="0" w:space="0" w:color="auto"/>
        <w:bottom w:val="none" w:sz="0" w:space="0" w:color="auto"/>
        <w:right w:val="none" w:sz="0" w:space="0" w:color="auto"/>
      </w:divBdr>
    </w:div>
    <w:div w:id="1841502519">
      <w:bodyDiv w:val="1"/>
      <w:marLeft w:val="0"/>
      <w:marRight w:val="0"/>
      <w:marTop w:val="0"/>
      <w:marBottom w:val="0"/>
      <w:divBdr>
        <w:top w:val="none" w:sz="0" w:space="0" w:color="auto"/>
        <w:left w:val="none" w:sz="0" w:space="0" w:color="auto"/>
        <w:bottom w:val="none" w:sz="0" w:space="0" w:color="auto"/>
        <w:right w:val="none" w:sz="0" w:space="0" w:color="auto"/>
      </w:divBdr>
    </w:div>
    <w:div w:id="1851096447">
      <w:bodyDiv w:val="1"/>
      <w:marLeft w:val="0"/>
      <w:marRight w:val="0"/>
      <w:marTop w:val="0"/>
      <w:marBottom w:val="0"/>
      <w:divBdr>
        <w:top w:val="none" w:sz="0" w:space="0" w:color="auto"/>
        <w:left w:val="none" w:sz="0" w:space="0" w:color="auto"/>
        <w:bottom w:val="none" w:sz="0" w:space="0" w:color="auto"/>
        <w:right w:val="none" w:sz="0" w:space="0" w:color="auto"/>
      </w:divBdr>
    </w:div>
    <w:div w:id="1860385064">
      <w:bodyDiv w:val="1"/>
      <w:marLeft w:val="0"/>
      <w:marRight w:val="0"/>
      <w:marTop w:val="0"/>
      <w:marBottom w:val="0"/>
      <w:divBdr>
        <w:top w:val="none" w:sz="0" w:space="0" w:color="auto"/>
        <w:left w:val="none" w:sz="0" w:space="0" w:color="auto"/>
        <w:bottom w:val="none" w:sz="0" w:space="0" w:color="auto"/>
        <w:right w:val="none" w:sz="0" w:space="0" w:color="auto"/>
      </w:divBdr>
    </w:div>
    <w:div w:id="1864173460">
      <w:bodyDiv w:val="1"/>
      <w:marLeft w:val="0"/>
      <w:marRight w:val="0"/>
      <w:marTop w:val="0"/>
      <w:marBottom w:val="0"/>
      <w:divBdr>
        <w:top w:val="none" w:sz="0" w:space="0" w:color="auto"/>
        <w:left w:val="none" w:sz="0" w:space="0" w:color="auto"/>
        <w:bottom w:val="none" w:sz="0" w:space="0" w:color="auto"/>
        <w:right w:val="none" w:sz="0" w:space="0" w:color="auto"/>
      </w:divBdr>
    </w:div>
    <w:div w:id="1867059924">
      <w:bodyDiv w:val="1"/>
      <w:marLeft w:val="0"/>
      <w:marRight w:val="0"/>
      <w:marTop w:val="0"/>
      <w:marBottom w:val="0"/>
      <w:divBdr>
        <w:top w:val="none" w:sz="0" w:space="0" w:color="auto"/>
        <w:left w:val="none" w:sz="0" w:space="0" w:color="auto"/>
        <w:bottom w:val="none" w:sz="0" w:space="0" w:color="auto"/>
        <w:right w:val="none" w:sz="0" w:space="0" w:color="auto"/>
      </w:divBdr>
    </w:div>
    <w:div w:id="1868331081">
      <w:bodyDiv w:val="1"/>
      <w:marLeft w:val="0"/>
      <w:marRight w:val="0"/>
      <w:marTop w:val="0"/>
      <w:marBottom w:val="0"/>
      <w:divBdr>
        <w:top w:val="none" w:sz="0" w:space="0" w:color="auto"/>
        <w:left w:val="none" w:sz="0" w:space="0" w:color="auto"/>
        <w:bottom w:val="none" w:sz="0" w:space="0" w:color="auto"/>
        <w:right w:val="none" w:sz="0" w:space="0" w:color="auto"/>
      </w:divBdr>
    </w:div>
    <w:div w:id="1871411837">
      <w:bodyDiv w:val="1"/>
      <w:marLeft w:val="0"/>
      <w:marRight w:val="0"/>
      <w:marTop w:val="0"/>
      <w:marBottom w:val="0"/>
      <w:divBdr>
        <w:top w:val="none" w:sz="0" w:space="0" w:color="auto"/>
        <w:left w:val="none" w:sz="0" w:space="0" w:color="auto"/>
        <w:bottom w:val="none" w:sz="0" w:space="0" w:color="auto"/>
        <w:right w:val="none" w:sz="0" w:space="0" w:color="auto"/>
      </w:divBdr>
    </w:div>
    <w:div w:id="1875537490">
      <w:bodyDiv w:val="1"/>
      <w:marLeft w:val="0"/>
      <w:marRight w:val="0"/>
      <w:marTop w:val="0"/>
      <w:marBottom w:val="0"/>
      <w:divBdr>
        <w:top w:val="none" w:sz="0" w:space="0" w:color="auto"/>
        <w:left w:val="none" w:sz="0" w:space="0" w:color="auto"/>
        <w:bottom w:val="none" w:sz="0" w:space="0" w:color="auto"/>
        <w:right w:val="none" w:sz="0" w:space="0" w:color="auto"/>
      </w:divBdr>
    </w:div>
    <w:div w:id="1890262270">
      <w:bodyDiv w:val="1"/>
      <w:marLeft w:val="0"/>
      <w:marRight w:val="0"/>
      <w:marTop w:val="0"/>
      <w:marBottom w:val="0"/>
      <w:divBdr>
        <w:top w:val="none" w:sz="0" w:space="0" w:color="auto"/>
        <w:left w:val="none" w:sz="0" w:space="0" w:color="auto"/>
        <w:bottom w:val="none" w:sz="0" w:space="0" w:color="auto"/>
        <w:right w:val="none" w:sz="0" w:space="0" w:color="auto"/>
      </w:divBdr>
    </w:div>
    <w:div w:id="1894736313">
      <w:bodyDiv w:val="1"/>
      <w:marLeft w:val="0"/>
      <w:marRight w:val="0"/>
      <w:marTop w:val="0"/>
      <w:marBottom w:val="0"/>
      <w:divBdr>
        <w:top w:val="none" w:sz="0" w:space="0" w:color="auto"/>
        <w:left w:val="none" w:sz="0" w:space="0" w:color="auto"/>
        <w:bottom w:val="none" w:sz="0" w:space="0" w:color="auto"/>
        <w:right w:val="none" w:sz="0" w:space="0" w:color="auto"/>
      </w:divBdr>
    </w:div>
    <w:div w:id="1898322130">
      <w:bodyDiv w:val="1"/>
      <w:marLeft w:val="0"/>
      <w:marRight w:val="0"/>
      <w:marTop w:val="0"/>
      <w:marBottom w:val="0"/>
      <w:divBdr>
        <w:top w:val="none" w:sz="0" w:space="0" w:color="auto"/>
        <w:left w:val="none" w:sz="0" w:space="0" w:color="auto"/>
        <w:bottom w:val="none" w:sz="0" w:space="0" w:color="auto"/>
        <w:right w:val="none" w:sz="0" w:space="0" w:color="auto"/>
      </w:divBdr>
    </w:div>
    <w:div w:id="1898589145">
      <w:bodyDiv w:val="1"/>
      <w:marLeft w:val="0"/>
      <w:marRight w:val="0"/>
      <w:marTop w:val="0"/>
      <w:marBottom w:val="0"/>
      <w:divBdr>
        <w:top w:val="none" w:sz="0" w:space="0" w:color="auto"/>
        <w:left w:val="none" w:sz="0" w:space="0" w:color="auto"/>
        <w:bottom w:val="none" w:sz="0" w:space="0" w:color="auto"/>
        <w:right w:val="none" w:sz="0" w:space="0" w:color="auto"/>
      </w:divBdr>
    </w:div>
    <w:div w:id="1911766721">
      <w:bodyDiv w:val="1"/>
      <w:marLeft w:val="0"/>
      <w:marRight w:val="0"/>
      <w:marTop w:val="0"/>
      <w:marBottom w:val="0"/>
      <w:divBdr>
        <w:top w:val="none" w:sz="0" w:space="0" w:color="auto"/>
        <w:left w:val="none" w:sz="0" w:space="0" w:color="auto"/>
        <w:bottom w:val="none" w:sz="0" w:space="0" w:color="auto"/>
        <w:right w:val="none" w:sz="0" w:space="0" w:color="auto"/>
      </w:divBdr>
    </w:div>
    <w:div w:id="1913848933">
      <w:bodyDiv w:val="1"/>
      <w:marLeft w:val="0"/>
      <w:marRight w:val="0"/>
      <w:marTop w:val="0"/>
      <w:marBottom w:val="0"/>
      <w:divBdr>
        <w:top w:val="none" w:sz="0" w:space="0" w:color="auto"/>
        <w:left w:val="none" w:sz="0" w:space="0" w:color="auto"/>
        <w:bottom w:val="none" w:sz="0" w:space="0" w:color="auto"/>
        <w:right w:val="none" w:sz="0" w:space="0" w:color="auto"/>
      </w:divBdr>
    </w:div>
    <w:div w:id="1920365442">
      <w:bodyDiv w:val="1"/>
      <w:marLeft w:val="0"/>
      <w:marRight w:val="0"/>
      <w:marTop w:val="0"/>
      <w:marBottom w:val="0"/>
      <w:divBdr>
        <w:top w:val="none" w:sz="0" w:space="0" w:color="auto"/>
        <w:left w:val="none" w:sz="0" w:space="0" w:color="auto"/>
        <w:bottom w:val="none" w:sz="0" w:space="0" w:color="auto"/>
        <w:right w:val="none" w:sz="0" w:space="0" w:color="auto"/>
      </w:divBdr>
    </w:div>
    <w:div w:id="1931966938">
      <w:bodyDiv w:val="1"/>
      <w:marLeft w:val="0"/>
      <w:marRight w:val="0"/>
      <w:marTop w:val="0"/>
      <w:marBottom w:val="0"/>
      <w:divBdr>
        <w:top w:val="none" w:sz="0" w:space="0" w:color="auto"/>
        <w:left w:val="none" w:sz="0" w:space="0" w:color="auto"/>
        <w:bottom w:val="none" w:sz="0" w:space="0" w:color="auto"/>
        <w:right w:val="none" w:sz="0" w:space="0" w:color="auto"/>
      </w:divBdr>
    </w:div>
    <w:div w:id="1946647819">
      <w:bodyDiv w:val="1"/>
      <w:marLeft w:val="0"/>
      <w:marRight w:val="0"/>
      <w:marTop w:val="0"/>
      <w:marBottom w:val="0"/>
      <w:divBdr>
        <w:top w:val="none" w:sz="0" w:space="0" w:color="auto"/>
        <w:left w:val="none" w:sz="0" w:space="0" w:color="auto"/>
        <w:bottom w:val="none" w:sz="0" w:space="0" w:color="auto"/>
        <w:right w:val="none" w:sz="0" w:space="0" w:color="auto"/>
      </w:divBdr>
    </w:div>
    <w:div w:id="1954287090">
      <w:bodyDiv w:val="1"/>
      <w:marLeft w:val="0"/>
      <w:marRight w:val="0"/>
      <w:marTop w:val="0"/>
      <w:marBottom w:val="0"/>
      <w:divBdr>
        <w:top w:val="none" w:sz="0" w:space="0" w:color="auto"/>
        <w:left w:val="none" w:sz="0" w:space="0" w:color="auto"/>
        <w:bottom w:val="none" w:sz="0" w:space="0" w:color="auto"/>
        <w:right w:val="none" w:sz="0" w:space="0" w:color="auto"/>
      </w:divBdr>
    </w:div>
    <w:div w:id="1967008731">
      <w:bodyDiv w:val="1"/>
      <w:marLeft w:val="0"/>
      <w:marRight w:val="0"/>
      <w:marTop w:val="0"/>
      <w:marBottom w:val="0"/>
      <w:divBdr>
        <w:top w:val="none" w:sz="0" w:space="0" w:color="auto"/>
        <w:left w:val="none" w:sz="0" w:space="0" w:color="auto"/>
        <w:bottom w:val="none" w:sz="0" w:space="0" w:color="auto"/>
        <w:right w:val="none" w:sz="0" w:space="0" w:color="auto"/>
      </w:divBdr>
    </w:div>
    <w:div w:id="1967812563">
      <w:bodyDiv w:val="1"/>
      <w:marLeft w:val="0"/>
      <w:marRight w:val="0"/>
      <w:marTop w:val="0"/>
      <w:marBottom w:val="0"/>
      <w:divBdr>
        <w:top w:val="none" w:sz="0" w:space="0" w:color="auto"/>
        <w:left w:val="none" w:sz="0" w:space="0" w:color="auto"/>
        <w:bottom w:val="none" w:sz="0" w:space="0" w:color="auto"/>
        <w:right w:val="none" w:sz="0" w:space="0" w:color="auto"/>
      </w:divBdr>
    </w:div>
    <w:div w:id="1972510897">
      <w:bodyDiv w:val="1"/>
      <w:marLeft w:val="0"/>
      <w:marRight w:val="0"/>
      <w:marTop w:val="0"/>
      <w:marBottom w:val="0"/>
      <w:divBdr>
        <w:top w:val="none" w:sz="0" w:space="0" w:color="auto"/>
        <w:left w:val="none" w:sz="0" w:space="0" w:color="auto"/>
        <w:bottom w:val="none" w:sz="0" w:space="0" w:color="auto"/>
        <w:right w:val="none" w:sz="0" w:space="0" w:color="auto"/>
      </w:divBdr>
    </w:div>
    <w:div w:id="1974677584">
      <w:bodyDiv w:val="1"/>
      <w:marLeft w:val="0"/>
      <w:marRight w:val="0"/>
      <w:marTop w:val="0"/>
      <w:marBottom w:val="0"/>
      <w:divBdr>
        <w:top w:val="none" w:sz="0" w:space="0" w:color="auto"/>
        <w:left w:val="none" w:sz="0" w:space="0" w:color="auto"/>
        <w:bottom w:val="none" w:sz="0" w:space="0" w:color="auto"/>
        <w:right w:val="none" w:sz="0" w:space="0" w:color="auto"/>
      </w:divBdr>
    </w:div>
    <w:div w:id="1981835753">
      <w:bodyDiv w:val="1"/>
      <w:marLeft w:val="0"/>
      <w:marRight w:val="0"/>
      <w:marTop w:val="0"/>
      <w:marBottom w:val="0"/>
      <w:divBdr>
        <w:top w:val="none" w:sz="0" w:space="0" w:color="auto"/>
        <w:left w:val="none" w:sz="0" w:space="0" w:color="auto"/>
        <w:bottom w:val="none" w:sz="0" w:space="0" w:color="auto"/>
        <w:right w:val="none" w:sz="0" w:space="0" w:color="auto"/>
      </w:divBdr>
    </w:div>
    <w:div w:id="1988430849">
      <w:bodyDiv w:val="1"/>
      <w:marLeft w:val="0"/>
      <w:marRight w:val="0"/>
      <w:marTop w:val="0"/>
      <w:marBottom w:val="0"/>
      <w:divBdr>
        <w:top w:val="none" w:sz="0" w:space="0" w:color="auto"/>
        <w:left w:val="none" w:sz="0" w:space="0" w:color="auto"/>
        <w:bottom w:val="none" w:sz="0" w:space="0" w:color="auto"/>
        <w:right w:val="none" w:sz="0" w:space="0" w:color="auto"/>
      </w:divBdr>
    </w:div>
    <w:div w:id="1992900398">
      <w:bodyDiv w:val="1"/>
      <w:marLeft w:val="0"/>
      <w:marRight w:val="0"/>
      <w:marTop w:val="0"/>
      <w:marBottom w:val="0"/>
      <w:divBdr>
        <w:top w:val="none" w:sz="0" w:space="0" w:color="auto"/>
        <w:left w:val="none" w:sz="0" w:space="0" w:color="auto"/>
        <w:bottom w:val="none" w:sz="0" w:space="0" w:color="auto"/>
        <w:right w:val="none" w:sz="0" w:space="0" w:color="auto"/>
      </w:divBdr>
    </w:div>
    <w:div w:id="1994601596">
      <w:bodyDiv w:val="1"/>
      <w:marLeft w:val="0"/>
      <w:marRight w:val="0"/>
      <w:marTop w:val="0"/>
      <w:marBottom w:val="0"/>
      <w:divBdr>
        <w:top w:val="none" w:sz="0" w:space="0" w:color="auto"/>
        <w:left w:val="none" w:sz="0" w:space="0" w:color="auto"/>
        <w:bottom w:val="none" w:sz="0" w:space="0" w:color="auto"/>
        <w:right w:val="none" w:sz="0" w:space="0" w:color="auto"/>
      </w:divBdr>
    </w:div>
    <w:div w:id="1995327496">
      <w:bodyDiv w:val="1"/>
      <w:marLeft w:val="0"/>
      <w:marRight w:val="0"/>
      <w:marTop w:val="0"/>
      <w:marBottom w:val="0"/>
      <w:divBdr>
        <w:top w:val="none" w:sz="0" w:space="0" w:color="auto"/>
        <w:left w:val="none" w:sz="0" w:space="0" w:color="auto"/>
        <w:bottom w:val="none" w:sz="0" w:space="0" w:color="auto"/>
        <w:right w:val="none" w:sz="0" w:space="0" w:color="auto"/>
      </w:divBdr>
    </w:div>
    <w:div w:id="2007513556">
      <w:bodyDiv w:val="1"/>
      <w:marLeft w:val="0"/>
      <w:marRight w:val="0"/>
      <w:marTop w:val="0"/>
      <w:marBottom w:val="0"/>
      <w:divBdr>
        <w:top w:val="none" w:sz="0" w:space="0" w:color="auto"/>
        <w:left w:val="none" w:sz="0" w:space="0" w:color="auto"/>
        <w:bottom w:val="none" w:sz="0" w:space="0" w:color="auto"/>
        <w:right w:val="none" w:sz="0" w:space="0" w:color="auto"/>
      </w:divBdr>
    </w:div>
    <w:div w:id="2021621372">
      <w:bodyDiv w:val="1"/>
      <w:marLeft w:val="0"/>
      <w:marRight w:val="0"/>
      <w:marTop w:val="0"/>
      <w:marBottom w:val="0"/>
      <w:divBdr>
        <w:top w:val="none" w:sz="0" w:space="0" w:color="auto"/>
        <w:left w:val="none" w:sz="0" w:space="0" w:color="auto"/>
        <w:bottom w:val="none" w:sz="0" w:space="0" w:color="auto"/>
        <w:right w:val="none" w:sz="0" w:space="0" w:color="auto"/>
      </w:divBdr>
    </w:div>
    <w:div w:id="2026591762">
      <w:bodyDiv w:val="1"/>
      <w:marLeft w:val="0"/>
      <w:marRight w:val="0"/>
      <w:marTop w:val="0"/>
      <w:marBottom w:val="0"/>
      <w:divBdr>
        <w:top w:val="none" w:sz="0" w:space="0" w:color="auto"/>
        <w:left w:val="none" w:sz="0" w:space="0" w:color="auto"/>
        <w:bottom w:val="none" w:sz="0" w:space="0" w:color="auto"/>
        <w:right w:val="none" w:sz="0" w:space="0" w:color="auto"/>
      </w:divBdr>
    </w:div>
    <w:div w:id="2029216471">
      <w:bodyDiv w:val="1"/>
      <w:marLeft w:val="0"/>
      <w:marRight w:val="0"/>
      <w:marTop w:val="0"/>
      <w:marBottom w:val="0"/>
      <w:divBdr>
        <w:top w:val="none" w:sz="0" w:space="0" w:color="auto"/>
        <w:left w:val="none" w:sz="0" w:space="0" w:color="auto"/>
        <w:bottom w:val="none" w:sz="0" w:space="0" w:color="auto"/>
        <w:right w:val="none" w:sz="0" w:space="0" w:color="auto"/>
      </w:divBdr>
    </w:div>
    <w:div w:id="2031250358">
      <w:bodyDiv w:val="1"/>
      <w:marLeft w:val="0"/>
      <w:marRight w:val="0"/>
      <w:marTop w:val="0"/>
      <w:marBottom w:val="0"/>
      <w:divBdr>
        <w:top w:val="none" w:sz="0" w:space="0" w:color="auto"/>
        <w:left w:val="none" w:sz="0" w:space="0" w:color="auto"/>
        <w:bottom w:val="none" w:sz="0" w:space="0" w:color="auto"/>
        <w:right w:val="none" w:sz="0" w:space="0" w:color="auto"/>
      </w:divBdr>
    </w:div>
    <w:div w:id="2040351047">
      <w:bodyDiv w:val="1"/>
      <w:marLeft w:val="0"/>
      <w:marRight w:val="0"/>
      <w:marTop w:val="0"/>
      <w:marBottom w:val="0"/>
      <w:divBdr>
        <w:top w:val="none" w:sz="0" w:space="0" w:color="auto"/>
        <w:left w:val="none" w:sz="0" w:space="0" w:color="auto"/>
        <w:bottom w:val="none" w:sz="0" w:space="0" w:color="auto"/>
        <w:right w:val="none" w:sz="0" w:space="0" w:color="auto"/>
      </w:divBdr>
    </w:div>
    <w:div w:id="2041323686">
      <w:bodyDiv w:val="1"/>
      <w:marLeft w:val="0"/>
      <w:marRight w:val="0"/>
      <w:marTop w:val="0"/>
      <w:marBottom w:val="0"/>
      <w:divBdr>
        <w:top w:val="none" w:sz="0" w:space="0" w:color="auto"/>
        <w:left w:val="none" w:sz="0" w:space="0" w:color="auto"/>
        <w:bottom w:val="none" w:sz="0" w:space="0" w:color="auto"/>
        <w:right w:val="none" w:sz="0" w:space="0" w:color="auto"/>
      </w:divBdr>
    </w:div>
    <w:div w:id="2047369090">
      <w:bodyDiv w:val="1"/>
      <w:marLeft w:val="0"/>
      <w:marRight w:val="0"/>
      <w:marTop w:val="0"/>
      <w:marBottom w:val="0"/>
      <w:divBdr>
        <w:top w:val="none" w:sz="0" w:space="0" w:color="auto"/>
        <w:left w:val="none" w:sz="0" w:space="0" w:color="auto"/>
        <w:bottom w:val="none" w:sz="0" w:space="0" w:color="auto"/>
        <w:right w:val="none" w:sz="0" w:space="0" w:color="auto"/>
      </w:divBdr>
    </w:div>
    <w:div w:id="2047947573">
      <w:bodyDiv w:val="1"/>
      <w:marLeft w:val="0"/>
      <w:marRight w:val="0"/>
      <w:marTop w:val="0"/>
      <w:marBottom w:val="0"/>
      <w:divBdr>
        <w:top w:val="none" w:sz="0" w:space="0" w:color="auto"/>
        <w:left w:val="none" w:sz="0" w:space="0" w:color="auto"/>
        <w:bottom w:val="none" w:sz="0" w:space="0" w:color="auto"/>
        <w:right w:val="none" w:sz="0" w:space="0" w:color="auto"/>
      </w:divBdr>
    </w:div>
    <w:div w:id="2052225249">
      <w:bodyDiv w:val="1"/>
      <w:marLeft w:val="0"/>
      <w:marRight w:val="0"/>
      <w:marTop w:val="0"/>
      <w:marBottom w:val="0"/>
      <w:divBdr>
        <w:top w:val="none" w:sz="0" w:space="0" w:color="auto"/>
        <w:left w:val="none" w:sz="0" w:space="0" w:color="auto"/>
        <w:bottom w:val="none" w:sz="0" w:space="0" w:color="auto"/>
        <w:right w:val="none" w:sz="0" w:space="0" w:color="auto"/>
      </w:divBdr>
    </w:div>
    <w:div w:id="2059887679">
      <w:bodyDiv w:val="1"/>
      <w:marLeft w:val="0"/>
      <w:marRight w:val="0"/>
      <w:marTop w:val="0"/>
      <w:marBottom w:val="0"/>
      <w:divBdr>
        <w:top w:val="none" w:sz="0" w:space="0" w:color="auto"/>
        <w:left w:val="none" w:sz="0" w:space="0" w:color="auto"/>
        <w:bottom w:val="none" w:sz="0" w:space="0" w:color="auto"/>
        <w:right w:val="none" w:sz="0" w:space="0" w:color="auto"/>
      </w:divBdr>
    </w:div>
    <w:div w:id="2068065883">
      <w:bodyDiv w:val="1"/>
      <w:marLeft w:val="0"/>
      <w:marRight w:val="0"/>
      <w:marTop w:val="0"/>
      <w:marBottom w:val="0"/>
      <w:divBdr>
        <w:top w:val="none" w:sz="0" w:space="0" w:color="auto"/>
        <w:left w:val="none" w:sz="0" w:space="0" w:color="auto"/>
        <w:bottom w:val="none" w:sz="0" w:space="0" w:color="auto"/>
        <w:right w:val="none" w:sz="0" w:space="0" w:color="auto"/>
      </w:divBdr>
    </w:div>
    <w:div w:id="2077430269">
      <w:bodyDiv w:val="1"/>
      <w:marLeft w:val="0"/>
      <w:marRight w:val="0"/>
      <w:marTop w:val="0"/>
      <w:marBottom w:val="0"/>
      <w:divBdr>
        <w:top w:val="none" w:sz="0" w:space="0" w:color="auto"/>
        <w:left w:val="none" w:sz="0" w:space="0" w:color="auto"/>
        <w:bottom w:val="none" w:sz="0" w:space="0" w:color="auto"/>
        <w:right w:val="none" w:sz="0" w:space="0" w:color="auto"/>
      </w:divBdr>
    </w:div>
    <w:div w:id="2085684014">
      <w:bodyDiv w:val="1"/>
      <w:marLeft w:val="0"/>
      <w:marRight w:val="0"/>
      <w:marTop w:val="0"/>
      <w:marBottom w:val="0"/>
      <w:divBdr>
        <w:top w:val="none" w:sz="0" w:space="0" w:color="auto"/>
        <w:left w:val="none" w:sz="0" w:space="0" w:color="auto"/>
        <w:bottom w:val="none" w:sz="0" w:space="0" w:color="auto"/>
        <w:right w:val="none" w:sz="0" w:space="0" w:color="auto"/>
      </w:divBdr>
    </w:div>
    <w:div w:id="2088652144">
      <w:bodyDiv w:val="1"/>
      <w:marLeft w:val="0"/>
      <w:marRight w:val="0"/>
      <w:marTop w:val="0"/>
      <w:marBottom w:val="0"/>
      <w:divBdr>
        <w:top w:val="none" w:sz="0" w:space="0" w:color="auto"/>
        <w:left w:val="none" w:sz="0" w:space="0" w:color="auto"/>
        <w:bottom w:val="none" w:sz="0" w:space="0" w:color="auto"/>
        <w:right w:val="none" w:sz="0" w:space="0" w:color="auto"/>
      </w:divBdr>
      <w:divsChild>
        <w:div w:id="498234329">
          <w:marLeft w:val="0"/>
          <w:marRight w:val="0"/>
          <w:marTop w:val="0"/>
          <w:marBottom w:val="0"/>
          <w:divBdr>
            <w:top w:val="none" w:sz="0" w:space="0" w:color="auto"/>
            <w:left w:val="none" w:sz="0" w:space="0" w:color="auto"/>
            <w:bottom w:val="none" w:sz="0" w:space="0" w:color="auto"/>
            <w:right w:val="none" w:sz="0" w:space="0" w:color="auto"/>
          </w:divBdr>
          <w:divsChild>
            <w:div w:id="16552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50987">
      <w:bodyDiv w:val="1"/>
      <w:marLeft w:val="0"/>
      <w:marRight w:val="0"/>
      <w:marTop w:val="0"/>
      <w:marBottom w:val="0"/>
      <w:divBdr>
        <w:top w:val="none" w:sz="0" w:space="0" w:color="auto"/>
        <w:left w:val="none" w:sz="0" w:space="0" w:color="auto"/>
        <w:bottom w:val="none" w:sz="0" w:space="0" w:color="auto"/>
        <w:right w:val="none" w:sz="0" w:space="0" w:color="auto"/>
      </w:divBdr>
    </w:div>
    <w:div w:id="2095278149">
      <w:bodyDiv w:val="1"/>
      <w:marLeft w:val="0"/>
      <w:marRight w:val="0"/>
      <w:marTop w:val="0"/>
      <w:marBottom w:val="0"/>
      <w:divBdr>
        <w:top w:val="none" w:sz="0" w:space="0" w:color="auto"/>
        <w:left w:val="none" w:sz="0" w:space="0" w:color="auto"/>
        <w:bottom w:val="none" w:sz="0" w:space="0" w:color="auto"/>
        <w:right w:val="none" w:sz="0" w:space="0" w:color="auto"/>
      </w:divBdr>
    </w:div>
    <w:div w:id="2121218654">
      <w:bodyDiv w:val="1"/>
      <w:marLeft w:val="0"/>
      <w:marRight w:val="0"/>
      <w:marTop w:val="0"/>
      <w:marBottom w:val="0"/>
      <w:divBdr>
        <w:top w:val="none" w:sz="0" w:space="0" w:color="auto"/>
        <w:left w:val="none" w:sz="0" w:space="0" w:color="auto"/>
        <w:bottom w:val="none" w:sz="0" w:space="0" w:color="auto"/>
        <w:right w:val="none" w:sz="0" w:space="0" w:color="auto"/>
      </w:divBdr>
    </w:div>
    <w:div w:id="2125951966">
      <w:bodyDiv w:val="1"/>
      <w:marLeft w:val="0"/>
      <w:marRight w:val="0"/>
      <w:marTop w:val="0"/>
      <w:marBottom w:val="0"/>
      <w:divBdr>
        <w:top w:val="none" w:sz="0" w:space="0" w:color="auto"/>
        <w:left w:val="none" w:sz="0" w:space="0" w:color="auto"/>
        <w:bottom w:val="none" w:sz="0" w:space="0" w:color="auto"/>
        <w:right w:val="none" w:sz="0" w:space="0" w:color="auto"/>
      </w:divBdr>
    </w:div>
    <w:div w:id="2138645118">
      <w:bodyDiv w:val="1"/>
      <w:marLeft w:val="0"/>
      <w:marRight w:val="0"/>
      <w:marTop w:val="0"/>
      <w:marBottom w:val="0"/>
      <w:divBdr>
        <w:top w:val="none" w:sz="0" w:space="0" w:color="auto"/>
        <w:left w:val="none" w:sz="0" w:space="0" w:color="auto"/>
        <w:bottom w:val="none" w:sz="0" w:space="0" w:color="auto"/>
        <w:right w:val="none" w:sz="0" w:space="0" w:color="auto"/>
      </w:divBdr>
    </w:div>
    <w:div w:id="213910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um" ma:contentTypeID="0x010100804405677F68524E887B9BAD647EC267" ma:contentTypeVersion="17" ma:contentTypeDescription="Új dokumentum létrehozása." ma:contentTypeScope="" ma:versionID="76fc60fa35090df738af56597c20442c">
  <xsd:schema xmlns:xsd="http://www.w3.org/2001/XMLSchema" xmlns:xs="http://www.w3.org/2001/XMLSchema" xmlns:p="http://schemas.microsoft.com/office/2006/metadata/properties" xmlns:ns3="2c71b88f-36ae-449a-8a52-10e2658bdd67" xmlns:ns4="ae689388-e07a-4908-9d5a-df7298fe66fc" targetNamespace="http://schemas.microsoft.com/office/2006/metadata/properties" ma:root="true" ma:fieldsID="b0fbbcf4c3d3a80139dc1bb83a4232cb" ns3:_="" ns4:_="">
    <xsd:import namespace="2c71b88f-36ae-449a-8a52-10e2658bdd67"/>
    <xsd:import namespace="ae689388-e07a-4908-9d5a-df7298fe66f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71b88f-36ae-449a-8a52-10e2658bdd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e689388-e07a-4908-9d5a-df7298fe66fc" elementFormDefault="qualified">
    <xsd:import namespace="http://schemas.microsoft.com/office/2006/documentManagement/types"/>
    <xsd:import namespace="http://schemas.microsoft.com/office/infopath/2007/PartnerControls"/>
    <xsd:element name="SharedWithUsers" ma:index="20" nillable="true" ma:displayName="Résztvevők"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Megosztva részletekkel" ma:internalName="SharedWithDetails" ma:readOnly="true">
      <xsd:simpleType>
        <xsd:restriction base="dms:Note">
          <xsd:maxLength value="255"/>
        </xsd:restriction>
      </xsd:simpleType>
    </xsd:element>
    <xsd:element name="SharingHintHash" ma:index="22" nillable="true" ma:displayName="Megosztási tipp kivonat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artalomtípus"/>
        <xsd:element ref="dc:title" minOccurs="0" maxOccurs="1" ma:index="4" ma:displayName="Cím"/>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c71b88f-36ae-449a-8a52-10e2658bdd67"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Mic24</b:Tag>
    <b:SourceType>InternetSite</b:SourceType>
    <b:Guid>{0073F013-6D5F-4606-9619-199470B72B61}</b:Guid>
    <b:Author>
      <b:Author>
        <b:Corporate>Microsoft</b:Corporate>
      </b:Author>
    </b:Author>
    <b:Title>What is ASP.NET Core</b:Title>
    <b:YearAccessed>2024</b:YearAccessed>
    <b:MonthAccessed>September</b:MonthAccessed>
    <b:DayAccessed>28</b:DayAccessed>
    <b:URL>https://dotnet.microsoft.com/en-us/learn/aspnet/what-is-aspnet-core</b:URL>
    <b:RefOrder>5</b:RefOrder>
  </b:Source>
  <b:Source>
    <b:Tag>Gra19</b:Tag>
    <b:SourceType>InternetSite</b:SourceType>
    <b:Guid>{0023DC8F-EE4E-49BF-8AA1-FC23135D0750}</b:Guid>
    <b:Author>
      <b:Author>
        <b:Corporate>Adobe Acrobat Team</b:Corporate>
      </b:Author>
    </b:Author>
    <b:Title>Fast-forward — comparing a 1980s supercomputer to the modern smartphone</b:Title>
    <b:Year>2022</b:Year>
    <b:Month>August</b:Month>
    <b:YearAccessed>2024</b:YearAccessed>
    <b:MonthAccessed>October</b:MonthAccessed>
    <b:DayAccessed>04</b:DayAccessed>
    <b:URL>https://blog.adobe.com/en/publish/2022/11/08/fast-forward-comparing-1980s-supercomputer-to-modern-smartphone</b:URL>
    <b:RefOrder>1</b:RefOrder>
  </b:Source>
  <b:Source>
    <b:Tag>Mic242</b:Tag>
    <b:SourceType>InternetSite</b:SourceType>
    <b:Guid>{11AB6DA6-D471-47C8-9787-23B1CD788504}</b:Guid>
    <b:Author>
      <b:Author>
        <b:Corporate>Microsoft</b:Corporate>
      </b:Author>
    </b:Author>
    <b:Title>How Blazor works</b:Title>
    <b:YearAccessed>2024</b:YearAccessed>
    <b:MonthAccessed>October</b:MonthAccessed>
    <b:DayAccessed>10</b:DayAccessed>
    <b:URL>https://learn.microsoft.com/en-us/training/modules/blazor-introduction/3-how-blazor-works</b:URL>
    <b:RefOrder>8</b:RefOrder>
  </b:Source>
  <b:Source>
    <b:Tag>Mic241</b:Tag>
    <b:SourceType>InternetSite</b:SourceType>
    <b:Guid>{DC716AFD-7D9B-4295-ACEB-8ABB9F132259}</b:Guid>
    <b:Author>
      <b:Author>
        <b:Corporate>Microsoft</b:Corporate>
      </b:Author>
    </b:Author>
    <b:Title>What is Blazor?</b:Title>
    <b:YearAccessed>2024</b:YearAccessed>
    <b:MonthAccessed>October</b:MonthAccessed>
    <b:DayAccessed>10</b:DayAccessed>
    <b:URL>https://learn.microsoft.com/en-us/training/modules/blazor-introduction/2-what-is-blazor</b:URL>
    <b:RefOrder>7</b:RefOrder>
  </b:Source>
  <b:Source>
    <b:Tag>Ora24</b:Tag>
    <b:SourceType>InternetSite</b:SourceType>
    <b:Guid>{8E8F59A1-5E4C-4F43-B41B-AF71B2F4EDAF}</b:Guid>
    <b:Author>
      <b:Author>
        <b:Corporate>Oracle</b:Corporate>
      </b:Author>
    </b:Author>
    <b:Title>What is MySQL</b:Title>
    <b:YearAccessed>2024</b:YearAccessed>
    <b:MonthAccessed>October</b:MonthAccessed>
    <b:DayAccessed>02</b:DayAccessed>
    <b:URL>https://dev.mysql.com/doc/refman/8.0/en/what-is-mysql.html</b:URL>
    <b:RefOrder>9</b:RefOrder>
  </b:Source>
  <b:Source>
    <b:Tag>Gui24</b:Tag>
    <b:SourceType>InternetSite</b:SourceType>
    <b:Guid>{8C606573-84FB-4A74-B857-392099D032A0}</b:Guid>
    <b:Author>
      <b:Author>
        <b:NameList>
          <b:Person>
            <b:Last>Ros</b:Last>
            <b:First>Guillem</b:First>
          </b:Person>
        </b:NameList>
      </b:Author>
    </b:Author>
    <b:Title>How to use Hevy</b:Title>
    <b:YearAccessed>2024</b:YearAccessed>
    <b:MonthAccessed>October</b:MonthAccessed>
    <b:DayAccessed>10</b:DayAccessed>
    <b:URL>https://www.hevyapp.com/hevy-tutorial/</b:URL>
    <b:RefOrder>4</b:RefOrder>
  </b:Source>
  <b:Source>
    <b:Tag>Bog24</b:Tag>
    <b:SourceType>InternetSite</b:SourceType>
    <b:Guid>{592DD6F7-663A-47C9-B4E1-4508265F7112}</b:Guid>
    <b:Author>
      <b:Author>
        <b:NameList>
          <b:Person>
            <b:Last>Sandu</b:Last>
            <b:First>Bogdan</b:First>
          </b:Person>
        </b:NameList>
      </b:Author>
    </b:Author>
    <b:Title>5 Apps Like Finch To Improve Your Mental Health</b:Title>
    <b:ProductionCompany>TMS</b:ProductionCompany>
    <b:Year>2024</b:Year>
    <b:Month>Febuary</b:Month>
    <b:Day>11</b:Day>
    <b:YearAccessed>2024</b:YearAccessed>
    <b:MonthAccessed>October</b:MonthAccessed>
    <b:DayAccessed>10</b:DayAccessed>
    <b:URL>https://tms-outsource.com/blog/posts/apps-like-finch/</b:URL>
    <b:RefOrder>3</b:RefOrder>
  </b:Source>
  <b:Source>
    <b:Tag>Ahe24</b:Tag>
    <b:SourceType>InternetSite</b:SourceType>
    <b:Guid>{23598039-5EFF-4BD6-9269-048E3EDFDABC}</b:Guid>
    <b:Author>
      <b:Author>
        <b:Corporate>Ahead</b:Corporate>
      </b:Author>
    </b:Author>
    <b:Title>Daylio - A Wellbeing App</b:Title>
    <b:YearAccessed>2024</b:YearAccessed>
    <b:MonthAccessed>October</b:MonthAccessed>
    <b:DayAccessed>10</b:DayAccessed>
    <b:URL>https://www.ahead.ie/daylio</b:URL>
    <b:RefOrder>2</b:RefOrder>
  </b:Source>
  <b:Source xmlns:b="http://schemas.openxmlformats.org/officeDocument/2006/bibliography">
    <b:Tag>StackOverflow</b:Tag>
    <b:SourceType>InternetSite</b:SourceType>
    <b:Guid>{71F50902-896D-478C-9DF6-FA3A50AAEBF3}</b:Guid>
    <b:Title>Stack Overflow Developer Survey 2024</b:Title>
    <b:Year>2024</b:Year>
    <b:Author>
      <b:Author>
        <b:Corporate>Stack Overflow</b:Corporate>
      </b:Author>
    </b:Author>
    <b:YearAccessed>2024</b:YearAccessed>
    <b:MonthAccessed>October</b:MonthAccessed>
    <b:DayAccessed>14</b:DayAccessed>
    <b:URL>https://survey.stackoverflow.co/2024/technology/#2-web-frameworks-and-technologies</b:URL>
    <b:RefOrder>6</b:RefOrder>
  </b:Source>
  <b:Source>
    <b:Tag>OWA23</b:Tag>
    <b:SourceType>InternetSite</b:SourceType>
    <b:Guid>{57833A1F-D5C4-4D76-85A8-7F5C9B810612}</b:Guid>
    <b:Author>
      <b:Author>
        <b:Corporate>OWASP</b:Corporate>
      </b:Author>
    </b:Author>
    <b:Title>Password Storage Cheat Sheet</b:Title>
    <b:Year>2023</b:Year>
    <b:YearAccessed>2024</b:YearAccessed>
    <b:MonthAccessed>October</b:MonthAccessed>
    <b:DayAccessed>17</b:DayAccessed>
    <b:URL>https://cheatsheetseries.owasp.org/cheatsheets/Password_Storage_Cheat_Sheet.html</b:URL>
    <b:RefOrder>11</b:RefOrder>
  </b:Source>
  <b:Source>
    <b:Tag>Mic243</b:Tag>
    <b:SourceType>InternetSite</b:SourceType>
    <b:Guid>{D44DA361-7CAA-46D6-B1DB-B852A944FA49}</b:Guid>
    <b:Author>
      <b:Author>
        <b:Corporate>Microsoft</b:Corporate>
      </b:Author>
    </b:Author>
    <b:Title>Build a .NET MAUI Blazor Hybrid app with a Blazor Web App</b:Title>
    <b:YearAccessed>2024</b:YearAccessed>
    <b:MonthAccessed>October</b:MonthAccessed>
    <b:DayAccessed>17</b:DayAccessed>
    <b:URL>https://learn.microsoft.com/en-us/aspnet/core/blazor/hybrid/tutorials/maui-blazor-web-app?view=aspnetcore-8.0</b:URL>
    <b:RefOrder>10</b:RefOrder>
  </b:Source>
</b:Sources>
</file>

<file path=customXml/itemProps1.xml><?xml version="1.0" encoding="utf-8"?>
<ds:datastoreItem xmlns:ds="http://schemas.openxmlformats.org/officeDocument/2006/customXml" ds:itemID="{0B5E8B16-0AFB-408B-BF8C-70E4A1B923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71b88f-36ae-449a-8a52-10e2658bdd67"/>
    <ds:schemaRef ds:uri="ae689388-e07a-4908-9d5a-df7298fe66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6786E-AF7B-4A38-BBCA-BF31ECFEA1DF}">
  <ds:schemaRefs>
    <ds:schemaRef ds:uri="http://schemas.microsoft.com/sharepoint/v3/contenttype/forms"/>
  </ds:schemaRefs>
</ds:datastoreItem>
</file>

<file path=customXml/itemProps3.xml><?xml version="1.0" encoding="utf-8"?>
<ds:datastoreItem xmlns:ds="http://schemas.openxmlformats.org/officeDocument/2006/customXml" ds:itemID="{5283BDE5-2110-47A1-B6BF-261D767F66A4}">
  <ds:schemaRefs>
    <ds:schemaRef ds:uri="http://schemas.microsoft.com/office/2006/metadata/properties"/>
    <ds:schemaRef ds:uri="http://schemas.microsoft.com/office/infopath/2007/PartnerControls"/>
    <ds:schemaRef ds:uri="2c71b88f-36ae-449a-8a52-10e2658bdd67"/>
  </ds:schemaRefs>
</ds:datastoreItem>
</file>

<file path=customXml/itemProps4.xml><?xml version="1.0" encoding="utf-8"?>
<ds:datastoreItem xmlns:ds="http://schemas.openxmlformats.org/officeDocument/2006/customXml" ds:itemID="{C30AA391-316B-4E95-AE8C-64681E201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Template>
  <TotalTime>1131</TotalTime>
  <Pages>4</Pages>
  <Words>332</Words>
  <Characters>2291</Characters>
  <Application>Microsoft Office Word</Application>
  <DocSecurity>0</DocSecurity>
  <Lines>19</Lines>
  <Paragraphs>5</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RUB_Assignment</vt:lpstr>
      <vt:lpstr>Diplomaterv útmutató</vt:lpstr>
    </vt:vector>
  </TitlesOfParts>
  <Manager/>
  <Company>Automatizálási és Alkalmazott Informatikai Tanszék</Company>
  <LinksUpToDate>false</LinksUpToDate>
  <CharactersWithSpaces>2618</CharactersWithSpaces>
  <SharedDoc>false</SharedDoc>
  <HLinks>
    <vt:vector size="204" baseType="variant">
      <vt:variant>
        <vt:i4>1179711</vt:i4>
      </vt:variant>
      <vt:variant>
        <vt:i4>207</vt:i4>
      </vt:variant>
      <vt:variant>
        <vt:i4>0</vt:i4>
      </vt:variant>
      <vt:variant>
        <vt:i4>5</vt:i4>
      </vt:variant>
      <vt:variant>
        <vt:lpwstr/>
      </vt:variant>
      <vt:variant>
        <vt:lpwstr>_Toc178959324</vt:lpwstr>
      </vt:variant>
      <vt:variant>
        <vt:i4>1179711</vt:i4>
      </vt:variant>
      <vt:variant>
        <vt:i4>201</vt:i4>
      </vt:variant>
      <vt:variant>
        <vt:i4>0</vt:i4>
      </vt:variant>
      <vt:variant>
        <vt:i4>5</vt:i4>
      </vt:variant>
      <vt:variant>
        <vt:lpwstr/>
      </vt:variant>
      <vt:variant>
        <vt:lpwstr>_Toc178959323</vt:lpwstr>
      </vt:variant>
      <vt:variant>
        <vt:i4>1179711</vt:i4>
      </vt:variant>
      <vt:variant>
        <vt:i4>195</vt:i4>
      </vt:variant>
      <vt:variant>
        <vt:i4>0</vt:i4>
      </vt:variant>
      <vt:variant>
        <vt:i4>5</vt:i4>
      </vt:variant>
      <vt:variant>
        <vt:lpwstr/>
      </vt:variant>
      <vt:variant>
        <vt:lpwstr>_Toc178959322</vt:lpwstr>
      </vt:variant>
      <vt:variant>
        <vt:i4>1179711</vt:i4>
      </vt:variant>
      <vt:variant>
        <vt:i4>189</vt:i4>
      </vt:variant>
      <vt:variant>
        <vt:i4>0</vt:i4>
      </vt:variant>
      <vt:variant>
        <vt:i4>5</vt:i4>
      </vt:variant>
      <vt:variant>
        <vt:lpwstr/>
      </vt:variant>
      <vt:variant>
        <vt:lpwstr>_Toc178959321</vt:lpwstr>
      </vt:variant>
      <vt:variant>
        <vt:i4>1179711</vt:i4>
      </vt:variant>
      <vt:variant>
        <vt:i4>183</vt:i4>
      </vt:variant>
      <vt:variant>
        <vt:i4>0</vt:i4>
      </vt:variant>
      <vt:variant>
        <vt:i4>5</vt:i4>
      </vt:variant>
      <vt:variant>
        <vt:lpwstr/>
      </vt:variant>
      <vt:variant>
        <vt:lpwstr>_Toc178959320</vt:lpwstr>
      </vt:variant>
      <vt:variant>
        <vt:i4>1114175</vt:i4>
      </vt:variant>
      <vt:variant>
        <vt:i4>177</vt:i4>
      </vt:variant>
      <vt:variant>
        <vt:i4>0</vt:i4>
      </vt:variant>
      <vt:variant>
        <vt:i4>5</vt:i4>
      </vt:variant>
      <vt:variant>
        <vt:lpwstr/>
      </vt:variant>
      <vt:variant>
        <vt:lpwstr>_Toc178959319</vt:lpwstr>
      </vt:variant>
      <vt:variant>
        <vt:i4>1114175</vt:i4>
      </vt:variant>
      <vt:variant>
        <vt:i4>171</vt:i4>
      </vt:variant>
      <vt:variant>
        <vt:i4>0</vt:i4>
      </vt:variant>
      <vt:variant>
        <vt:i4>5</vt:i4>
      </vt:variant>
      <vt:variant>
        <vt:lpwstr/>
      </vt:variant>
      <vt:variant>
        <vt:lpwstr>_Toc178959318</vt:lpwstr>
      </vt:variant>
      <vt:variant>
        <vt:i4>1114175</vt:i4>
      </vt:variant>
      <vt:variant>
        <vt:i4>165</vt:i4>
      </vt:variant>
      <vt:variant>
        <vt:i4>0</vt:i4>
      </vt:variant>
      <vt:variant>
        <vt:i4>5</vt:i4>
      </vt:variant>
      <vt:variant>
        <vt:lpwstr/>
      </vt:variant>
      <vt:variant>
        <vt:lpwstr>_Toc178959317</vt:lpwstr>
      </vt:variant>
      <vt:variant>
        <vt:i4>1114175</vt:i4>
      </vt:variant>
      <vt:variant>
        <vt:i4>159</vt:i4>
      </vt:variant>
      <vt:variant>
        <vt:i4>0</vt:i4>
      </vt:variant>
      <vt:variant>
        <vt:i4>5</vt:i4>
      </vt:variant>
      <vt:variant>
        <vt:lpwstr/>
      </vt:variant>
      <vt:variant>
        <vt:lpwstr>_Toc178959316</vt:lpwstr>
      </vt:variant>
      <vt:variant>
        <vt:i4>1114175</vt:i4>
      </vt:variant>
      <vt:variant>
        <vt:i4>153</vt:i4>
      </vt:variant>
      <vt:variant>
        <vt:i4>0</vt:i4>
      </vt:variant>
      <vt:variant>
        <vt:i4>5</vt:i4>
      </vt:variant>
      <vt:variant>
        <vt:lpwstr/>
      </vt:variant>
      <vt:variant>
        <vt:lpwstr>_Toc178959315</vt:lpwstr>
      </vt:variant>
      <vt:variant>
        <vt:i4>1114175</vt:i4>
      </vt:variant>
      <vt:variant>
        <vt:i4>147</vt:i4>
      </vt:variant>
      <vt:variant>
        <vt:i4>0</vt:i4>
      </vt:variant>
      <vt:variant>
        <vt:i4>5</vt:i4>
      </vt:variant>
      <vt:variant>
        <vt:lpwstr/>
      </vt:variant>
      <vt:variant>
        <vt:lpwstr>_Toc178959314</vt:lpwstr>
      </vt:variant>
      <vt:variant>
        <vt:i4>1114175</vt:i4>
      </vt:variant>
      <vt:variant>
        <vt:i4>141</vt:i4>
      </vt:variant>
      <vt:variant>
        <vt:i4>0</vt:i4>
      </vt:variant>
      <vt:variant>
        <vt:i4>5</vt:i4>
      </vt:variant>
      <vt:variant>
        <vt:lpwstr/>
      </vt:variant>
      <vt:variant>
        <vt:lpwstr>_Toc178959313</vt:lpwstr>
      </vt:variant>
      <vt:variant>
        <vt:i4>1114175</vt:i4>
      </vt:variant>
      <vt:variant>
        <vt:i4>135</vt:i4>
      </vt:variant>
      <vt:variant>
        <vt:i4>0</vt:i4>
      </vt:variant>
      <vt:variant>
        <vt:i4>5</vt:i4>
      </vt:variant>
      <vt:variant>
        <vt:lpwstr/>
      </vt:variant>
      <vt:variant>
        <vt:lpwstr>_Toc178959312</vt:lpwstr>
      </vt:variant>
      <vt:variant>
        <vt:i4>1114175</vt:i4>
      </vt:variant>
      <vt:variant>
        <vt:i4>129</vt:i4>
      </vt:variant>
      <vt:variant>
        <vt:i4>0</vt:i4>
      </vt:variant>
      <vt:variant>
        <vt:i4>5</vt:i4>
      </vt:variant>
      <vt:variant>
        <vt:lpwstr/>
      </vt:variant>
      <vt:variant>
        <vt:lpwstr>_Toc178959311</vt:lpwstr>
      </vt:variant>
      <vt:variant>
        <vt:i4>1114175</vt:i4>
      </vt:variant>
      <vt:variant>
        <vt:i4>123</vt:i4>
      </vt:variant>
      <vt:variant>
        <vt:i4>0</vt:i4>
      </vt:variant>
      <vt:variant>
        <vt:i4>5</vt:i4>
      </vt:variant>
      <vt:variant>
        <vt:lpwstr/>
      </vt:variant>
      <vt:variant>
        <vt:lpwstr>_Toc178959310</vt:lpwstr>
      </vt:variant>
      <vt:variant>
        <vt:i4>1048639</vt:i4>
      </vt:variant>
      <vt:variant>
        <vt:i4>117</vt:i4>
      </vt:variant>
      <vt:variant>
        <vt:i4>0</vt:i4>
      </vt:variant>
      <vt:variant>
        <vt:i4>5</vt:i4>
      </vt:variant>
      <vt:variant>
        <vt:lpwstr/>
      </vt:variant>
      <vt:variant>
        <vt:lpwstr>_Toc178959309</vt:lpwstr>
      </vt:variant>
      <vt:variant>
        <vt:i4>1048639</vt:i4>
      </vt:variant>
      <vt:variant>
        <vt:i4>111</vt:i4>
      </vt:variant>
      <vt:variant>
        <vt:i4>0</vt:i4>
      </vt:variant>
      <vt:variant>
        <vt:i4>5</vt:i4>
      </vt:variant>
      <vt:variant>
        <vt:lpwstr/>
      </vt:variant>
      <vt:variant>
        <vt:lpwstr>_Toc178959308</vt:lpwstr>
      </vt:variant>
      <vt:variant>
        <vt:i4>1048639</vt:i4>
      </vt:variant>
      <vt:variant>
        <vt:i4>105</vt:i4>
      </vt:variant>
      <vt:variant>
        <vt:i4>0</vt:i4>
      </vt:variant>
      <vt:variant>
        <vt:i4>5</vt:i4>
      </vt:variant>
      <vt:variant>
        <vt:lpwstr/>
      </vt:variant>
      <vt:variant>
        <vt:lpwstr>_Toc178959307</vt:lpwstr>
      </vt:variant>
      <vt:variant>
        <vt:i4>1048639</vt:i4>
      </vt:variant>
      <vt:variant>
        <vt:i4>99</vt:i4>
      </vt:variant>
      <vt:variant>
        <vt:i4>0</vt:i4>
      </vt:variant>
      <vt:variant>
        <vt:i4>5</vt:i4>
      </vt:variant>
      <vt:variant>
        <vt:lpwstr/>
      </vt:variant>
      <vt:variant>
        <vt:lpwstr>_Toc178959306</vt:lpwstr>
      </vt:variant>
      <vt:variant>
        <vt:i4>1048639</vt:i4>
      </vt:variant>
      <vt:variant>
        <vt:i4>93</vt:i4>
      </vt:variant>
      <vt:variant>
        <vt:i4>0</vt:i4>
      </vt:variant>
      <vt:variant>
        <vt:i4>5</vt:i4>
      </vt:variant>
      <vt:variant>
        <vt:lpwstr/>
      </vt:variant>
      <vt:variant>
        <vt:lpwstr>_Toc178959305</vt:lpwstr>
      </vt:variant>
      <vt:variant>
        <vt:i4>1048639</vt:i4>
      </vt:variant>
      <vt:variant>
        <vt:i4>87</vt:i4>
      </vt:variant>
      <vt:variant>
        <vt:i4>0</vt:i4>
      </vt:variant>
      <vt:variant>
        <vt:i4>5</vt:i4>
      </vt:variant>
      <vt:variant>
        <vt:lpwstr/>
      </vt:variant>
      <vt:variant>
        <vt:lpwstr>_Toc178959304</vt:lpwstr>
      </vt:variant>
      <vt:variant>
        <vt:i4>1048639</vt:i4>
      </vt:variant>
      <vt:variant>
        <vt:i4>81</vt:i4>
      </vt:variant>
      <vt:variant>
        <vt:i4>0</vt:i4>
      </vt:variant>
      <vt:variant>
        <vt:i4>5</vt:i4>
      </vt:variant>
      <vt:variant>
        <vt:lpwstr/>
      </vt:variant>
      <vt:variant>
        <vt:lpwstr>_Toc178959303</vt:lpwstr>
      </vt:variant>
      <vt:variant>
        <vt:i4>1048639</vt:i4>
      </vt:variant>
      <vt:variant>
        <vt:i4>75</vt:i4>
      </vt:variant>
      <vt:variant>
        <vt:i4>0</vt:i4>
      </vt:variant>
      <vt:variant>
        <vt:i4>5</vt:i4>
      </vt:variant>
      <vt:variant>
        <vt:lpwstr/>
      </vt:variant>
      <vt:variant>
        <vt:lpwstr>_Toc178959302</vt:lpwstr>
      </vt:variant>
      <vt:variant>
        <vt:i4>1048639</vt:i4>
      </vt:variant>
      <vt:variant>
        <vt:i4>69</vt:i4>
      </vt:variant>
      <vt:variant>
        <vt:i4>0</vt:i4>
      </vt:variant>
      <vt:variant>
        <vt:i4>5</vt:i4>
      </vt:variant>
      <vt:variant>
        <vt:lpwstr/>
      </vt:variant>
      <vt:variant>
        <vt:lpwstr>_Toc178959301</vt:lpwstr>
      </vt:variant>
      <vt:variant>
        <vt:i4>1048639</vt:i4>
      </vt:variant>
      <vt:variant>
        <vt:i4>63</vt:i4>
      </vt:variant>
      <vt:variant>
        <vt:i4>0</vt:i4>
      </vt:variant>
      <vt:variant>
        <vt:i4>5</vt:i4>
      </vt:variant>
      <vt:variant>
        <vt:lpwstr/>
      </vt:variant>
      <vt:variant>
        <vt:lpwstr>_Toc178959300</vt:lpwstr>
      </vt:variant>
      <vt:variant>
        <vt:i4>1638462</vt:i4>
      </vt:variant>
      <vt:variant>
        <vt:i4>57</vt:i4>
      </vt:variant>
      <vt:variant>
        <vt:i4>0</vt:i4>
      </vt:variant>
      <vt:variant>
        <vt:i4>5</vt:i4>
      </vt:variant>
      <vt:variant>
        <vt:lpwstr/>
      </vt:variant>
      <vt:variant>
        <vt:lpwstr>_Toc178959299</vt:lpwstr>
      </vt:variant>
      <vt:variant>
        <vt:i4>1638462</vt:i4>
      </vt:variant>
      <vt:variant>
        <vt:i4>51</vt:i4>
      </vt:variant>
      <vt:variant>
        <vt:i4>0</vt:i4>
      </vt:variant>
      <vt:variant>
        <vt:i4>5</vt:i4>
      </vt:variant>
      <vt:variant>
        <vt:lpwstr/>
      </vt:variant>
      <vt:variant>
        <vt:lpwstr>_Toc178959298</vt:lpwstr>
      </vt:variant>
      <vt:variant>
        <vt:i4>1638462</vt:i4>
      </vt:variant>
      <vt:variant>
        <vt:i4>45</vt:i4>
      </vt:variant>
      <vt:variant>
        <vt:i4>0</vt:i4>
      </vt:variant>
      <vt:variant>
        <vt:i4>5</vt:i4>
      </vt:variant>
      <vt:variant>
        <vt:lpwstr/>
      </vt:variant>
      <vt:variant>
        <vt:lpwstr>_Toc178959297</vt:lpwstr>
      </vt:variant>
      <vt:variant>
        <vt:i4>1638462</vt:i4>
      </vt:variant>
      <vt:variant>
        <vt:i4>39</vt:i4>
      </vt:variant>
      <vt:variant>
        <vt:i4>0</vt:i4>
      </vt:variant>
      <vt:variant>
        <vt:i4>5</vt:i4>
      </vt:variant>
      <vt:variant>
        <vt:lpwstr/>
      </vt:variant>
      <vt:variant>
        <vt:lpwstr>_Toc178959296</vt:lpwstr>
      </vt:variant>
      <vt:variant>
        <vt:i4>1638462</vt:i4>
      </vt:variant>
      <vt:variant>
        <vt:i4>33</vt:i4>
      </vt:variant>
      <vt:variant>
        <vt:i4>0</vt:i4>
      </vt:variant>
      <vt:variant>
        <vt:i4>5</vt:i4>
      </vt:variant>
      <vt:variant>
        <vt:lpwstr/>
      </vt:variant>
      <vt:variant>
        <vt:lpwstr>_Toc178959295</vt:lpwstr>
      </vt:variant>
      <vt:variant>
        <vt:i4>1638462</vt:i4>
      </vt:variant>
      <vt:variant>
        <vt:i4>27</vt:i4>
      </vt:variant>
      <vt:variant>
        <vt:i4>0</vt:i4>
      </vt:variant>
      <vt:variant>
        <vt:i4>5</vt:i4>
      </vt:variant>
      <vt:variant>
        <vt:lpwstr/>
      </vt:variant>
      <vt:variant>
        <vt:lpwstr>_Toc178959294</vt:lpwstr>
      </vt:variant>
      <vt:variant>
        <vt:i4>1638462</vt:i4>
      </vt:variant>
      <vt:variant>
        <vt:i4>21</vt:i4>
      </vt:variant>
      <vt:variant>
        <vt:i4>0</vt:i4>
      </vt:variant>
      <vt:variant>
        <vt:i4>5</vt:i4>
      </vt:variant>
      <vt:variant>
        <vt:lpwstr/>
      </vt:variant>
      <vt:variant>
        <vt:lpwstr>_Toc178959293</vt:lpwstr>
      </vt:variant>
      <vt:variant>
        <vt:i4>1638462</vt:i4>
      </vt:variant>
      <vt:variant>
        <vt:i4>15</vt:i4>
      </vt:variant>
      <vt:variant>
        <vt:i4>0</vt:i4>
      </vt:variant>
      <vt:variant>
        <vt:i4>5</vt:i4>
      </vt:variant>
      <vt:variant>
        <vt:lpwstr/>
      </vt:variant>
      <vt:variant>
        <vt:lpwstr>_Toc178959292</vt:lpwstr>
      </vt:variant>
      <vt:variant>
        <vt:i4>1638462</vt:i4>
      </vt:variant>
      <vt:variant>
        <vt:i4>9</vt:i4>
      </vt:variant>
      <vt:variant>
        <vt:i4>0</vt:i4>
      </vt:variant>
      <vt:variant>
        <vt:i4>5</vt:i4>
      </vt:variant>
      <vt:variant>
        <vt:lpwstr/>
      </vt:variant>
      <vt:variant>
        <vt:lpwstr>_Toc178959291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RUB_Assignment</dc:title>
  <dc:subject/>
  <dc:creator>Szabó Dániel</dc:creator>
  <cp:keywords/>
  <dc:description/>
  <cp:lastModifiedBy>Szabó Dániel</cp:lastModifiedBy>
  <cp:revision>79</cp:revision>
  <cp:lastPrinted>2024-12-06T09:07:00Z</cp:lastPrinted>
  <dcterms:created xsi:type="dcterms:W3CDTF">2024-12-04T17:48:00Z</dcterms:created>
  <dcterms:modified xsi:type="dcterms:W3CDTF">2026-05-18T22:35:00Z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0x010100804405677F68524E887B9BAD647EC267</vt:lpwstr>
  </property>
</Properties>
</file>