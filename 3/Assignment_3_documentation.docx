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742C" w14:textId="242E511C" w:rsidR="0063585C" w:rsidRPr="000C3C29" w:rsidRDefault="00DD212C" w:rsidP="00DD212C">
      <w:pPr>
        <w:pStyle w:val="Picture"/>
      </w:pPr>
      <w:r w:rsidRPr="000C3C29">
        <w:rPr>
          <w:noProof/>
        </w:rPr>
        <w:drawing>
          <wp:inline distT="0" distB="0" distL="0" distR="0" wp14:anchorId="4E30D436" wp14:editId="37EE67EE">
            <wp:extent cx="5400040" cy="1224280"/>
            <wp:effectExtent l="0" t="0" r="0" b="0"/>
            <wp:docPr id="233101434" name="Picture 1" descr="Verbundprojekt: Migrantenorganisationen und die Ko-Produktion sozia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rbundprojekt: Migrantenorganisationen und die Ko-Produktion sozial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224280"/>
                    </a:xfrm>
                    <a:prstGeom prst="rect">
                      <a:avLst/>
                    </a:prstGeom>
                    <a:noFill/>
                    <a:ln>
                      <a:noFill/>
                    </a:ln>
                  </pic:spPr>
                </pic:pic>
              </a:graphicData>
            </a:graphic>
          </wp:inline>
        </w:drawing>
      </w:r>
    </w:p>
    <w:p w14:paraId="5F5887E3" w14:textId="52F73EE3" w:rsidR="004851C7" w:rsidRPr="00C85626" w:rsidRDefault="00DD212C" w:rsidP="00D429F2">
      <w:pPr>
        <w:pStyle w:val="Cmlapegyetem"/>
        <w:rPr>
          <w:lang w:val="de-DE"/>
        </w:rPr>
      </w:pPr>
      <w:r w:rsidRPr="00C85626">
        <w:rPr>
          <w:lang w:val="de-DE"/>
        </w:rPr>
        <w:t>Ruhr Universität Bochum</w:t>
      </w:r>
    </w:p>
    <w:p w14:paraId="614306E0" w14:textId="3C6FAD3B" w:rsidR="004851C7" w:rsidRPr="00C85626" w:rsidRDefault="00DD212C" w:rsidP="00D429F2">
      <w:pPr>
        <w:pStyle w:val="Cmlapkarstanszk"/>
        <w:rPr>
          <w:lang w:val="de-DE"/>
        </w:rPr>
      </w:pPr>
      <w:r w:rsidRPr="00C85626">
        <w:rPr>
          <w:lang w:val="de-DE"/>
        </w:rPr>
        <w:t>Fakultät für Informatik</w:t>
      </w:r>
    </w:p>
    <w:p w14:paraId="64CDBF18" w14:textId="13E1F202" w:rsidR="00DD212C" w:rsidRPr="000C3C29" w:rsidRDefault="00DD212C" w:rsidP="00D429F2">
      <w:pPr>
        <w:pStyle w:val="Cmlapkarstanszk"/>
      </w:pPr>
      <w:r w:rsidRPr="000C3C29">
        <w:t>Systemsicherheit (211011-SS 2026)</w:t>
      </w:r>
    </w:p>
    <w:p w14:paraId="636BBB01" w14:textId="77777777" w:rsidR="004851C7" w:rsidRPr="000C3C29" w:rsidRDefault="004851C7"/>
    <w:p w14:paraId="36F20A54" w14:textId="77777777" w:rsidR="004851C7" w:rsidRPr="000C3C29" w:rsidRDefault="004851C7"/>
    <w:p w14:paraId="7E8300BE" w14:textId="77777777" w:rsidR="004851C7" w:rsidRPr="000C3C29" w:rsidRDefault="004851C7"/>
    <w:p w14:paraId="2D8CF118" w14:textId="77777777" w:rsidR="004851C7" w:rsidRPr="000C3C29" w:rsidRDefault="004851C7" w:rsidP="007A0908">
      <w:pPr>
        <w:ind w:firstLine="0"/>
      </w:pPr>
    </w:p>
    <w:p w14:paraId="1309EF9A" w14:textId="77777777" w:rsidR="004851C7" w:rsidRPr="000C3C29" w:rsidRDefault="004851C7"/>
    <w:p w14:paraId="7F39B52B" w14:textId="77777777" w:rsidR="004851C7" w:rsidRPr="000C3C29" w:rsidRDefault="004851C7"/>
    <w:p w14:paraId="436457F8" w14:textId="77C6E16E" w:rsidR="00630A92" w:rsidRPr="000C3C29" w:rsidRDefault="007A0908" w:rsidP="00630A92">
      <w:pPr>
        <w:keepLines/>
        <w:spacing w:after="0"/>
        <w:ind w:firstLine="0"/>
        <w:jc w:val="center"/>
        <w:rPr>
          <w:rFonts w:cs="Arial"/>
          <w:b/>
          <w:bCs/>
          <w:caps/>
          <w:kern w:val="28"/>
          <w:sz w:val="52"/>
          <w:szCs w:val="32"/>
        </w:rPr>
      </w:pPr>
      <w:r w:rsidRPr="000C3C29">
        <w:rPr>
          <w:rFonts w:cs="Arial"/>
          <w:b/>
          <w:bCs/>
          <w:caps/>
          <w:kern w:val="28"/>
          <w:sz w:val="52"/>
          <w:szCs w:val="32"/>
        </w:rPr>
        <w:t xml:space="preserve">System security assignment </w:t>
      </w:r>
      <w:r w:rsidR="007E0B41" w:rsidRPr="000C3C29">
        <w:rPr>
          <w:rFonts w:cs="Arial"/>
          <w:b/>
          <w:bCs/>
          <w:caps/>
          <w:kern w:val="28"/>
          <w:sz w:val="52"/>
          <w:szCs w:val="32"/>
        </w:rPr>
        <w:t>3</w:t>
      </w:r>
    </w:p>
    <w:p w14:paraId="0732F510" w14:textId="0084F02E" w:rsidR="00DD212C" w:rsidRPr="000C3C29" w:rsidRDefault="00DD212C" w:rsidP="00DD212C">
      <w:pPr>
        <w:pStyle w:val="Cmlapszerz"/>
        <w:rPr>
          <w:noProof w:val="0"/>
          <w:color w:val="FF0000"/>
        </w:rPr>
      </w:pPr>
      <w:r w:rsidRPr="000C3C29">
        <w:rPr>
          <w:noProof w:val="0"/>
        </w:rPr>
        <w:t>Matias</w:t>
      </w:r>
      <w:r w:rsidR="007E0B41" w:rsidRPr="000C3C29">
        <w:rPr>
          <w:noProof w:val="0"/>
        </w:rPr>
        <w:t xml:space="preserve"> Soto</w:t>
      </w:r>
    </w:p>
    <w:p w14:paraId="5A97AB4D" w14:textId="2ACAF433" w:rsidR="00630A92" w:rsidRPr="000C3C29" w:rsidRDefault="00DD212C" w:rsidP="00DD212C">
      <w:pPr>
        <w:pStyle w:val="Cmlapszerz"/>
        <w:rPr>
          <w:noProof w:val="0"/>
        </w:rPr>
      </w:pPr>
      <w:r w:rsidRPr="000C3C29">
        <w:rPr>
          <w:noProof w:val="0"/>
        </w:rPr>
        <w:t>Matej</w:t>
      </w:r>
      <w:r w:rsidR="007E0B41" w:rsidRPr="000C3C29">
        <w:rPr>
          <w:noProof w:val="0"/>
        </w:rPr>
        <w:t xml:space="preserve"> Heřman</w:t>
      </w:r>
    </w:p>
    <w:p w14:paraId="2878EB5B" w14:textId="77777777" w:rsidR="00A10F44" w:rsidRPr="000C3C29" w:rsidRDefault="00A10F44" w:rsidP="00A10F44">
      <w:pPr>
        <w:pStyle w:val="Cmlapszerz"/>
        <w:rPr>
          <w:noProof w:val="0"/>
        </w:rPr>
      </w:pPr>
      <w:r w:rsidRPr="000C3C29">
        <w:rPr>
          <w:noProof w:val="0"/>
        </w:rPr>
        <w:t>Daniel Szabo</w:t>
      </w:r>
    </w:p>
    <w:p w14:paraId="4C8534C4" w14:textId="12E599AD" w:rsidR="007A0908" w:rsidRPr="000C3C29" w:rsidRDefault="007A0908" w:rsidP="007A0908">
      <w:pPr>
        <w:keepLines/>
        <w:spacing w:after="0"/>
        <w:ind w:firstLine="0"/>
        <w:jc w:val="center"/>
        <w:rPr>
          <w:smallCaps/>
        </w:rPr>
      </w:pPr>
      <w:r w:rsidRPr="000C3C29">
        <w:rPr>
          <w:smallCaps/>
        </w:rPr>
        <w:t xml:space="preserve">3 Student Group 10 </w:t>
      </w:r>
    </w:p>
    <w:p w14:paraId="5FF02A1F" w14:textId="77777777" w:rsidR="00630A92" w:rsidRPr="000C3C29" w:rsidRDefault="00630A92" w:rsidP="00630A92">
      <w:pPr>
        <w:keepLines/>
        <w:spacing w:after="0"/>
        <w:ind w:firstLine="0"/>
        <w:jc w:val="center"/>
        <w:rPr>
          <w:smallCaps/>
        </w:rPr>
      </w:pPr>
    </w:p>
    <w:p w14:paraId="1B8CDBB4" w14:textId="77777777" w:rsidR="00630A92" w:rsidRPr="000C3C29" w:rsidRDefault="00630A92" w:rsidP="00630A92">
      <w:pPr>
        <w:keepLines/>
        <w:spacing w:after="0"/>
        <w:ind w:firstLine="0"/>
        <w:jc w:val="center"/>
        <w:rPr>
          <w:smallCaps/>
        </w:rPr>
      </w:pPr>
    </w:p>
    <w:p w14:paraId="05D54636" w14:textId="77777777" w:rsidR="00630A92" w:rsidRPr="000C3C29" w:rsidRDefault="00630A92" w:rsidP="00630A92">
      <w:pPr>
        <w:keepLines/>
        <w:spacing w:after="0"/>
        <w:ind w:firstLine="0"/>
        <w:jc w:val="center"/>
        <w:rPr>
          <w:smallCaps/>
        </w:rPr>
      </w:pPr>
    </w:p>
    <w:p w14:paraId="61F33379" w14:textId="77777777" w:rsidR="00630A92" w:rsidRPr="000C3C29" w:rsidRDefault="00630A92" w:rsidP="00630A92">
      <w:pPr>
        <w:keepLines/>
        <w:spacing w:after="0"/>
        <w:ind w:firstLine="0"/>
        <w:jc w:val="center"/>
        <w:rPr>
          <w:smallCaps/>
        </w:rPr>
      </w:pPr>
    </w:p>
    <w:p w14:paraId="4A0A8917" w14:textId="77777777" w:rsidR="00630A92" w:rsidRPr="000C3C29" w:rsidRDefault="00630A92" w:rsidP="00630A92">
      <w:pPr>
        <w:keepLines/>
        <w:spacing w:after="0"/>
        <w:ind w:firstLine="0"/>
        <w:jc w:val="center"/>
        <w:rPr>
          <w:smallCaps/>
        </w:rPr>
      </w:pPr>
    </w:p>
    <w:p w14:paraId="6ADC70AC" w14:textId="77777777" w:rsidR="007A0908" w:rsidRPr="000C3C29" w:rsidRDefault="007A0908" w:rsidP="00630A92">
      <w:pPr>
        <w:keepLines/>
        <w:spacing w:after="0"/>
        <w:ind w:firstLine="0"/>
        <w:jc w:val="center"/>
        <w:rPr>
          <w:smallCaps/>
        </w:rPr>
      </w:pPr>
    </w:p>
    <w:p w14:paraId="113A12EC" w14:textId="77777777" w:rsidR="00630A92" w:rsidRPr="000C3C29" w:rsidRDefault="00630A92" w:rsidP="00630A92">
      <w:pPr>
        <w:keepLines/>
        <w:spacing w:after="0"/>
        <w:ind w:firstLine="0"/>
        <w:jc w:val="center"/>
        <w:rPr>
          <w:smallCaps/>
        </w:rPr>
      </w:pPr>
    </w:p>
    <w:p w14:paraId="59CFD63D" w14:textId="63240D51" w:rsidR="0063585C" w:rsidRPr="000C3C29" w:rsidRDefault="00DD212C" w:rsidP="00630A92">
      <w:pPr>
        <w:spacing w:after="0"/>
        <w:ind w:firstLine="0"/>
        <w:jc w:val="center"/>
      </w:pPr>
      <w:r w:rsidRPr="000C3C29">
        <w:t>BOCHUM</w:t>
      </w:r>
      <w:r w:rsidR="00630A92" w:rsidRPr="000C3C29">
        <w:t xml:space="preserve">, </w:t>
      </w:r>
      <w:r w:rsidR="006D1EEC" w:rsidRPr="000C3C29">
        <w:t>20</w:t>
      </w:r>
      <w:r w:rsidR="001E6746" w:rsidRPr="000C3C29">
        <w:t>2</w:t>
      </w:r>
      <w:r w:rsidR="00BF6A05" w:rsidRPr="000C3C29">
        <w:t>6</w:t>
      </w:r>
      <w:r w:rsidR="0063585C" w:rsidRPr="000C3C29">
        <w:fldChar w:fldCharType="begin"/>
      </w:r>
      <w:r w:rsidR="0063585C" w:rsidRPr="000C3C29">
        <w:instrText xml:space="preserve"> SUBJECT  \* MERGEFORMAT </w:instrText>
      </w:r>
      <w:r w:rsidR="0063585C" w:rsidRPr="000C3C29">
        <w:fldChar w:fldCharType="end"/>
      </w:r>
    </w:p>
    <w:p w14:paraId="44DF49AC" w14:textId="3BE7F78A" w:rsidR="000C3C29" w:rsidRPr="000C3C29" w:rsidRDefault="000C3C29" w:rsidP="000C3C29">
      <w:pPr>
        <w:pStyle w:val="Heading1"/>
      </w:pPr>
      <w:r w:rsidRPr="000C3C29">
        <w:lastRenderedPageBreak/>
        <w:t>Crackme</w:t>
      </w:r>
    </w:p>
    <w:p w14:paraId="2D462B72" w14:textId="11D59867" w:rsidR="000C3C29" w:rsidRPr="00C85626" w:rsidRDefault="00C85626" w:rsidP="000C3C29">
      <w:r>
        <w:t>After getting the public and private SSH keys and connecting to RUB-VPN we were able to get started with the tasks.</w:t>
      </w:r>
    </w:p>
    <w:p w14:paraId="1A7F30C0" w14:textId="15A680D2" w:rsidR="005247EA" w:rsidRDefault="000C3C29" w:rsidP="005247EA">
      <w:pPr>
        <w:pStyle w:val="Heading2"/>
      </w:pPr>
      <w:r w:rsidRPr="000C3C29">
        <w:t>Analyze an Unknown Program</w:t>
      </w:r>
    </w:p>
    <w:p w14:paraId="20E48C4B" w14:textId="33BBE091" w:rsidR="000C3C29" w:rsidRDefault="00C85626" w:rsidP="000C3C29">
      <w:r>
        <w:t>Using GDB we can</w:t>
      </w:r>
      <w:r w:rsidR="00D86DB1">
        <w:t xml:space="preserve"> analy</w:t>
      </w:r>
      <w:r w:rsidR="00692BF7">
        <w:t>ze the assembly code that runs with the crackme program. From the hints we know that the secret key is checked in the verify_key function with the strcmp C function. So, if we are able to get to the data that is compared in that call then we can get the key.</w:t>
      </w:r>
    </w:p>
    <w:p w14:paraId="6CD7D389" w14:textId="2D0B6091" w:rsidR="00692BF7" w:rsidRDefault="00692BF7" w:rsidP="000C3C29">
      <w:r>
        <w:t xml:space="preserve">With </w:t>
      </w:r>
      <w:r w:rsidR="00023ABC">
        <w:t>the “</w:t>
      </w:r>
      <w:r>
        <w:t>info address verify_key</w:t>
      </w:r>
      <w:r w:rsidR="00023ABC">
        <w:t>”</w:t>
      </w:r>
      <w:r>
        <w:t xml:space="preserve"> command we can get the address of the validating function and disassemble it. In the function we found the call that executes strcmp. If we put a breakpoint before the function is called, we can see what values are pushed to the stack.</w:t>
      </w:r>
    </w:p>
    <w:p w14:paraId="6A7000F2" w14:textId="649F03A8" w:rsidR="00692BF7" w:rsidRDefault="00692BF7" w:rsidP="000C3C29">
      <w:r>
        <w:t xml:space="preserve">When we now run the program with a sample input AAAAA it breaks before entering the call. Here we see the exact address of the secret key. </w:t>
      </w:r>
      <w:r w:rsidR="00023ABC">
        <w:t>With the “x/s 0xaddr” command we see that the value is “MMNNQ”. However, if give the program this input it still says that the key is not valid.</w:t>
      </w:r>
    </w:p>
    <w:p w14:paraId="7863D54E" w14:textId="13A33A6E" w:rsidR="00023ABC" w:rsidRPr="00C85626" w:rsidRDefault="00023ABC" w:rsidP="000C3C29">
      <w:r>
        <w:t xml:space="preserve">The reasoning for that can be seen in the verify_key function. Before calling the strcmp function the input goes through a loop. Each </w:t>
      </w:r>
      <w:r w:rsidR="008D1660">
        <w:t>character in the input is subtracted by their index in the string times two. When we add these to “MMNNQ” and look at the ASCII values we get the key “MORTY”. This key is validated by the program.</w:t>
      </w:r>
      <w:r>
        <w:t xml:space="preserve"> </w:t>
      </w:r>
    </w:p>
    <w:p w14:paraId="77A5457D" w14:textId="70A9F1AA" w:rsidR="00B85F5E" w:rsidRPr="000C3C29" w:rsidRDefault="000C3C29" w:rsidP="006F30AF">
      <w:pPr>
        <w:pStyle w:val="Heading2"/>
      </w:pPr>
      <w:r w:rsidRPr="000C3C29">
        <w:t>Reconstructing C Code</w:t>
      </w:r>
    </w:p>
    <w:p w14:paraId="374FCED3" w14:textId="68E1BE07" w:rsidR="000C3C29" w:rsidRDefault="00C8441C" w:rsidP="000C3C29">
      <w:r>
        <w:t xml:space="preserve">In order to reconstruct the code, we have to dissemble the main function as well. We can see that there is no other function call in it. </w:t>
      </w:r>
      <w:r w:rsidR="00CA2BB6">
        <w:t>The rest of the code simply reads the input, calls the verify_key function and writes the message based on the result of it.</w:t>
      </w:r>
    </w:p>
    <w:bookmarkStart w:id="0" w:name="_MON_1842895867"/>
    <w:bookmarkEnd w:id="0"/>
    <w:p w14:paraId="47AFF0A8" w14:textId="44AF198F" w:rsidR="00CA2BB6" w:rsidRPr="00C8441C" w:rsidRDefault="00CA2BB6" w:rsidP="00CA2BB6">
      <w:pPr>
        <w:pStyle w:val="Picture"/>
      </w:pPr>
      <w:r>
        <w:object w:dxaOrig="9072" w:dyaOrig="13618" w14:anchorId="0194EB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681pt" o:ole="">
            <v:imagedata r:id="rId12" o:title=""/>
          </v:shape>
          <o:OLEObject Type="Embed" ProgID="Word.Document.12" ShapeID="_x0000_i1025" DrawAspect="Content" ObjectID="_1842957694" r:id="rId13">
            <o:FieldCodes>\s</o:FieldCodes>
          </o:OLEObject>
        </w:object>
      </w:r>
    </w:p>
    <w:p w14:paraId="2DBBD6AB" w14:textId="1E8FEC52" w:rsidR="00803D8A" w:rsidRPr="000C3C29" w:rsidRDefault="000C3C29" w:rsidP="00803D8A">
      <w:pPr>
        <w:pStyle w:val="Heading1"/>
      </w:pPr>
      <w:r w:rsidRPr="000C3C29">
        <w:rPr>
          <w:lang w:val="hu-HU"/>
        </w:rPr>
        <w:lastRenderedPageBreak/>
        <w:t>System Calls and Shellcode</w:t>
      </w:r>
    </w:p>
    <w:p w14:paraId="45435240" w14:textId="7509CD99" w:rsidR="0001761A" w:rsidRPr="0001761A" w:rsidRDefault="0001761A" w:rsidP="0001761A">
      <w:r>
        <w:t>These tasks introduce the use of system calls and how this high-level concept can be exploited with binaries.</w:t>
      </w:r>
    </w:p>
    <w:p w14:paraId="5FF3CE96" w14:textId="5916D662" w:rsidR="001E0E3C" w:rsidRDefault="000C3C29" w:rsidP="001E0E3C">
      <w:pPr>
        <w:pStyle w:val="Heading2"/>
        <w:rPr>
          <w:lang w:val="hu-HU"/>
        </w:rPr>
      </w:pPr>
      <w:r w:rsidRPr="000C3C29">
        <w:rPr>
          <w:lang w:val="hu-HU"/>
        </w:rPr>
        <w:t>Hello Kernel</w:t>
      </w:r>
    </w:p>
    <w:p w14:paraId="0EE7C3D1" w14:textId="5964A5E6" w:rsidR="000C3C29" w:rsidRDefault="005711F9" w:rsidP="000C3C29">
      <w:r>
        <w:t>The assembly code can be written based on the Linux syscalls list and each calls manual. To write a message to a file we first need to open or create that file. Then we need to write the message into it. Save it by closing it and then exit the program. These steps can be written in with a syscall each.</w:t>
      </w:r>
    </w:p>
    <w:bookmarkStart w:id="1" w:name="_MON_1842900161"/>
    <w:bookmarkEnd w:id="1"/>
    <w:p w14:paraId="191D9A65" w14:textId="435C2A5D" w:rsidR="005711F9" w:rsidRPr="005711F9" w:rsidRDefault="00C2773B" w:rsidP="00C2773B">
      <w:pPr>
        <w:pStyle w:val="Picture"/>
      </w:pPr>
      <w:r>
        <w:object w:dxaOrig="9072" w:dyaOrig="11609" w14:anchorId="7C44F73B">
          <v:shape id="_x0000_i1026" type="#_x0000_t75" style="width:453.75pt;height:580.5pt" o:ole="">
            <v:imagedata r:id="rId14" o:title=""/>
          </v:shape>
          <o:OLEObject Type="Embed" ProgID="Word.Document.12" ShapeID="_x0000_i1026" DrawAspect="Content" ObjectID="_1842957695" r:id="rId15">
            <o:FieldCodes>\s</o:FieldCodes>
          </o:OLEObject>
        </w:object>
      </w:r>
    </w:p>
    <w:p w14:paraId="5B2FA468" w14:textId="01B45A72" w:rsidR="007877E6" w:rsidRPr="000C3C29" w:rsidRDefault="000C3C29" w:rsidP="007877E6">
      <w:pPr>
        <w:pStyle w:val="Heading2"/>
      </w:pPr>
      <w:r w:rsidRPr="000C3C29">
        <w:rPr>
          <w:lang w:val="hu-HU"/>
        </w:rPr>
        <w:t>Shellcode</w:t>
      </w:r>
    </w:p>
    <w:p w14:paraId="0B22910E" w14:textId="0C0458EA" w:rsidR="00FE44CE" w:rsidRDefault="00FE44CE" w:rsidP="000C3C29">
      <w:r>
        <w:t xml:space="preserve">The main difference between the previous task and this one is that the shell code cannot have null bytes in it as that would result in the termination of the process. The trick is to push the null bytes onto the stack and form the strings and the pointers directly </w:t>
      </w:r>
      <w:r w:rsidR="0039280D">
        <w:t>onto</w:t>
      </w:r>
      <w:r>
        <w:t xml:space="preserve"> the stack instead of in the operation.</w:t>
      </w:r>
    </w:p>
    <w:p w14:paraId="77475EDA" w14:textId="053257AD" w:rsidR="00F56761" w:rsidRPr="00FE44CE" w:rsidRDefault="00F56761" w:rsidP="000C3C29">
      <w:r>
        <w:lastRenderedPageBreak/>
        <w:t>In the task we take a look at the Linux syscall list and set the registers based on the execve call. We push the filename string, the argv array and the envp parameters to the stack and call the kernel.</w:t>
      </w:r>
    </w:p>
    <w:bookmarkStart w:id="2" w:name="_MON_1842944174"/>
    <w:bookmarkEnd w:id="2"/>
    <w:p w14:paraId="5A9C680F" w14:textId="01D86D4F" w:rsidR="00FE44CE" w:rsidRDefault="00FE44CE" w:rsidP="00FE44CE">
      <w:pPr>
        <w:pStyle w:val="Picture"/>
      </w:pPr>
      <w:r>
        <w:object w:dxaOrig="9072" w:dyaOrig="8664" w14:anchorId="1A599E7D">
          <v:shape id="_x0000_i1027" type="#_x0000_t75" style="width:453.75pt;height:433.5pt" o:ole="">
            <v:imagedata r:id="rId16" o:title=""/>
          </v:shape>
          <o:OLEObject Type="Embed" ProgID="Word.Document.12" ShapeID="_x0000_i1027" DrawAspect="Content" ObjectID="_1842957696" r:id="rId17">
            <o:FieldCodes>\s</o:FieldCodes>
          </o:OLEObject>
        </w:object>
      </w:r>
    </w:p>
    <w:p w14:paraId="611270F5" w14:textId="76107451" w:rsidR="00FE44CE" w:rsidRDefault="00D32898" w:rsidP="000C3C29">
      <w:r>
        <w:t xml:space="preserve">After we link and run the assembly </w:t>
      </w:r>
      <w:r w:rsidR="00A01E31">
        <w:t>code,</w:t>
      </w:r>
      <w:r>
        <w:t xml:space="preserve"> we </w:t>
      </w:r>
      <w:r w:rsidR="00FE44CE">
        <w:t xml:space="preserve">can </w:t>
      </w:r>
      <w:r>
        <w:t>write</w:t>
      </w:r>
      <w:r w:rsidR="00FE44CE">
        <w:t xml:space="preserve"> down</w:t>
      </w:r>
      <w:r>
        <w:t xml:space="preserve"> the bytes of the shell code</w:t>
      </w:r>
      <w:r w:rsidR="00FE44CE">
        <w:t xml:space="preserve"> from the disassembly.</w:t>
      </w:r>
    </w:p>
    <w:p w14:paraId="3C9E8B1B" w14:textId="193958BF" w:rsidR="00FE44CE" w:rsidRPr="00FE44CE" w:rsidRDefault="00FE44CE" w:rsidP="00FE44CE">
      <w:pPr>
        <w:pStyle w:val="Picture"/>
      </w:pPr>
      <w:r w:rsidRPr="00FE44CE">
        <w:rPr>
          <w:noProof/>
        </w:rPr>
        <w:lastRenderedPageBreak/>
        <w:drawing>
          <wp:inline distT="0" distB="0" distL="0" distR="0" wp14:anchorId="480E5ABF" wp14:editId="69BC368A">
            <wp:extent cx="5058481" cy="2734057"/>
            <wp:effectExtent l="0" t="0" r="0" b="9525"/>
            <wp:docPr id="97573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9413" name=""/>
                    <pic:cNvPicPr/>
                  </pic:nvPicPr>
                  <pic:blipFill>
                    <a:blip r:embed="rId18"/>
                    <a:stretch>
                      <a:fillRect/>
                    </a:stretch>
                  </pic:blipFill>
                  <pic:spPr>
                    <a:xfrm>
                      <a:off x="0" y="0"/>
                      <a:ext cx="5058481" cy="2734057"/>
                    </a:xfrm>
                    <a:prstGeom prst="rect">
                      <a:avLst/>
                    </a:prstGeom>
                  </pic:spPr>
                </pic:pic>
              </a:graphicData>
            </a:graphic>
          </wp:inline>
        </w:drawing>
      </w:r>
    </w:p>
    <w:p w14:paraId="0424C9DA" w14:textId="5D79ADC4" w:rsidR="000C3C29" w:rsidRDefault="000C3C29" w:rsidP="000C3C29">
      <w:pPr>
        <w:pStyle w:val="Heading1"/>
        <w:rPr>
          <w:lang w:val="hu-HU"/>
        </w:rPr>
      </w:pPr>
      <w:r w:rsidRPr="000C3C29">
        <w:rPr>
          <w:lang w:val="hu-HU"/>
        </w:rPr>
        <w:lastRenderedPageBreak/>
        <w:t>Smashing the Stack for Fun and Profit</w:t>
      </w:r>
    </w:p>
    <w:p w14:paraId="20520313" w14:textId="2EAFF5B6" w:rsidR="000C3C29" w:rsidRPr="003738F1" w:rsidRDefault="003738F1" w:rsidP="000C3C29">
      <w:r>
        <w:t>The point of this task is to break and analyze vulnerable C code with buffer overflow attacks. The program in this task uses the strcpy function which opens it up to stack overflow attacks.</w:t>
      </w:r>
    </w:p>
    <w:p w14:paraId="7DBC5D07" w14:textId="723BFC63" w:rsidR="000C3C29" w:rsidRDefault="000C3C29" w:rsidP="000C3C29">
      <w:pPr>
        <w:pStyle w:val="Heading2"/>
        <w:rPr>
          <w:lang w:val="hu-HU"/>
        </w:rPr>
      </w:pPr>
      <w:r w:rsidRPr="000C3C29">
        <w:rPr>
          <w:lang w:val="hu-HU"/>
        </w:rPr>
        <w:t>Control Flow Manipulation</w:t>
      </w:r>
    </w:p>
    <w:p w14:paraId="64DC017A" w14:textId="186821E8" w:rsidR="00981D9F" w:rsidRDefault="00981D9F" w:rsidP="000C3C29">
      <w:r>
        <w:t xml:space="preserve">The </w:t>
      </w:r>
      <w:r w:rsidR="0077141B">
        <w:t>goal of this exercise is to execute the accepted function from the return address of the authenticate function. This is possible since we know the address from which the accepted function runs and we can also change the return address of the authenticate function because of the unsafe strcpy function.</w:t>
      </w:r>
    </w:p>
    <w:p w14:paraId="34A634CF" w14:textId="54ECC9C5" w:rsidR="0077141B" w:rsidRDefault="0077141B" w:rsidP="000C3C29">
      <w:r>
        <w:t xml:space="preserve">As seen in the template, the stack is filled from the higher addresses down to the lower ones. First the parameters are pushed then the return address and the stack pointer, and lastly the local variables. In the case of the “normal” run the input is “ABCDEF” which can be written in 7 bytes with the terminating null. So, in this case there is no overflow, most of the stack is unknown to us. Except the </w:t>
      </w:r>
      <w:r w:rsidR="00485022">
        <w:t>password parameter whose pointer we got from the debug note.</w:t>
      </w:r>
    </w:p>
    <w:p w14:paraId="1C64AD50" w14:textId="034836C2" w:rsidR="0077141B" w:rsidRDefault="0077141B" w:rsidP="000C3C29">
      <w:r>
        <w:t>N</w:t>
      </w:r>
      <w:r w:rsidR="00485022">
        <w:t>ow if we give an input which is greater than 24 bytes, then the string can overwrite the stack pointer and the return address as well. This is a stack-based buffer overflow. And we also know the address of the accepted function, so by writing that after the padding bytes we can crack the code.</w:t>
      </w:r>
    </w:p>
    <w:p w14:paraId="3E040503" w14:textId="0A4881E7" w:rsidR="00A138A1" w:rsidRDefault="00A138A1" w:rsidP="000C3C29">
      <w:r>
        <w:t>We also need to pay attention to the byte order, since the x86 processor uses little-endian byte ordering. This means that the bytes need to be given in reverse order.</w:t>
      </w:r>
    </w:p>
    <w:p w14:paraId="3CD0F735" w14:textId="77777777" w:rsidR="0077141B" w:rsidRDefault="0077141B" w:rsidP="000C3C29"/>
    <w:p w14:paraId="44F0E2B0" w14:textId="3284EF66" w:rsidR="00981D9F" w:rsidRPr="00981D9F" w:rsidRDefault="0077141B" w:rsidP="00981D9F">
      <w:pPr>
        <w:pStyle w:val="Picture"/>
      </w:pPr>
      <w:r>
        <w:rPr>
          <w:noProof/>
        </w:rPr>
        <w:lastRenderedPageBreak/>
        <w:drawing>
          <wp:inline distT="0" distB="0" distL="0" distR="0" wp14:anchorId="44ACF466" wp14:editId="07B25F92">
            <wp:extent cx="5400040" cy="4504690"/>
            <wp:effectExtent l="0" t="0" r="0" b="0"/>
            <wp:docPr id="544415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4504690"/>
                    </a:xfrm>
                    <a:prstGeom prst="rect">
                      <a:avLst/>
                    </a:prstGeom>
                    <a:noFill/>
                    <a:ln>
                      <a:noFill/>
                    </a:ln>
                  </pic:spPr>
                </pic:pic>
              </a:graphicData>
            </a:graphic>
          </wp:inline>
        </w:drawing>
      </w:r>
    </w:p>
    <w:p w14:paraId="42951C88" w14:textId="4FFA0828" w:rsidR="000C3C29" w:rsidRDefault="000C3C29" w:rsidP="000C3C29">
      <w:pPr>
        <w:pStyle w:val="Heading2"/>
        <w:rPr>
          <w:lang w:val="hu-HU"/>
        </w:rPr>
      </w:pPr>
      <w:r w:rsidRPr="000C3C29">
        <w:rPr>
          <w:lang w:val="hu-HU"/>
        </w:rPr>
        <w:t>Injecting Code</w:t>
      </w:r>
    </w:p>
    <w:p w14:paraId="0149D34F" w14:textId="1F33A65A" w:rsidR="00573050" w:rsidRDefault="0050523D" w:rsidP="000C3C29">
      <w:r>
        <w:t>Like in the previous exercise we can change the return address and redirect the flow of the program even to our input. Instead of filling our input with only padding 0xA-s we can write our 21-byte shell code, pad it with 3 A-s for the buffer and 4 more A-s for the stack pointer and at the end insert the address of the buffer in reverse order: 0x</w:t>
      </w:r>
      <w:r w:rsidR="00573050">
        <w:t>EF 0xBE 0x\DE 0xC0. This way the authorize function returns to the start of the buffer and runs the shell code.</w:t>
      </w:r>
    </w:p>
    <w:p w14:paraId="5DD152AE" w14:textId="6C2D8E56" w:rsidR="0050523D" w:rsidRPr="0050523D" w:rsidRDefault="00573050" w:rsidP="000C3C29">
      <w:r>
        <w:t>The issue with</w:t>
      </w:r>
      <w:r w:rsidR="0050523D">
        <w:t xml:space="preserve"> </w:t>
      </w:r>
      <w:r>
        <w:t>address 0xC0DE007A is that it contains the 0x00 null byte which acts as a terminating null for the supposed copied string. This means that at the end, where we insert the new return address it only copies 0x7A into it since 0x00 ends the string and 0xDE and 0xC0 is left off resulting in a crash.</w:t>
      </w:r>
    </w:p>
    <w:p w14:paraId="4BCF6CFA" w14:textId="3674E998" w:rsidR="000C3C29" w:rsidRDefault="000C3C29" w:rsidP="000C3C29">
      <w:pPr>
        <w:pStyle w:val="Heading2"/>
        <w:rPr>
          <w:lang w:val="hu-HU"/>
        </w:rPr>
      </w:pPr>
      <w:r w:rsidRPr="000C3C29">
        <w:rPr>
          <w:lang w:val="hu-HU"/>
        </w:rPr>
        <w:t>Countermeasure</w:t>
      </w:r>
      <w:r w:rsidR="004A0451">
        <w:rPr>
          <w:lang w:val="hu-HU"/>
        </w:rPr>
        <w:t>s</w:t>
      </w:r>
    </w:p>
    <w:p w14:paraId="4067A6E5" w14:textId="7FF084EE" w:rsidR="000C3C29" w:rsidRDefault="00EB758C" w:rsidP="000C3C29">
      <w:r>
        <w:t xml:space="preserve">The easiest solution to </w:t>
      </w:r>
      <w:r w:rsidR="0040279B">
        <w:t xml:space="preserve">buffer overflow attacks is to replace the unsafe functions like strcpy with alternatives that also ask for the size of the string, in this case strncpy. </w:t>
      </w:r>
      <w:r w:rsidR="00E167AB">
        <w:lastRenderedPageBreak/>
        <w:t>This prevents malicious inputs since now the function only allows a certain number of bytes to be written to the stack. Previously the string would be copied until the terminating null byte, and thus other components could have been rewritten.</w:t>
      </w:r>
    </w:p>
    <w:bookmarkStart w:id="3" w:name="_MON_1842945884"/>
    <w:bookmarkEnd w:id="3"/>
    <w:p w14:paraId="0E386F7D" w14:textId="58F2F1E6" w:rsidR="008317C2" w:rsidRDefault="00F62915" w:rsidP="008317C2">
      <w:pPr>
        <w:pStyle w:val="Picture"/>
      </w:pPr>
      <w:r>
        <w:object w:dxaOrig="9072" w:dyaOrig="777" w14:anchorId="035249CC">
          <v:shape id="_x0000_i1041" type="#_x0000_t75" style="width:453.75pt;height:39pt" o:ole="">
            <v:imagedata r:id="rId20" o:title=""/>
          </v:shape>
          <o:OLEObject Type="Embed" ProgID="Word.Document.12" ShapeID="_x0000_i1041" DrawAspect="Content" ObjectID="_1842957697" r:id="rId21">
            <o:FieldCodes>\s</o:FieldCodes>
          </o:OLEObject>
        </w:object>
      </w:r>
    </w:p>
    <w:p w14:paraId="71FC5674" w14:textId="1D0D6B52" w:rsidR="008317C2" w:rsidRDefault="008317C2" w:rsidP="008317C2">
      <w:r>
        <w:t>This change in the code now also guarantees a terminating null at the end of the string.</w:t>
      </w:r>
    </w:p>
    <w:p w14:paraId="5A785FED" w14:textId="2BCA5E30" w:rsidR="00590CFA" w:rsidRPr="008317C2" w:rsidRDefault="00590CFA" w:rsidP="008317C2">
      <w:r>
        <w:t>Another way to approach the problem is t</w:t>
      </w:r>
      <w:r w:rsidR="00080162">
        <w:t>o add other security measures like stack canaries when the program is compiled. The canary is generated randomly onto the stack at the start of each run and if it is overwritten by a buffer overflow then the program crashes. Unless the attacker knows the value of the canary so that they can leave it intact during their overflow attack.</w:t>
      </w:r>
    </w:p>
    <w:p w14:paraId="4093F8CD" w14:textId="6BF9A715" w:rsidR="007E0B41" w:rsidRPr="000C3C29" w:rsidRDefault="007E0B41" w:rsidP="007E0B41">
      <w:pPr>
        <w:pStyle w:val="Heading1"/>
      </w:pPr>
      <w:r w:rsidRPr="000C3C29">
        <w:lastRenderedPageBreak/>
        <w:t>Use of Generative Artificial Intelligence</w:t>
      </w:r>
    </w:p>
    <w:p w14:paraId="1189480C" w14:textId="0B378518" w:rsidR="007E0B41" w:rsidRPr="000C3C29" w:rsidRDefault="007E0B41" w:rsidP="007E0B41">
      <w:r w:rsidRPr="000C3C29">
        <w:t>As a team we didn’t use any Generative A.I. tool in any of the thinking, writing or execution of the parts of this assignment nor documentation.</w:t>
      </w:r>
    </w:p>
    <w:sectPr w:rsidR="007E0B41" w:rsidRPr="000C3C29" w:rsidSect="00D23BFC">
      <w:headerReference w:type="even" r:id="rId22"/>
      <w:footerReference w:type="default" r:id="rId23"/>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392CF" w14:textId="77777777" w:rsidR="005769A4" w:rsidRPr="003068EB" w:rsidRDefault="005769A4">
      <w:r w:rsidRPr="003068EB">
        <w:separator/>
      </w:r>
    </w:p>
  </w:endnote>
  <w:endnote w:type="continuationSeparator" w:id="0">
    <w:p w14:paraId="2B546C6C" w14:textId="77777777" w:rsidR="005769A4" w:rsidRPr="003068EB" w:rsidRDefault="005769A4">
      <w:r w:rsidRPr="003068EB">
        <w:continuationSeparator/>
      </w:r>
    </w:p>
  </w:endnote>
  <w:endnote w:type="continuationNotice" w:id="1">
    <w:p w14:paraId="2D450620" w14:textId="77777777" w:rsidR="005769A4" w:rsidRDefault="005769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C728" w14:textId="77777777" w:rsidR="009B2EED" w:rsidRPr="003068EB" w:rsidRDefault="009B2EED" w:rsidP="00C00B3C">
    <w:pPr>
      <w:pStyle w:val="Footer"/>
    </w:pPr>
    <w:r w:rsidRPr="003068EB">
      <w:rPr>
        <w:rStyle w:val="PageNumber"/>
      </w:rPr>
      <w:tab/>
    </w:r>
    <w:r w:rsidRPr="003068EB">
      <w:rPr>
        <w:rStyle w:val="PageNumber"/>
      </w:rPr>
      <w:fldChar w:fldCharType="begin"/>
    </w:r>
    <w:r w:rsidRPr="003068EB">
      <w:rPr>
        <w:rStyle w:val="PageNumber"/>
      </w:rPr>
      <w:instrText xml:space="preserve"> PAGE </w:instrText>
    </w:r>
    <w:r w:rsidRPr="003068EB">
      <w:rPr>
        <w:rStyle w:val="PageNumber"/>
      </w:rPr>
      <w:fldChar w:fldCharType="separate"/>
    </w:r>
    <w:r w:rsidR="003E2ECB" w:rsidRPr="003068EB">
      <w:rPr>
        <w:rStyle w:val="PageNumber"/>
      </w:rPr>
      <w:t>27</w:t>
    </w:r>
    <w:r w:rsidRPr="003068EB">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5CC0" w14:textId="77777777" w:rsidR="005769A4" w:rsidRPr="003068EB" w:rsidRDefault="005769A4">
      <w:r w:rsidRPr="003068EB">
        <w:separator/>
      </w:r>
    </w:p>
  </w:footnote>
  <w:footnote w:type="continuationSeparator" w:id="0">
    <w:p w14:paraId="6F83FC93" w14:textId="77777777" w:rsidR="005769A4" w:rsidRPr="003068EB" w:rsidRDefault="005769A4">
      <w:r w:rsidRPr="003068EB">
        <w:continuationSeparator/>
      </w:r>
    </w:p>
  </w:footnote>
  <w:footnote w:type="continuationNotice" w:id="1">
    <w:p w14:paraId="2E4F4A93" w14:textId="77777777" w:rsidR="005769A4" w:rsidRDefault="005769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DC4B" w14:textId="77777777" w:rsidR="009B2EED" w:rsidRPr="003068EB" w:rsidRDefault="009B2EED"/>
  <w:p w14:paraId="2C6DFBBE" w14:textId="77777777" w:rsidR="009B2EED" w:rsidRPr="003068EB" w:rsidRDefault="009B2EED"/>
  <w:p w14:paraId="125F8157" w14:textId="77777777" w:rsidR="009B2EED" w:rsidRPr="003068EB" w:rsidRDefault="009B2E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5A0B8A"/>
    <w:multiLevelType w:val="hybridMultilevel"/>
    <w:tmpl w:val="0CBE5952"/>
    <w:lvl w:ilvl="0" w:tplc="E81C1620">
      <w:start w:val="2"/>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056B0E8D"/>
    <w:multiLevelType w:val="hybridMultilevel"/>
    <w:tmpl w:val="CE6206CE"/>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05A0072F"/>
    <w:multiLevelType w:val="hybridMultilevel"/>
    <w:tmpl w:val="79C02E2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4" w15:restartNumberingAfterBreak="0">
    <w:nsid w:val="087F0E01"/>
    <w:multiLevelType w:val="hybridMultilevel"/>
    <w:tmpl w:val="D7B6DA6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5" w15:restartNumberingAfterBreak="0">
    <w:nsid w:val="09B050E0"/>
    <w:multiLevelType w:val="multilevel"/>
    <w:tmpl w:val="ADC8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E0508"/>
    <w:multiLevelType w:val="multilevel"/>
    <w:tmpl w:val="418E4214"/>
    <w:numStyleLink w:val="tmutatszmozottlista"/>
  </w:abstractNum>
  <w:abstractNum w:abstractNumId="17"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DCF47C5"/>
    <w:multiLevelType w:val="hybridMultilevel"/>
    <w:tmpl w:val="2F785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0C2AF3"/>
    <w:multiLevelType w:val="hybridMultilevel"/>
    <w:tmpl w:val="E1982EAC"/>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0" w15:restartNumberingAfterBreak="0">
    <w:nsid w:val="25D64D05"/>
    <w:multiLevelType w:val="hybridMultilevel"/>
    <w:tmpl w:val="D9AE7AD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21" w15:restartNumberingAfterBreak="0">
    <w:nsid w:val="2900117D"/>
    <w:multiLevelType w:val="hybridMultilevel"/>
    <w:tmpl w:val="3DDCA656"/>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2" w15:restartNumberingAfterBreak="0">
    <w:nsid w:val="2CC00925"/>
    <w:multiLevelType w:val="multilevel"/>
    <w:tmpl w:val="08EA54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D54D7"/>
    <w:multiLevelType w:val="hybridMultilevel"/>
    <w:tmpl w:val="11461F9C"/>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4"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5513116"/>
    <w:multiLevelType w:val="hybridMultilevel"/>
    <w:tmpl w:val="056EBDE4"/>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6"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6D54B50"/>
    <w:multiLevelType w:val="hybridMultilevel"/>
    <w:tmpl w:val="8B1C25A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375D3006"/>
    <w:multiLevelType w:val="hybridMultilevel"/>
    <w:tmpl w:val="D50837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C5F58F0"/>
    <w:multiLevelType w:val="multilevel"/>
    <w:tmpl w:val="4B6A7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A4099A"/>
    <w:multiLevelType w:val="hybridMultilevel"/>
    <w:tmpl w:val="064ABFE2"/>
    <w:lvl w:ilvl="0" w:tplc="040E0001">
      <w:start w:val="1"/>
      <w:numFmt w:val="bullet"/>
      <w:lvlText w:val=""/>
      <w:lvlJc w:val="left"/>
      <w:pPr>
        <w:ind w:left="1500" w:hanging="360"/>
      </w:pPr>
      <w:rPr>
        <w:rFonts w:ascii="Symbol" w:hAnsi="Symbol" w:hint="default"/>
      </w:rPr>
    </w:lvl>
    <w:lvl w:ilvl="1" w:tplc="040E0003" w:tentative="1">
      <w:start w:val="1"/>
      <w:numFmt w:val="bullet"/>
      <w:lvlText w:val="o"/>
      <w:lvlJc w:val="left"/>
      <w:pPr>
        <w:ind w:left="2220" w:hanging="360"/>
      </w:pPr>
      <w:rPr>
        <w:rFonts w:ascii="Courier New" w:hAnsi="Courier New" w:cs="Courier New" w:hint="default"/>
      </w:rPr>
    </w:lvl>
    <w:lvl w:ilvl="2" w:tplc="040E0005" w:tentative="1">
      <w:start w:val="1"/>
      <w:numFmt w:val="bullet"/>
      <w:lvlText w:val=""/>
      <w:lvlJc w:val="left"/>
      <w:pPr>
        <w:ind w:left="2940" w:hanging="360"/>
      </w:pPr>
      <w:rPr>
        <w:rFonts w:ascii="Wingdings" w:hAnsi="Wingdings" w:hint="default"/>
      </w:rPr>
    </w:lvl>
    <w:lvl w:ilvl="3" w:tplc="040E0001" w:tentative="1">
      <w:start w:val="1"/>
      <w:numFmt w:val="bullet"/>
      <w:lvlText w:val=""/>
      <w:lvlJc w:val="left"/>
      <w:pPr>
        <w:ind w:left="3660" w:hanging="360"/>
      </w:pPr>
      <w:rPr>
        <w:rFonts w:ascii="Symbol" w:hAnsi="Symbol" w:hint="default"/>
      </w:rPr>
    </w:lvl>
    <w:lvl w:ilvl="4" w:tplc="040E0003" w:tentative="1">
      <w:start w:val="1"/>
      <w:numFmt w:val="bullet"/>
      <w:lvlText w:val="o"/>
      <w:lvlJc w:val="left"/>
      <w:pPr>
        <w:ind w:left="4380" w:hanging="360"/>
      </w:pPr>
      <w:rPr>
        <w:rFonts w:ascii="Courier New" w:hAnsi="Courier New" w:cs="Courier New" w:hint="default"/>
      </w:rPr>
    </w:lvl>
    <w:lvl w:ilvl="5" w:tplc="040E0005" w:tentative="1">
      <w:start w:val="1"/>
      <w:numFmt w:val="bullet"/>
      <w:lvlText w:val=""/>
      <w:lvlJc w:val="left"/>
      <w:pPr>
        <w:ind w:left="5100" w:hanging="360"/>
      </w:pPr>
      <w:rPr>
        <w:rFonts w:ascii="Wingdings" w:hAnsi="Wingdings" w:hint="default"/>
      </w:rPr>
    </w:lvl>
    <w:lvl w:ilvl="6" w:tplc="040E0001" w:tentative="1">
      <w:start w:val="1"/>
      <w:numFmt w:val="bullet"/>
      <w:lvlText w:val=""/>
      <w:lvlJc w:val="left"/>
      <w:pPr>
        <w:ind w:left="5820" w:hanging="360"/>
      </w:pPr>
      <w:rPr>
        <w:rFonts w:ascii="Symbol" w:hAnsi="Symbol" w:hint="default"/>
      </w:rPr>
    </w:lvl>
    <w:lvl w:ilvl="7" w:tplc="040E0003" w:tentative="1">
      <w:start w:val="1"/>
      <w:numFmt w:val="bullet"/>
      <w:lvlText w:val="o"/>
      <w:lvlJc w:val="left"/>
      <w:pPr>
        <w:ind w:left="6540" w:hanging="360"/>
      </w:pPr>
      <w:rPr>
        <w:rFonts w:ascii="Courier New" w:hAnsi="Courier New" w:cs="Courier New" w:hint="default"/>
      </w:rPr>
    </w:lvl>
    <w:lvl w:ilvl="8" w:tplc="040E0005" w:tentative="1">
      <w:start w:val="1"/>
      <w:numFmt w:val="bullet"/>
      <w:lvlText w:val=""/>
      <w:lvlJc w:val="left"/>
      <w:pPr>
        <w:ind w:left="7260" w:hanging="360"/>
      </w:pPr>
      <w:rPr>
        <w:rFonts w:ascii="Wingdings" w:hAnsi="Wingdings" w:hint="default"/>
      </w:rPr>
    </w:lvl>
  </w:abstractNum>
  <w:abstractNum w:abstractNumId="33" w15:restartNumberingAfterBreak="0">
    <w:nsid w:val="3E9B00B1"/>
    <w:multiLevelType w:val="hybridMultilevel"/>
    <w:tmpl w:val="79CE762E"/>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4" w15:restartNumberingAfterBreak="0">
    <w:nsid w:val="401E08AA"/>
    <w:multiLevelType w:val="multilevel"/>
    <w:tmpl w:val="2C02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3F60909"/>
    <w:multiLevelType w:val="hybridMultilevel"/>
    <w:tmpl w:val="865A9C1A"/>
    <w:lvl w:ilvl="0" w:tplc="040E0001">
      <w:start w:val="1"/>
      <w:numFmt w:val="bullet"/>
      <w:lvlText w:val=""/>
      <w:lvlJc w:val="left"/>
      <w:pPr>
        <w:ind w:left="360" w:hanging="360"/>
      </w:pPr>
      <w:rPr>
        <w:rFonts w:ascii="Symbol" w:hAnsi="Symbol" w:hint="default"/>
      </w:rPr>
    </w:lvl>
    <w:lvl w:ilvl="1" w:tplc="040E0003">
      <w:start w:val="1"/>
      <w:numFmt w:val="bullet"/>
      <w:lvlText w:val="o"/>
      <w:lvlJc w:val="left"/>
      <w:pPr>
        <w:ind w:left="1080" w:hanging="360"/>
      </w:pPr>
      <w:rPr>
        <w:rFonts w:ascii="Courier New" w:hAnsi="Courier New" w:cs="Courier New" w:hint="default"/>
      </w:rPr>
    </w:lvl>
    <w:lvl w:ilvl="2" w:tplc="040E0005">
      <w:start w:val="1"/>
      <w:numFmt w:val="bullet"/>
      <w:lvlText w:val=""/>
      <w:lvlJc w:val="left"/>
      <w:pPr>
        <w:ind w:left="1800" w:hanging="360"/>
      </w:pPr>
      <w:rPr>
        <w:rFonts w:ascii="Wingdings" w:hAnsi="Wingdings" w:hint="default"/>
      </w:rPr>
    </w:lvl>
    <w:lvl w:ilvl="3" w:tplc="040E000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7"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68036F6"/>
    <w:multiLevelType w:val="hybridMultilevel"/>
    <w:tmpl w:val="99E20974"/>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39" w15:restartNumberingAfterBreak="0">
    <w:nsid w:val="57C90967"/>
    <w:multiLevelType w:val="hybridMultilevel"/>
    <w:tmpl w:val="DBCE00B6"/>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0" w15:restartNumberingAfterBreak="0">
    <w:nsid w:val="5BAF0AEF"/>
    <w:multiLevelType w:val="hybridMultilevel"/>
    <w:tmpl w:val="2A8ED9AE"/>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1"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2" w15:restartNumberingAfterBreak="0">
    <w:nsid w:val="66FA5888"/>
    <w:multiLevelType w:val="multilevel"/>
    <w:tmpl w:val="670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99C3B84"/>
    <w:multiLevelType w:val="multilevel"/>
    <w:tmpl w:val="B282A376"/>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5"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3928A4"/>
    <w:multiLevelType w:val="multilevel"/>
    <w:tmpl w:val="BEBC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788426">
    <w:abstractNumId w:val="10"/>
  </w:num>
  <w:num w:numId="2" w16cid:durableId="450708503">
    <w:abstractNumId w:val="44"/>
  </w:num>
  <w:num w:numId="3" w16cid:durableId="1502551659">
    <w:abstractNumId w:val="17"/>
  </w:num>
  <w:num w:numId="4" w16cid:durableId="25255641">
    <w:abstractNumId w:val="30"/>
  </w:num>
  <w:num w:numId="5" w16cid:durableId="996108487">
    <w:abstractNumId w:val="35"/>
  </w:num>
  <w:num w:numId="6" w16cid:durableId="1150249406">
    <w:abstractNumId w:val="37"/>
  </w:num>
  <w:num w:numId="7" w16cid:durableId="1500194679">
    <w:abstractNumId w:val="24"/>
  </w:num>
  <w:num w:numId="8" w16cid:durableId="585965415">
    <w:abstractNumId w:val="16"/>
  </w:num>
  <w:num w:numId="9" w16cid:durableId="1114204191">
    <w:abstractNumId w:val="26"/>
  </w:num>
  <w:num w:numId="10" w16cid:durableId="663553511">
    <w:abstractNumId w:val="45"/>
  </w:num>
  <w:num w:numId="11" w16cid:durableId="1331561902">
    <w:abstractNumId w:val="27"/>
  </w:num>
  <w:num w:numId="12" w16cid:durableId="478427476">
    <w:abstractNumId w:val="43"/>
  </w:num>
  <w:num w:numId="13" w16cid:durableId="1639262997">
    <w:abstractNumId w:val="9"/>
  </w:num>
  <w:num w:numId="14" w16cid:durableId="870412929">
    <w:abstractNumId w:val="7"/>
  </w:num>
  <w:num w:numId="15" w16cid:durableId="1008868821">
    <w:abstractNumId w:val="6"/>
  </w:num>
  <w:num w:numId="16" w16cid:durableId="884027791">
    <w:abstractNumId w:val="5"/>
  </w:num>
  <w:num w:numId="17" w16cid:durableId="1821727446">
    <w:abstractNumId w:val="4"/>
  </w:num>
  <w:num w:numId="18" w16cid:durableId="194655673">
    <w:abstractNumId w:val="8"/>
  </w:num>
  <w:num w:numId="19" w16cid:durableId="1839299508">
    <w:abstractNumId w:val="3"/>
  </w:num>
  <w:num w:numId="20" w16cid:durableId="129324308">
    <w:abstractNumId w:val="2"/>
  </w:num>
  <w:num w:numId="21" w16cid:durableId="941718490">
    <w:abstractNumId w:val="1"/>
  </w:num>
  <w:num w:numId="22" w16cid:durableId="1733693659">
    <w:abstractNumId w:val="0"/>
  </w:num>
  <w:num w:numId="23" w16cid:durableId="1497917489">
    <w:abstractNumId w:val="11"/>
  </w:num>
  <w:num w:numId="24" w16cid:durableId="1736127423">
    <w:abstractNumId w:val="23"/>
  </w:num>
  <w:num w:numId="25" w16cid:durableId="1999454497">
    <w:abstractNumId w:val="12"/>
  </w:num>
  <w:num w:numId="26" w16cid:durableId="1148670127">
    <w:abstractNumId w:val="21"/>
  </w:num>
  <w:num w:numId="27" w16cid:durableId="1344552876">
    <w:abstractNumId w:val="41"/>
  </w:num>
  <w:num w:numId="28" w16cid:durableId="1306927874">
    <w:abstractNumId w:val="18"/>
  </w:num>
  <w:num w:numId="29" w16cid:durableId="1444298677">
    <w:abstractNumId w:val="36"/>
  </w:num>
  <w:num w:numId="30" w16cid:durableId="1747650083">
    <w:abstractNumId w:val="20"/>
  </w:num>
  <w:num w:numId="31" w16cid:durableId="24525435">
    <w:abstractNumId w:val="32"/>
  </w:num>
  <w:num w:numId="32" w16cid:durableId="165367861">
    <w:abstractNumId w:val="33"/>
  </w:num>
  <w:num w:numId="33" w16cid:durableId="948853238">
    <w:abstractNumId w:val="14"/>
  </w:num>
  <w:num w:numId="34" w16cid:durableId="2137018705">
    <w:abstractNumId w:val="39"/>
  </w:num>
  <w:num w:numId="35" w16cid:durableId="771125831">
    <w:abstractNumId w:val="38"/>
  </w:num>
  <w:num w:numId="36" w16cid:durableId="855651585">
    <w:abstractNumId w:val="25"/>
  </w:num>
  <w:num w:numId="37" w16cid:durableId="1498618643">
    <w:abstractNumId w:val="40"/>
  </w:num>
  <w:num w:numId="38" w16cid:durableId="32779079">
    <w:abstractNumId w:val="13"/>
  </w:num>
  <w:num w:numId="39" w16cid:durableId="1544950660">
    <w:abstractNumId w:val="31"/>
  </w:num>
  <w:num w:numId="40" w16cid:durableId="224147977">
    <w:abstractNumId w:val="15"/>
  </w:num>
  <w:num w:numId="41" w16cid:durableId="247466206">
    <w:abstractNumId w:val="22"/>
  </w:num>
  <w:num w:numId="42" w16cid:durableId="1829781489">
    <w:abstractNumId w:val="42"/>
  </w:num>
  <w:num w:numId="43" w16cid:durableId="498159078">
    <w:abstractNumId w:val="34"/>
  </w:num>
  <w:num w:numId="44" w16cid:durableId="290865136">
    <w:abstractNumId w:val="19"/>
  </w:num>
  <w:num w:numId="45" w16cid:durableId="421608136">
    <w:abstractNumId w:val="46"/>
  </w:num>
  <w:num w:numId="46" w16cid:durableId="1323697169">
    <w:abstractNumId w:val="29"/>
  </w:num>
  <w:num w:numId="47" w16cid:durableId="2096121858">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AA"/>
    <w:rsid w:val="0000166E"/>
    <w:rsid w:val="00001CD2"/>
    <w:rsid w:val="00003414"/>
    <w:rsid w:val="000034E2"/>
    <w:rsid w:val="00003853"/>
    <w:rsid w:val="000038C2"/>
    <w:rsid w:val="00004F2D"/>
    <w:rsid w:val="000054BB"/>
    <w:rsid w:val="0000585B"/>
    <w:rsid w:val="0000589C"/>
    <w:rsid w:val="000059F5"/>
    <w:rsid w:val="0000604F"/>
    <w:rsid w:val="000062F4"/>
    <w:rsid w:val="00006D32"/>
    <w:rsid w:val="00006E6C"/>
    <w:rsid w:val="00010535"/>
    <w:rsid w:val="000107BC"/>
    <w:rsid w:val="000107EF"/>
    <w:rsid w:val="000109D3"/>
    <w:rsid w:val="00010FB0"/>
    <w:rsid w:val="000113B0"/>
    <w:rsid w:val="0001192F"/>
    <w:rsid w:val="00012009"/>
    <w:rsid w:val="00012340"/>
    <w:rsid w:val="00012702"/>
    <w:rsid w:val="00012F2A"/>
    <w:rsid w:val="00013310"/>
    <w:rsid w:val="0001337F"/>
    <w:rsid w:val="00013FBE"/>
    <w:rsid w:val="000145AA"/>
    <w:rsid w:val="00014D67"/>
    <w:rsid w:val="00015D0F"/>
    <w:rsid w:val="00016C44"/>
    <w:rsid w:val="0001761A"/>
    <w:rsid w:val="0001791F"/>
    <w:rsid w:val="00017A91"/>
    <w:rsid w:val="00017C77"/>
    <w:rsid w:val="00020667"/>
    <w:rsid w:val="00020765"/>
    <w:rsid w:val="00020C3A"/>
    <w:rsid w:val="000219B4"/>
    <w:rsid w:val="00021B50"/>
    <w:rsid w:val="00021E5C"/>
    <w:rsid w:val="000222DA"/>
    <w:rsid w:val="000239BB"/>
    <w:rsid w:val="00023ABC"/>
    <w:rsid w:val="000241D1"/>
    <w:rsid w:val="0002459C"/>
    <w:rsid w:val="00025396"/>
    <w:rsid w:val="00025706"/>
    <w:rsid w:val="000260F7"/>
    <w:rsid w:val="000261C2"/>
    <w:rsid w:val="00026A54"/>
    <w:rsid w:val="00026C9B"/>
    <w:rsid w:val="00026FA4"/>
    <w:rsid w:val="00030350"/>
    <w:rsid w:val="000311E5"/>
    <w:rsid w:val="00031B2C"/>
    <w:rsid w:val="00031C12"/>
    <w:rsid w:val="00032A3F"/>
    <w:rsid w:val="000331F4"/>
    <w:rsid w:val="00033B3F"/>
    <w:rsid w:val="0003444D"/>
    <w:rsid w:val="00034DA7"/>
    <w:rsid w:val="0003504B"/>
    <w:rsid w:val="00035C74"/>
    <w:rsid w:val="0003600F"/>
    <w:rsid w:val="0003620D"/>
    <w:rsid w:val="0003623B"/>
    <w:rsid w:val="00036789"/>
    <w:rsid w:val="000369FF"/>
    <w:rsid w:val="00037CFF"/>
    <w:rsid w:val="0004002E"/>
    <w:rsid w:val="000405D9"/>
    <w:rsid w:val="00040BFB"/>
    <w:rsid w:val="00041037"/>
    <w:rsid w:val="000413C1"/>
    <w:rsid w:val="00041E2D"/>
    <w:rsid w:val="00042130"/>
    <w:rsid w:val="000427E5"/>
    <w:rsid w:val="00042F47"/>
    <w:rsid w:val="000434CD"/>
    <w:rsid w:val="0004351D"/>
    <w:rsid w:val="000435B9"/>
    <w:rsid w:val="00043717"/>
    <w:rsid w:val="0004384F"/>
    <w:rsid w:val="000439DB"/>
    <w:rsid w:val="00043CD0"/>
    <w:rsid w:val="00044409"/>
    <w:rsid w:val="00045010"/>
    <w:rsid w:val="000452B1"/>
    <w:rsid w:val="00045F5E"/>
    <w:rsid w:val="00046157"/>
    <w:rsid w:val="00046F3B"/>
    <w:rsid w:val="00047C64"/>
    <w:rsid w:val="00047F65"/>
    <w:rsid w:val="000505A1"/>
    <w:rsid w:val="000511A7"/>
    <w:rsid w:val="0005150B"/>
    <w:rsid w:val="00051545"/>
    <w:rsid w:val="00051D77"/>
    <w:rsid w:val="00052312"/>
    <w:rsid w:val="00052429"/>
    <w:rsid w:val="000527BB"/>
    <w:rsid w:val="00052C8D"/>
    <w:rsid w:val="000539DA"/>
    <w:rsid w:val="00053F22"/>
    <w:rsid w:val="000546B6"/>
    <w:rsid w:val="00054994"/>
    <w:rsid w:val="000551ED"/>
    <w:rsid w:val="0005608F"/>
    <w:rsid w:val="000563B6"/>
    <w:rsid w:val="00056466"/>
    <w:rsid w:val="000568CE"/>
    <w:rsid w:val="000569CB"/>
    <w:rsid w:val="00056B18"/>
    <w:rsid w:val="000572A4"/>
    <w:rsid w:val="000574C6"/>
    <w:rsid w:val="00057A24"/>
    <w:rsid w:val="00057F2B"/>
    <w:rsid w:val="00057F5E"/>
    <w:rsid w:val="00060F66"/>
    <w:rsid w:val="000616A2"/>
    <w:rsid w:val="00061B39"/>
    <w:rsid w:val="00061E8A"/>
    <w:rsid w:val="00062342"/>
    <w:rsid w:val="00062C0C"/>
    <w:rsid w:val="00062D3A"/>
    <w:rsid w:val="000637DC"/>
    <w:rsid w:val="000649CD"/>
    <w:rsid w:val="00064C14"/>
    <w:rsid w:val="00064EB6"/>
    <w:rsid w:val="00065116"/>
    <w:rsid w:val="000656C6"/>
    <w:rsid w:val="00065FAB"/>
    <w:rsid w:val="00065FEA"/>
    <w:rsid w:val="000671FE"/>
    <w:rsid w:val="00067DBC"/>
    <w:rsid w:val="00067DC3"/>
    <w:rsid w:val="00067E00"/>
    <w:rsid w:val="00067E9A"/>
    <w:rsid w:val="00067F3E"/>
    <w:rsid w:val="0007038E"/>
    <w:rsid w:val="000705E7"/>
    <w:rsid w:val="00070E0F"/>
    <w:rsid w:val="00070FF3"/>
    <w:rsid w:val="00071870"/>
    <w:rsid w:val="00072CD9"/>
    <w:rsid w:val="000759F1"/>
    <w:rsid w:val="00075AA2"/>
    <w:rsid w:val="0007676D"/>
    <w:rsid w:val="00076811"/>
    <w:rsid w:val="00076B8B"/>
    <w:rsid w:val="00076BCE"/>
    <w:rsid w:val="00077532"/>
    <w:rsid w:val="00077588"/>
    <w:rsid w:val="00077989"/>
    <w:rsid w:val="00080162"/>
    <w:rsid w:val="00080225"/>
    <w:rsid w:val="00080ADD"/>
    <w:rsid w:val="00081DFC"/>
    <w:rsid w:val="00081E03"/>
    <w:rsid w:val="000820E6"/>
    <w:rsid w:val="00083EDA"/>
    <w:rsid w:val="00083F5D"/>
    <w:rsid w:val="000841BC"/>
    <w:rsid w:val="0008431E"/>
    <w:rsid w:val="000845E2"/>
    <w:rsid w:val="000852BE"/>
    <w:rsid w:val="00085334"/>
    <w:rsid w:val="0008552F"/>
    <w:rsid w:val="000857DA"/>
    <w:rsid w:val="00085C49"/>
    <w:rsid w:val="000866D6"/>
    <w:rsid w:val="0008686A"/>
    <w:rsid w:val="000877B1"/>
    <w:rsid w:val="000909E5"/>
    <w:rsid w:val="00090D56"/>
    <w:rsid w:val="00091422"/>
    <w:rsid w:val="00091850"/>
    <w:rsid w:val="00092960"/>
    <w:rsid w:val="000932DE"/>
    <w:rsid w:val="00093ED1"/>
    <w:rsid w:val="00095B27"/>
    <w:rsid w:val="00095C38"/>
    <w:rsid w:val="00096269"/>
    <w:rsid w:val="00096CAA"/>
    <w:rsid w:val="00097108"/>
    <w:rsid w:val="000972A6"/>
    <w:rsid w:val="00097303"/>
    <w:rsid w:val="000973D2"/>
    <w:rsid w:val="000973F4"/>
    <w:rsid w:val="00097D60"/>
    <w:rsid w:val="000A05D2"/>
    <w:rsid w:val="000A07F7"/>
    <w:rsid w:val="000A1217"/>
    <w:rsid w:val="000A1B06"/>
    <w:rsid w:val="000A1D89"/>
    <w:rsid w:val="000A1ED0"/>
    <w:rsid w:val="000A2473"/>
    <w:rsid w:val="000A2CA8"/>
    <w:rsid w:val="000A2EDC"/>
    <w:rsid w:val="000A3B32"/>
    <w:rsid w:val="000A3BB4"/>
    <w:rsid w:val="000A4077"/>
    <w:rsid w:val="000A42B1"/>
    <w:rsid w:val="000A4388"/>
    <w:rsid w:val="000A6CBA"/>
    <w:rsid w:val="000A726F"/>
    <w:rsid w:val="000A7457"/>
    <w:rsid w:val="000A7483"/>
    <w:rsid w:val="000A7F21"/>
    <w:rsid w:val="000B04B1"/>
    <w:rsid w:val="000B0B67"/>
    <w:rsid w:val="000B27B2"/>
    <w:rsid w:val="000B35B9"/>
    <w:rsid w:val="000B3609"/>
    <w:rsid w:val="000B3D0E"/>
    <w:rsid w:val="000B3E70"/>
    <w:rsid w:val="000B3FF7"/>
    <w:rsid w:val="000B41E6"/>
    <w:rsid w:val="000B53E0"/>
    <w:rsid w:val="000B7714"/>
    <w:rsid w:val="000B7AAD"/>
    <w:rsid w:val="000B7EC0"/>
    <w:rsid w:val="000C048C"/>
    <w:rsid w:val="000C0FCD"/>
    <w:rsid w:val="000C1562"/>
    <w:rsid w:val="000C1C9F"/>
    <w:rsid w:val="000C1FA2"/>
    <w:rsid w:val="000C2425"/>
    <w:rsid w:val="000C27D1"/>
    <w:rsid w:val="000C389E"/>
    <w:rsid w:val="000C3C29"/>
    <w:rsid w:val="000C3EE9"/>
    <w:rsid w:val="000C4185"/>
    <w:rsid w:val="000C4494"/>
    <w:rsid w:val="000C46EA"/>
    <w:rsid w:val="000C5780"/>
    <w:rsid w:val="000C5925"/>
    <w:rsid w:val="000C5E01"/>
    <w:rsid w:val="000C5FAE"/>
    <w:rsid w:val="000C6022"/>
    <w:rsid w:val="000C66B5"/>
    <w:rsid w:val="000C6A9D"/>
    <w:rsid w:val="000C7A1C"/>
    <w:rsid w:val="000C7AEF"/>
    <w:rsid w:val="000D042B"/>
    <w:rsid w:val="000D09E1"/>
    <w:rsid w:val="000D1659"/>
    <w:rsid w:val="000D2D56"/>
    <w:rsid w:val="000D305B"/>
    <w:rsid w:val="000D3877"/>
    <w:rsid w:val="000D38E0"/>
    <w:rsid w:val="000D4B17"/>
    <w:rsid w:val="000D519F"/>
    <w:rsid w:val="000D56C8"/>
    <w:rsid w:val="000D5C2F"/>
    <w:rsid w:val="000D6094"/>
    <w:rsid w:val="000D662E"/>
    <w:rsid w:val="000D6696"/>
    <w:rsid w:val="000E01D1"/>
    <w:rsid w:val="000E0BE5"/>
    <w:rsid w:val="000E15F6"/>
    <w:rsid w:val="000E2194"/>
    <w:rsid w:val="000E265F"/>
    <w:rsid w:val="000E32FB"/>
    <w:rsid w:val="000E3569"/>
    <w:rsid w:val="000E3D9C"/>
    <w:rsid w:val="000E43DD"/>
    <w:rsid w:val="000E49B1"/>
    <w:rsid w:val="000E4D10"/>
    <w:rsid w:val="000E56D8"/>
    <w:rsid w:val="000E57F5"/>
    <w:rsid w:val="000E5A9B"/>
    <w:rsid w:val="000E5B05"/>
    <w:rsid w:val="000E5E72"/>
    <w:rsid w:val="000E61ED"/>
    <w:rsid w:val="000E6E87"/>
    <w:rsid w:val="000E7F7D"/>
    <w:rsid w:val="000F0ACF"/>
    <w:rsid w:val="000F0BBF"/>
    <w:rsid w:val="000F104B"/>
    <w:rsid w:val="000F11DB"/>
    <w:rsid w:val="000F1245"/>
    <w:rsid w:val="000F19F8"/>
    <w:rsid w:val="000F3374"/>
    <w:rsid w:val="000F3AE0"/>
    <w:rsid w:val="000F3EA7"/>
    <w:rsid w:val="000F4642"/>
    <w:rsid w:val="000F4BAD"/>
    <w:rsid w:val="000F5CF4"/>
    <w:rsid w:val="000F66E4"/>
    <w:rsid w:val="000F6884"/>
    <w:rsid w:val="000F7683"/>
    <w:rsid w:val="00100EF9"/>
    <w:rsid w:val="0010115C"/>
    <w:rsid w:val="00101A6A"/>
    <w:rsid w:val="0010321E"/>
    <w:rsid w:val="00103B60"/>
    <w:rsid w:val="001045A7"/>
    <w:rsid w:val="00105387"/>
    <w:rsid w:val="00105E64"/>
    <w:rsid w:val="001066B1"/>
    <w:rsid w:val="0010764B"/>
    <w:rsid w:val="001076C8"/>
    <w:rsid w:val="0011029A"/>
    <w:rsid w:val="00110441"/>
    <w:rsid w:val="001105C0"/>
    <w:rsid w:val="00110830"/>
    <w:rsid w:val="00110ED0"/>
    <w:rsid w:val="001117FF"/>
    <w:rsid w:val="00111A6E"/>
    <w:rsid w:val="001125ED"/>
    <w:rsid w:val="0011280D"/>
    <w:rsid w:val="00112B77"/>
    <w:rsid w:val="00112FAE"/>
    <w:rsid w:val="001131C7"/>
    <w:rsid w:val="00114067"/>
    <w:rsid w:val="00114302"/>
    <w:rsid w:val="00114C6B"/>
    <w:rsid w:val="00115829"/>
    <w:rsid w:val="00115C4E"/>
    <w:rsid w:val="00115EBD"/>
    <w:rsid w:val="00116AF9"/>
    <w:rsid w:val="001175C0"/>
    <w:rsid w:val="00117A64"/>
    <w:rsid w:val="001205AB"/>
    <w:rsid w:val="001206FB"/>
    <w:rsid w:val="00120CF9"/>
    <w:rsid w:val="001210D6"/>
    <w:rsid w:val="00121EDB"/>
    <w:rsid w:val="001236E2"/>
    <w:rsid w:val="00123D3D"/>
    <w:rsid w:val="001241CB"/>
    <w:rsid w:val="00124A0E"/>
    <w:rsid w:val="00124C7D"/>
    <w:rsid w:val="001258EB"/>
    <w:rsid w:val="00126193"/>
    <w:rsid w:val="00126693"/>
    <w:rsid w:val="0012694B"/>
    <w:rsid w:val="00126C91"/>
    <w:rsid w:val="00126E36"/>
    <w:rsid w:val="001270F4"/>
    <w:rsid w:val="00127914"/>
    <w:rsid w:val="00127A38"/>
    <w:rsid w:val="00127B44"/>
    <w:rsid w:val="00127CA4"/>
    <w:rsid w:val="00127DB9"/>
    <w:rsid w:val="001330F9"/>
    <w:rsid w:val="00133208"/>
    <w:rsid w:val="00133365"/>
    <w:rsid w:val="00133722"/>
    <w:rsid w:val="0013433D"/>
    <w:rsid w:val="00134563"/>
    <w:rsid w:val="00134577"/>
    <w:rsid w:val="0013458D"/>
    <w:rsid w:val="0013471A"/>
    <w:rsid w:val="00135676"/>
    <w:rsid w:val="00135851"/>
    <w:rsid w:val="001359D8"/>
    <w:rsid w:val="00136E78"/>
    <w:rsid w:val="00137036"/>
    <w:rsid w:val="001375C3"/>
    <w:rsid w:val="0014046A"/>
    <w:rsid w:val="001408F8"/>
    <w:rsid w:val="00141660"/>
    <w:rsid w:val="00141BD9"/>
    <w:rsid w:val="00141EB5"/>
    <w:rsid w:val="00142383"/>
    <w:rsid w:val="001423DE"/>
    <w:rsid w:val="00142BAE"/>
    <w:rsid w:val="00143A99"/>
    <w:rsid w:val="00143B49"/>
    <w:rsid w:val="00144307"/>
    <w:rsid w:val="001443F2"/>
    <w:rsid w:val="0014510A"/>
    <w:rsid w:val="00145763"/>
    <w:rsid w:val="001458A9"/>
    <w:rsid w:val="00146699"/>
    <w:rsid w:val="00146FAC"/>
    <w:rsid w:val="0014720E"/>
    <w:rsid w:val="00147482"/>
    <w:rsid w:val="00147C83"/>
    <w:rsid w:val="00147D30"/>
    <w:rsid w:val="00150130"/>
    <w:rsid w:val="001501F8"/>
    <w:rsid w:val="001504B9"/>
    <w:rsid w:val="00150CF2"/>
    <w:rsid w:val="00150DA2"/>
    <w:rsid w:val="00150DB0"/>
    <w:rsid w:val="00152222"/>
    <w:rsid w:val="001522F2"/>
    <w:rsid w:val="001525A5"/>
    <w:rsid w:val="0015260C"/>
    <w:rsid w:val="0015370B"/>
    <w:rsid w:val="00153800"/>
    <w:rsid w:val="001539DF"/>
    <w:rsid w:val="00153A27"/>
    <w:rsid w:val="0015570C"/>
    <w:rsid w:val="001558D1"/>
    <w:rsid w:val="001566A8"/>
    <w:rsid w:val="001569B1"/>
    <w:rsid w:val="00157004"/>
    <w:rsid w:val="00157296"/>
    <w:rsid w:val="00157858"/>
    <w:rsid w:val="0016012E"/>
    <w:rsid w:val="0016111E"/>
    <w:rsid w:val="00161D06"/>
    <w:rsid w:val="001622EB"/>
    <w:rsid w:val="0016230F"/>
    <w:rsid w:val="00162AEA"/>
    <w:rsid w:val="00163351"/>
    <w:rsid w:val="00163DCD"/>
    <w:rsid w:val="00163F47"/>
    <w:rsid w:val="0016516A"/>
    <w:rsid w:val="00165BE4"/>
    <w:rsid w:val="00165EB4"/>
    <w:rsid w:val="00167DC3"/>
    <w:rsid w:val="001702F8"/>
    <w:rsid w:val="0017086D"/>
    <w:rsid w:val="00171054"/>
    <w:rsid w:val="00171694"/>
    <w:rsid w:val="00172743"/>
    <w:rsid w:val="00172E02"/>
    <w:rsid w:val="00172EA4"/>
    <w:rsid w:val="00172F9F"/>
    <w:rsid w:val="00173126"/>
    <w:rsid w:val="00173436"/>
    <w:rsid w:val="00173AC1"/>
    <w:rsid w:val="00173EFB"/>
    <w:rsid w:val="00175293"/>
    <w:rsid w:val="001757BC"/>
    <w:rsid w:val="001759FB"/>
    <w:rsid w:val="00175E1B"/>
    <w:rsid w:val="001766A1"/>
    <w:rsid w:val="00176DEF"/>
    <w:rsid w:val="00177F24"/>
    <w:rsid w:val="00180050"/>
    <w:rsid w:val="00180C3F"/>
    <w:rsid w:val="00180ECE"/>
    <w:rsid w:val="00181093"/>
    <w:rsid w:val="00181875"/>
    <w:rsid w:val="00182359"/>
    <w:rsid w:val="0018278A"/>
    <w:rsid w:val="00182932"/>
    <w:rsid w:val="001833C6"/>
    <w:rsid w:val="00183582"/>
    <w:rsid w:val="00183CD8"/>
    <w:rsid w:val="00184419"/>
    <w:rsid w:val="001845F7"/>
    <w:rsid w:val="00184F14"/>
    <w:rsid w:val="001858BA"/>
    <w:rsid w:val="00186FE7"/>
    <w:rsid w:val="00190C49"/>
    <w:rsid w:val="00190C9B"/>
    <w:rsid w:val="0019206E"/>
    <w:rsid w:val="00192678"/>
    <w:rsid w:val="00192DF3"/>
    <w:rsid w:val="0019339E"/>
    <w:rsid w:val="0019383C"/>
    <w:rsid w:val="00194462"/>
    <w:rsid w:val="001945C7"/>
    <w:rsid w:val="001946CA"/>
    <w:rsid w:val="00194A63"/>
    <w:rsid w:val="00195176"/>
    <w:rsid w:val="0019587F"/>
    <w:rsid w:val="00196BD3"/>
    <w:rsid w:val="00196F0B"/>
    <w:rsid w:val="00196FD4"/>
    <w:rsid w:val="0019788D"/>
    <w:rsid w:val="00197D64"/>
    <w:rsid w:val="00197DDE"/>
    <w:rsid w:val="001A0BA4"/>
    <w:rsid w:val="001A0D18"/>
    <w:rsid w:val="001A0F43"/>
    <w:rsid w:val="001A1163"/>
    <w:rsid w:val="001A1E3E"/>
    <w:rsid w:val="001A29AB"/>
    <w:rsid w:val="001A2B56"/>
    <w:rsid w:val="001A2D40"/>
    <w:rsid w:val="001A3339"/>
    <w:rsid w:val="001A3856"/>
    <w:rsid w:val="001A3A79"/>
    <w:rsid w:val="001A3C3F"/>
    <w:rsid w:val="001A42F9"/>
    <w:rsid w:val="001A46F4"/>
    <w:rsid w:val="001A5349"/>
    <w:rsid w:val="001A57BC"/>
    <w:rsid w:val="001A5883"/>
    <w:rsid w:val="001A588F"/>
    <w:rsid w:val="001A5BD5"/>
    <w:rsid w:val="001A5CF0"/>
    <w:rsid w:val="001A6977"/>
    <w:rsid w:val="001A6A1C"/>
    <w:rsid w:val="001A7A66"/>
    <w:rsid w:val="001A7D14"/>
    <w:rsid w:val="001B0791"/>
    <w:rsid w:val="001B0C79"/>
    <w:rsid w:val="001B0CBD"/>
    <w:rsid w:val="001B0DC7"/>
    <w:rsid w:val="001B0E4E"/>
    <w:rsid w:val="001B0EA2"/>
    <w:rsid w:val="001B1831"/>
    <w:rsid w:val="001B2677"/>
    <w:rsid w:val="001B2FAD"/>
    <w:rsid w:val="001B302E"/>
    <w:rsid w:val="001B3266"/>
    <w:rsid w:val="001B32AF"/>
    <w:rsid w:val="001B431C"/>
    <w:rsid w:val="001B5218"/>
    <w:rsid w:val="001B57F4"/>
    <w:rsid w:val="001B5F04"/>
    <w:rsid w:val="001B5FAA"/>
    <w:rsid w:val="001B6339"/>
    <w:rsid w:val="001B6AAD"/>
    <w:rsid w:val="001B7C19"/>
    <w:rsid w:val="001B7CC9"/>
    <w:rsid w:val="001C0E37"/>
    <w:rsid w:val="001C11C7"/>
    <w:rsid w:val="001C30BC"/>
    <w:rsid w:val="001C3132"/>
    <w:rsid w:val="001C3B6F"/>
    <w:rsid w:val="001C3DED"/>
    <w:rsid w:val="001C4034"/>
    <w:rsid w:val="001C434D"/>
    <w:rsid w:val="001C46D2"/>
    <w:rsid w:val="001C4AF3"/>
    <w:rsid w:val="001C4FAB"/>
    <w:rsid w:val="001C52C6"/>
    <w:rsid w:val="001C552A"/>
    <w:rsid w:val="001C58D9"/>
    <w:rsid w:val="001C7028"/>
    <w:rsid w:val="001C7573"/>
    <w:rsid w:val="001C7B42"/>
    <w:rsid w:val="001D0168"/>
    <w:rsid w:val="001D01C4"/>
    <w:rsid w:val="001D158A"/>
    <w:rsid w:val="001D160A"/>
    <w:rsid w:val="001D2668"/>
    <w:rsid w:val="001D4662"/>
    <w:rsid w:val="001D4AA8"/>
    <w:rsid w:val="001D4C29"/>
    <w:rsid w:val="001D4DAD"/>
    <w:rsid w:val="001D5469"/>
    <w:rsid w:val="001D586C"/>
    <w:rsid w:val="001D5CEA"/>
    <w:rsid w:val="001D5ED2"/>
    <w:rsid w:val="001D6939"/>
    <w:rsid w:val="001D7247"/>
    <w:rsid w:val="001D749E"/>
    <w:rsid w:val="001D76F3"/>
    <w:rsid w:val="001D7C06"/>
    <w:rsid w:val="001E0428"/>
    <w:rsid w:val="001E0AD4"/>
    <w:rsid w:val="001E0E3C"/>
    <w:rsid w:val="001E0E5D"/>
    <w:rsid w:val="001E210B"/>
    <w:rsid w:val="001E2582"/>
    <w:rsid w:val="001E27A5"/>
    <w:rsid w:val="001E317A"/>
    <w:rsid w:val="001E38A7"/>
    <w:rsid w:val="001E3EE9"/>
    <w:rsid w:val="001E5650"/>
    <w:rsid w:val="001E6746"/>
    <w:rsid w:val="001E716D"/>
    <w:rsid w:val="001E7DD6"/>
    <w:rsid w:val="001F007E"/>
    <w:rsid w:val="001F07FD"/>
    <w:rsid w:val="001F0FE4"/>
    <w:rsid w:val="001F1051"/>
    <w:rsid w:val="001F1DF6"/>
    <w:rsid w:val="001F2891"/>
    <w:rsid w:val="001F2D20"/>
    <w:rsid w:val="001F3323"/>
    <w:rsid w:val="001F333A"/>
    <w:rsid w:val="001F4946"/>
    <w:rsid w:val="001F555F"/>
    <w:rsid w:val="001F585B"/>
    <w:rsid w:val="001F5A69"/>
    <w:rsid w:val="001F63CA"/>
    <w:rsid w:val="001F6532"/>
    <w:rsid w:val="001F6918"/>
    <w:rsid w:val="001F73C6"/>
    <w:rsid w:val="001F78F0"/>
    <w:rsid w:val="002008C7"/>
    <w:rsid w:val="00200977"/>
    <w:rsid w:val="0020097B"/>
    <w:rsid w:val="0020136B"/>
    <w:rsid w:val="002014B2"/>
    <w:rsid w:val="00202618"/>
    <w:rsid w:val="00202AA9"/>
    <w:rsid w:val="00202AE3"/>
    <w:rsid w:val="00202B85"/>
    <w:rsid w:val="00203130"/>
    <w:rsid w:val="0020348F"/>
    <w:rsid w:val="0020385E"/>
    <w:rsid w:val="00203D1F"/>
    <w:rsid w:val="00203E00"/>
    <w:rsid w:val="002047D5"/>
    <w:rsid w:val="002051BD"/>
    <w:rsid w:val="002063A3"/>
    <w:rsid w:val="00206524"/>
    <w:rsid w:val="00206CE6"/>
    <w:rsid w:val="00206D49"/>
    <w:rsid w:val="00206F6E"/>
    <w:rsid w:val="00207797"/>
    <w:rsid w:val="002102C3"/>
    <w:rsid w:val="0021067F"/>
    <w:rsid w:val="002108FF"/>
    <w:rsid w:val="00210F49"/>
    <w:rsid w:val="0021134D"/>
    <w:rsid w:val="00211879"/>
    <w:rsid w:val="00211CB9"/>
    <w:rsid w:val="00213180"/>
    <w:rsid w:val="002135DD"/>
    <w:rsid w:val="00213E4D"/>
    <w:rsid w:val="00214A32"/>
    <w:rsid w:val="00214CFA"/>
    <w:rsid w:val="00215086"/>
    <w:rsid w:val="00215552"/>
    <w:rsid w:val="00215728"/>
    <w:rsid w:val="00216142"/>
    <w:rsid w:val="00216D6D"/>
    <w:rsid w:val="00216D8D"/>
    <w:rsid w:val="0022011E"/>
    <w:rsid w:val="002202C6"/>
    <w:rsid w:val="00220339"/>
    <w:rsid w:val="0022097E"/>
    <w:rsid w:val="00220AAF"/>
    <w:rsid w:val="00220E0D"/>
    <w:rsid w:val="00221B04"/>
    <w:rsid w:val="00222826"/>
    <w:rsid w:val="002234EF"/>
    <w:rsid w:val="00223C28"/>
    <w:rsid w:val="00225830"/>
    <w:rsid w:val="00225C4A"/>
    <w:rsid w:val="00225F65"/>
    <w:rsid w:val="0022681C"/>
    <w:rsid w:val="00226A6E"/>
    <w:rsid w:val="00227347"/>
    <w:rsid w:val="00227D57"/>
    <w:rsid w:val="00230490"/>
    <w:rsid w:val="0023098B"/>
    <w:rsid w:val="00230FCF"/>
    <w:rsid w:val="002312FA"/>
    <w:rsid w:val="0023193D"/>
    <w:rsid w:val="002331E4"/>
    <w:rsid w:val="002332FC"/>
    <w:rsid w:val="00233C77"/>
    <w:rsid w:val="00234277"/>
    <w:rsid w:val="0023477E"/>
    <w:rsid w:val="00235151"/>
    <w:rsid w:val="00236083"/>
    <w:rsid w:val="00236756"/>
    <w:rsid w:val="002378FB"/>
    <w:rsid w:val="00237D9D"/>
    <w:rsid w:val="002407D6"/>
    <w:rsid w:val="00240EEA"/>
    <w:rsid w:val="00241BF9"/>
    <w:rsid w:val="00241C68"/>
    <w:rsid w:val="00242B5D"/>
    <w:rsid w:val="00242CDD"/>
    <w:rsid w:val="002430C7"/>
    <w:rsid w:val="00243861"/>
    <w:rsid w:val="00244542"/>
    <w:rsid w:val="00244CA9"/>
    <w:rsid w:val="0024536C"/>
    <w:rsid w:val="00245582"/>
    <w:rsid w:val="00245A97"/>
    <w:rsid w:val="0024712B"/>
    <w:rsid w:val="0025030B"/>
    <w:rsid w:val="002507C0"/>
    <w:rsid w:val="00250FE2"/>
    <w:rsid w:val="00251579"/>
    <w:rsid w:val="002518E2"/>
    <w:rsid w:val="002518EE"/>
    <w:rsid w:val="00251A78"/>
    <w:rsid w:val="00251C55"/>
    <w:rsid w:val="0025200D"/>
    <w:rsid w:val="002521FC"/>
    <w:rsid w:val="00252B20"/>
    <w:rsid w:val="00252EA3"/>
    <w:rsid w:val="00253099"/>
    <w:rsid w:val="0025470C"/>
    <w:rsid w:val="00254875"/>
    <w:rsid w:val="00254C30"/>
    <w:rsid w:val="002556B0"/>
    <w:rsid w:val="0025588E"/>
    <w:rsid w:val="00256593"/>
    <w:rsid w:val="0025663E"/>
    <w:rsid w:val="00256D60"/>
    <w:rsid w:val="00256DDD"/>
    <w:rsid w:val="002579BF"/>
    <w:rsid w:val="00257E88"/>
    <w:rsid w:val="00260228"/>
    <w:rsid w:val="002605C9"/>
    <w:rsid w:val="00261363"/>
    <w:rsid w:val="002615A0"/>
    <w:rsid w:val="0026164E"/>
    <w:rsid w:val="00261BAD"/>
    <w:rsid w:val="00261FBB"/>
    <w:rsid w:val="00262AE7"/>
    <w:rsid w:val="00263326"/>
    <w:rsid w:val="002634C6"/>
    <w:rsid w:val="00263537"/>
    <w:rsid w:val="002643F8"/>
    <w:rsid w:val="002650D2"/>
    <w:rsid w:val="0026512A"/>
    <w:rsid w:val="00265819"/>
    <w:rsid w:val="00265C15"/>
    <w:rsid w:val="002660AA"/>
    <w:rsid w:val="002661B0"/>
    <w:rsid w:val="002662C4"/>
    <w:rsid w:val="00267677"/>
    <w:rsid w:val="00270821"/>
    <w:rsid w:val="00270AD0"/>
    <w:rsid w:val="00270AD6"/>
    <w:rsid w:val="0027171D"/>
    <w:rsid w:val="00271845"/>
    <w:rsid w:val="00272881"/>
    <w:rsid w:val="00273361"/>
    <w:rsid w:val="00273B1F"/>
    <w:rsid w:val="00273C99"/>
    <w:rsid w:val="00274174"/>
    <w:rsid w:val="002760EB"/>
    <w:rsid w:val="002771CD"/>
    <w:rsid w:val="00277707"/>
    <w:rsid w:val="00277A79"/>
    <w:rsid w:val="00281291"/>
    <w:rsid w:val="002813A5"/>
    <w:rsid w:val="00281913"/>
    <w:rsid w:val="00281944"/>
    <w:rsid w:val="00281B84"/>
    <w:rsid w:val="0028301D"/>
    <w:rsid w:val="0028307D"/>
    <w:rsid w:val="0028313A"/>
    <w:rsid w:val="0028338E"/>
    <w:rsid w:val="002836C2"/>
    <w:rsid w:val="00283B10"/>
    <w:rsid w:val="00283FB3"/>
    <w:rsid w:val="002841F9"/>
    <w:rsid w:val="00285AEA"/>
    <w:rsid w:val="00286AE7"/>
    <w:rsid w:val="00286FC0"/>
    <w:rsid w:val="002872E8"/>
    <w:rsid w:val="0028797E"/>
    <w:rsid w:val="00287C49"/>
    <w:rsid w:val="00287D99"/>
    <w:rsid w:val="00287E19"/>
    <w:rsid w:val="002901C5"/>
    <w:rsid w:val="0029064C"/>
    <w:rsid w:val="002907C9"/>
    <w:rsid w:val="002913F9"/>
    <w:rsid w:val="00291578"/>
    <w:rsid w:val="00292EEC"/>
    <w:rsid w:val="0029387E"/>
    <w:rsid w:val="00293944"/>
    <w:rsid w:val="00293BA9"/>
    <w:rsid w:val="00294201"/>
    <w:rsid w:val="0029455F"/>
    <w:rsid w:val="00295A9C"/>
    <w:rsid w:val="00295C11"/>
    <w:rsid w:val="00296A80"/>
    <w:rsid w:val="00296B51"/>
    <w:rsid w:val="002A0152"/>
    <w:rsid w:val="002A0968"/>
    <w:rsid w:val="002A09B7"/>
    <w:rsid w:val="002A0CB2"/>
    <w:rsid w:val="002A0F28"/>
    <w:rsid w:val="002A1B69"/>
    <w:rsid w:val="002A1D81"/>
    <w:rsid w:val="002A22AD"/>
    <w:rsid w:val="002A2475"/>
    <w:rsid w:val="002A2AC6"/>
    <w:rsid w:val="002A31DB"/>
    <w:rsid w:val="002A3A84"/>
    <w:rsid w:val="002A3E42"/>
    <w:rsid w:val="002A3EB6"/>
    <w:rsid w:val="002A546D"/>
    <w:rsid w:val="002A5556"/>
    <w:rsid w:val="002A56F9"/>
    <w:rsid w:val="002A63F9"/>
    <w:rsid w:val="002A677C"/>
    <w:rsid w:val="002A6860"/>
    <w:rsid w:val="002A7911"/>
    <w:rsid w:val="002B008C"/>
    <w:rsid w:val="002B031C"/>
    <w:rsid w:val="002B13F2"/>
    <w:rsid w:val="002B1670"/>
    <w:rsid w:val="002B1857"/>
    <w:rsid w:val="002B25AA"/>
    <w:rsid w:val="002B28D0"/>
    <w:rsid w:val="002B34E0"/>
    <w:rsid w:val="002B4042"/>
    <w:rsid w:val="002B41E5"/>
    <w:rsid w:val="002B4449"/>
    <w:rsid w:val="002B494F"/>
    <w:rsid w:val="002B5244"/>
    <w:rsid w:val="002B61B6"/>
    <w:rsid w:val="002B6904"/>
    <w:rsid w:val="002B6F6D"/>
    <w:rsid w:val="002B738B"/>
    <w:rsid w:val="002B774B"/>
    <w:rsid w:val="002C0287"/>
    <w:rsid w:val="002C05EE"/>
    <w:rsid w:val="002C0866"/>
    <w:rsid w:val="002C0941"/>
    <w:rsid w:val="002C1C03"/>
    <w:rsid w:val="002C21BA"/>
    <w:rsid w:val="002C3441"/>
    <w:rsid w:val="002C3C51"/>
    <w:rsid w:val="002C3D6C"/>
    <w:rsid w:val="002C4058"/>
    <w:rsid w:val="002C5160"/>
    <w:rsid w:val="002C5C69"/>
    <w:rsid w:val="002C5CB9"/>
    <w:rsid w:val="002C6630"/>
    <w:rsid w:val="002C7011"/>
    <w:rsid w:val="002C7AEB"/>
    <w:rsid w:val="002D0236"/>
    <w:rsid w:val="002D0621"/>
    <w:rsid w:val="002D0962"/>
    <w:rsid w:val="002D0AD8"/>
    <w:rsid w:val="002D120F"/>
    <w:rsid w:val="002D1403"/>
    <w:rsid w:val="002D1E4B"/>
    <w:rsid w:val="002D2C06"/>
    <w:rsid w:val="002D2D51"/>
    <w:rsid w:val="002D3031"/>
    <w:rsid w:val="002D3462"/>
    <w:rsid w:val="002D3B1F"/>
    <w:rsid w:val="002D401D"/>
    <w:rsid w:val="002D5279"/>
    <w:rsid w:val="002D57EA"/>
    <w:rsid w:val="002D6BCD"/>
    <w:rsid w:val="002D6F13"/>
    <w:rsid w:val="002D716E"/>
    <w:rsid w:val="002D7175"/>
    <w:rsid w:val="002D7204"/>
    <w:rsid w:val="002D77B2"/>
    <w:rsid w:val="002D7DA9"/>
    <w:rsid w:val="002E034A"/>
    <w:rsid w:val="002E07DC"/>
    <w:rsid w:val="002E0B94"/>
    <w:rsid w:val="002E0F1D"/>
    <w:rsid w:val="002E0FA0"/>
    <w:rsid w:val="002E180F"/>
    <w:rsid w:val="002E1B10"/>
    <w:rsid w:val="002E1D2A"/>
    <w:rsid w:val="002E1F6E"/>
    <w:rsid w:val="002E2967"/>
    <w:rsid w:val="002E3ECC"/>
    <w:rsid w:val="002E4203"/>
    <w:rsid w:val="002E4CF0"/>
    <w:rsid w:val="002E52BA"/>
    <w:rsid w:val="002E5C64"/>
    <w:rsid w:val="002E609F"/>
    <w:rsid w:val="002E6D8F"/>
    <w:rsid w:val="002E6FE5"/>
    <w:rsid w:val="002E75CF"/>
    <w:rsid w:val="002E7CF3"/>
    <w:rsid w:val="002F04E9"/>
    <w:rsid w:val="002F0EDB"/>
    <w:rsid w:val="002F141A"/>
    <w:rsid w:val="002F143B"/>
    <w:rsid w:val="002F16C5"/>
    <w:rsid w:val="002F1D6F"/>
    <w:rsid w:val="002F22A7"/>
    <w:rsid w:val="002F2BFB"/>
    <w:rsid w:val="002F3A77"/>
    <w:rsid w:val="002F3EBB"/>
    <w:rsid w:val="002F5676"/>
    <w:rsid w:val="002F5D4C"/>
    <w:rsid w:val="002F60D8"/>
    <w:rsid w:val="002F67B4"/>
    <w:rsid w:val="002F683D"/>
    <w:rsid w:val="002F6B09"/>
    <w:rsid w:val="002F6B16"/>
    <w:rsid w:val="002F75D3"/>
    <w:rsid w:val="002F787C"/>
    <w:rsid w:val="002F7FA8"/>
    <w:rsid w:val="003006F7"/>
    <w:rsid w:val="0030134D"/>
    <w:rsid w:val="00301ACD"/>
    <w:rsid w:val="003021BE"/>
    <w:rsid w:val="003026D0"/>
    <w:rsid w:val="00302BB3"/>
    <w:rsid w:val="00302D09"/>
    <w:rsid w:val="00302F21"/>
    <w:rsid w:val="003034F1"/>
    <w:rsid w:val="003037B2"/>
    <w:rsid w:val="00303A5F"/>
    <w:rsid w:val="00303DDE"/>
    <w:rsid w:val="00304C0C"/>
    <w:rsid w:val="00305E08"/>
    <w:rsid w:val="003068EB"/>
    <w:rsid w:val="00306B72"/>
    <w:rsid w:val="003102F8"/>
    <w:rsid w:val="003105DF"/>
    <w:rsid w:val="003109EE"/>
    <w:rsid w:val="00312483"/>
    <w:rsid w:val="003126D0"/>
    <w:rsid w:val="00312833"/>
    <w:rsid w:val="00313013"/>
    <w:rsid w:val="00314354"/>
    <w:rsid w:val="00314E88"/>
    <w:rsid w:val="003161C1"/>
    <w:rsid w:val="00316316"/>
    <w:rsid w:val="00316343"/>
    <w:rsid w:val="00316394"/>
    <w:rsid w:val="0031694A"/>
    <w:rsid w:val="00316E17"/>
    <w:rsid w:val="0031740B"/>
    <w:rsid w:val="00317508"/>
    <w:rsid w:val="0031770F"/>
    <w:rsid w:val="00320A49"/>
    <w:rsid w:val="00321C97"/>
    <w:rsid w:val="00322BCC"/>
    <w:rsid w:val="00322D4C"/>
    <w:rsid w:val="003234AA"/>
    <w:rsid w:val="0032369F"/>
    <w:rsid w:val="00323B4D"/>
    <w:rsid w:val="00323F75"/>
    <w:rsid w:val="003254AC"/>
    <w:rsid w:val="00325F5E"/>
    <w:rsid w:val="00326E76"/>
    <w:rsid w:val="0033130C"/>
    <w:rsid w:val="00331980"/>
    <w:rsid w:val="00333BB8"/>
    <w:rsid w:val="00334AD8"/>
    <w:rsid w:val="00334C07"/>
    <w:rsid w:val="003351BE"/>
    <w:rsid w:val="00335704"/>
    <w:rsid w:val="0033596F"/>
    <w:rsid w:val="00336104"/>
    <w:rsid w:val="0033685B"/>
    <w:rsid w:val="003376D4"/>
    <w:rsid w:val="00341C97"/>
    <w:rsid w:val="00341F53"/>
    <w:rsid w:val="003424EA"/>
    <w:rsid w:val="00342636"/>
    <w:rsid w:val="003430A4"/>
    <w:rsid w:val="00343C89"/>
    <w:rsid w:val="00344557"/>
    <w:rsid w:val="00345018"/>
    <w:rsid w:val="00345482"/>
    <w:rsid w:val="00345E9C"/>
    <w:rsid w:val="00346F81"/>
    <w:rsid w:val="00347183"/>
    <w:rsid w:val="00347663"/>
    <w:rsid w:val="00347803"/>
    <w:rsid w:val="003479D1"/>
    <w:rsid w:val="00347E50"/>
    <w:rsid w:val="00350781"/>
    <w:rsid w:val="00350AEC"/>
    <w:rsid w:val="00350EBD"/>
    <w:rsid w:val="003512CA"/>
    <w:rsid w:val="0035139E"/>
    <w:rsid w:val="0035169E"/>
    <w:rsid w:val="00351EBE"/>
    <w:rsid w:val="00352824"/>
    <w:rsid w:val="003531EA"/>
    <w:rsid w:val="003537B1"/>
    <w:rsid w:val="003537DA"/>
    <w:rsid w:val="00353EC1"/>
    <w:rsid w:val="00353EE9"/>
    <w:rsid w:val="00353F7B"/>
    <w:rsid w:val="00355949"/>
    <w:rsid w:val="00355964"/>
    <w:rsid w:val="00355B9D"/>
    <w:rsid w:val="00356092"/>
    <w:rsid w:val="00356222"/>
    <w:rsid w:val="00356905"/>
    <w:rsid w:val="00357B73"/>
    <w:rsid w:val="0036082B"/>
    <w:rsid w:val="0036157E"/>
    <w:rsid w:val="00361CB0"/>
    <w:rsid w:val="00361D35"/>
    <w:rsid w:val="00363B87"/>
    <w:rsid w:val="00363C6F"/>
    <w:rsid w:val="00363DB1"/>
    <w:rsid w:val="003649ED"/>
    <w:rsid w:val="003653B7"/>
    <w:rsid w:val="003654C1"/>
    <w:rsid w:val="0036557D"/>
    <w:rsid w:val="00365611"/>
    <w:rsid w:val="00365975"/>
    <w:rsid w:val="00366855"/>
    <w:rsid w:val="00366870"/>
    <w:rsid w:val="0036788A"/>
    <w:rsid w:val="00367F50"/>
    <w:rsid w:val="00370158"/>
    <w:rsid w:val="0037060C"/>
    <w:rsid w:val="0037099B"/>
    <w:rsid w:val="003713D3"/>
    <w:rsid w:val="00372F32"/>
    <w:rsid w:val="003730AB"/>
    <w:rsid w:val="003731DC"/>
    <w:rsid w:val="003732C1"/>
    <w:rsid w:val="0037381F"/>
    <w:rsid w:val="003738F1"/>
    <w:rsid w:val="00374B9D"/>
    <w:rsid w:val="00374E83"/>
    <w:rsid w:val="00375997"/>
    <w:rsid w:val="00375A31"/>
    <w:rsid w:val="0037634C"/>
    <w:rsid w:val="00376376"/>
    <w:rsid w:val="003768BA"/>
    <w:rsid w:val="00377503"/>
    <w:rsid w:val="00377693"/>
    <w:rsid w:val="003803FD"/>
    <w:rsid w:val="00380593"/>
    <w:rsid w:val="00380653"/>
    <w:rsid w:val="00380CDE"/>
    <w:rsid w:val="00383C0B"/>
    <w:rsid w:val="00383F68"/>
    <w:rsid w:val="0038417B"/>
    <w:rsid w:val="0038499B"/>
    <w:rsid w:val="003849A2"/>
    <w:rsid w:val="00385320"/>
    <w:rsid w:val="00385749"/>
    <w:rsid w:val="003861E7"/>
    <w:rsid w:val="00386AF9"/>
    <w:rsid w:val="0038761F"/>
    <w:rsid w:val="00390381"/>
    <w:rsid w:val="003903D6"/>
    <w:rsid w:val="003907A4"/>
    <w:rsid w:val="00390F59"/>
    <w:rsid w:val="00390F60"/>
    <w:rsid w:val="0039179B"/>
    <w:rsid w:val="003919DD"/>
    <w:rsid w:val="00391C3D"/>
    <w:rsid w:val="00391E0E"/>
    <w:rsid w:val="00391F7F"/>
    <w:rsid w:val="00392005"/>
    <w:rsid w:val="0039280D"/>
    <w:rsid w:val="0039544F"/>
    <w:rsid w:val="003954F8"/>
    <w:rsid w:val="00395DE5"/>
    <w:rsid w:val="003969BF"/>
    <w:rsid w:val="00396A92"/>
    <w:rsid w:val="00396D9F"/>
    <w:rsid w:val="003975D0"/>
    <w:rsid w:val="003A17E4"/>
    <w:rsid w:val="003A1B0D"/>
    <w:rsid w:val="003A1F4C"/>
    <w:rsid w:val="003A2412"/>
    <w:rsid w:val="003A3533"/>
    <w:rsid w:val="003A445B"/>
    <w:rsid w:val="003A451E"/>
    <w:rsid w:val="003A4A7A"/>
    <w:rsid w:val="003A4ACA"/>
    <w:rsid w:val="003A4CDB"/>
    <w:rsid w:val="003A5FA9"/>
    <w:rsid w:val="003A60FD"/>
    <w:rsid w:val="003A730A"/>
    <w:rsid w:val="003A754F"/>
    <w:rsid w:val="003A786C"/>
    <w:rsid w:val="003B2417"/>
    <w:rsid w:val="003B4044"/>
    <w:rsid w:val="003B42D1"/>
    <w:rsid w:val="003B4672"/>
    <w:rsid w:val="003B47E7"/>
    <w:rsid w:val="003B4885"/>
    <w:rsid w:val="003B4A60"/>
    <w:rsid w:val="003B4D72"/>
    <w:rsid w:val="003B5A3E"/>
    <w:rsid w:val="003B6080"/>
    <w:rsid w:val="003B6D97"/>
    <w:rsid w:val="003B7672"/>
    <w:rsid w:val="003B77D0"/>
    <w:rsid w:val="003B7984"/>
    <w:rsid w:val="003B7AF0"/>
    <w:rsid w:val="003C275F"/>
    <w:rsid w:val="003C2948"/>
    <w:rsid w:val="003C29DF"/>
    <w:rsid w:val="003C2E38"/>
    <w:rsid w:val="003C2E8C"/>
    <w:rsid w:val="003C388E"/>
    <w:rsid w:val="003C50D3"/>
    <w:rsid w:val="003C60BC"/>
    <w:rsid w:val="003D0137"/>
    <w:rsid w:val="003D0752"/>
    <w:rsid w:val="003D0A56"/>
    <w:rsid w:val="003D0F40"/>
    <w:rsid w:val="003D0F79"/>
    <w:rsid w:val="003D10B1"/>
    <w:rsid w:val="003D1AC4"/>
    <w:rsid w:val="003D1B65"/>
    <w:rsid w:val="003D2861"/>
    <w:rsid w:val="003D2C12"/>
    <w:rsid w:val="003D2F9F"/>
    <w:rsid w:val="003D3886"/>
    <w:rsid w:val="003D3898"/>
    <w:rsid w:val="003D3D1F"/>
    <w:rsid w:val="003D490B"/>
    <w:rsid w:val="003D541C"/>
    <w:rsid w:val="003D6228"/>
    <w:rsid w:val="003D6509"/>
    <w:rsid w:val="003D6576"/>
    <w:rsid w:val="003D6B5E"/>
    <w:rsid w:val="003E0277"/>
    <w:rsid w:val="003E0392"/>
    <w:rsid w:val="003E1E93"/>
    <w:rsid w:val="003E2DDF"/>
    <w:rsid w:val="003E2ECB"/>
    <w:rsid w:val="003E35D0"/>
    <w:rsid w:val="003E3A60"/>
    <w:rsid w:val="003E3D0B"/>
    <w:rsid w:val="003E410B"/>
    <w:rsid w:val="003E4A9C"/>
    <w:rsid w:val="003E4F38"/>
    <w:rsid w:val="003E5113"/>
    <w:rsid w:val="003E51F5"/>
    <w:rsid w:val="003E532C"/>
    <w:rsid w:val="003E5395"/>
    <w:rsid w:val="003E57E5"/>
    <w:rsid w:val="003E5BD0"/>
    <w:rsid w:val="003E5EE8"/>
    <w:rsid w:val="003E61E1"/>
    <w:rsid w:val="003E656A"/>
    <w:rsid w:val="003E6E2D"/>
    <w:rsid w:val="003E6FDC"/>
    <w:rsid w:val="003E70B1"/>
    <w:rsid w:val="003E7661"/>
    <w:rsid w:val="003E7CD2"/>
    <w:rsid w:val="003F003C"/>
    <w:rsid w:val="003F0332"/>
    <w:rsid w:val="003F0B0A"/>
    <w:rsid w:val="003F146F"/>
    <w:rsid w:val="003F246B"/>
    <w:rsid w:val="003F3C33"/>
    <w:rsid w:val="003F42BC"/>
    <w:rsid w:val="003F4DA9"/>
    <w:rsid w:val="003F5425"/>
    <w:rsid w:val="003F678E"/>
    <w:rsid w:val="003F7488"/>
    <w:rsid w:val="003F7C25"/>
    <w:rsid w:val="003F7FC5"/>
    <w:rsid w:val="00401841"/>
    <w:rsid w:val="0040279B"/>
    <w:rsid w:val="00402FC8"/>
    <w:rsid w:val="00403041"/>
    <w:rsid w:val="00404643"/>
    <w:rsid w:val="00404678"/>
    <w:rsid w:val="004047D4"/>
    <w:rsid w:val="00405002"/>
    <w:rsid w:val="00405456"/>
    <w:rsid w:val="00405718"/>
    <w:rsid w:val="00405B96"/>
    <w:rsid w:val="004063C9"/>
    <w:rsid w:val="004064D1"/>
    <w:rsid w:val="004065E1"/>
    <w:rsid w:val="00406772"/>
    <w:rsid w:val="004069E4"/>
    <w:rsid w:val="00406B56"/>
    <w:rsid w:val="00407783"/>
    <w:rsid w:val="00410065"/>
    <w:rsid w:val="004108CB"/>
    <w:rsid w:val="00410924"/>
    <w:rsid w:val="00410BBE"/>
    <w:rsid w:val="00411210"/>
    <w:rsid w:val="004122DA"/>
    <w:rsid w:val="004123A5"/>
    <w:rsid w:val="00412510"/>
    <w:rsid w:val="00412AFC"/>
    <w:rsid w:val="00412EDB"/>
    <w:rsid w:val="00413598"/>
    <w:rsid w:val="0041370C"/>
    <w:rsid w:val="0041450F"/>
    <w:rsid w:val="00414893"/>
    <w:rsid w:val="00415288"/>
    <w:rsid w:val="00415B2A"/>
    <w:rsid w:val="00417008"/>
    <w:rsid w:val="00417A8D"/>
    <w:rsid w:val="004215FA"/>
    <w:rsid w:val="00421A67"/>
    <w:rsid w:val="00422472"/>
    <w:rsid w:val="004225F1"/>
    <w:rsid w:val="00424BCF"/>
    <w:rsid w:val="004254F5"/>
    <w:rsid w:val="0042552E"/>
    <w:rsid w:val="00425A28"/>
    <w:rsid w:val="00425F4A"/>
    <w:rsid w:val="00426310"/>
    <w:rsid w:val="00426F90"/>
    <w:rsid w:val="00427C50"/>
    <w:rsid w:val="004308E3"/>
    <w:rsid w:val="0043127C"/>
    <w:rsid w:val="00431C69"/>
    <w:rsid w:val="00431C8D"/>
    <w:rsid w:val="004326F2"/>
    <w:rsid w:val="00432B1C"/>
    <w:rsid w:val="00434C1A"/>
    <w:rsid w:val="00434C4F"/>
    <w:rsid w:val="00434F63"/>
    <w:rsid w:val="00435001"/>
    <w:rsid w:val="0044027D"/>
    <w:rsid w:val="00441E97"/>
    <w:rsid w:val="0044256B"/>
    <w:rsid w:val="004429E5"/>
    <w:rsid w:val="00442D7A"/>
    <w:rsid w:val="00443369"/>
    <w:rsid w:val="00443FFF"/>
    <w:rsid w:val="0044400C"/>
    <w:rsid w:val="00444A5F"/>
    <w:rsid w:val="00445053"/>
    <w:rsid w:val="00445B58"/>
    <w:rsid w:val="00447118"/>
    <w:rsid w:val="004476A1"/>
    <w:rsid w:val="0044778A"/>
    <w:rsid w:val="00447C0E"/>
    <w:rsid w:val="00447C28"/>
    <w:rsid w:val="004511D4"/>
    <w:rsid w:val="0045295B"/>
    <w:rsid w:val="00453254"/>
    <w:rsid w:val="00453447"/>
    <w:rsid w:val="004535C4"/>
    <w:rsid w:val="004539D3"/>
    <w:rsid w:val="00453F25"/>
    <w:rsid w:val="00455870"/>
    <w:rsid w:val="004559C6"/>
    <w:rsid w:val="00455B8B"/>
    <w:rsid w:val="00455DB6"/>
    <w:rsid w:val="00456349"/>
    <w:rsid w:val="00456ED0"/>
    <w:rsid w:val="0046068C"/>
    <w:rsid w:val="004607D2"/>
    <w:rsid w:val="00461120"/>
    <w:rsid w:val="0046123B"/>
    <w:rsid w:val="00461322"/>
    <w:rsid w:val="0046145C"/>
    <w:rsid w:val="00461624"/>
    <w:rsid w:val="00462A7F"/>
    <w:rsid w:val="00462C18"/>
    <w:rsid w:val="00463036"/>
    <w:rsid w:val="00463AEC"/>
    <w:rsid w:val="00463BC0"/>
    <w:rsid w:val="00463C54"/>
    <w:rsid w:val="00463EDC"/>
    <w:rsid w:val="00464757"/>
    <w:rsid w:val="00464E8F"/>
    <w:rsid w:val="0046566E"/>
    <w:rsid w:val="00465740"/>
    <w:rsid w:val="00465AA5"/>
    <w:rsid w:val="00466283"/>
    <w:rsid w:val="00466767"/>
    <w:rsid w:val="004668A1"/>
    <w:rsid w:val="00466C95"/>
    <w:rsid w:val="00467FF8"/>
    <w:rsid w:val="004712D6"/>
    <w:rsid w:val="00472650"/>
    <w:rsid w:val="00473238"/>
    <w:rsid w:val="0047392E"/>
    <w:rsid w:val="00473AD6"/>
    <w:rsid w:val="00475C20"/>
    <w:rsid w:val="00476533"/>
    <w:rsid w:val="00476A2B"/>
    <w:rsid w:val="004771B0"/>
    <w:rsid w:val="00477703"/>
    <w:rsid w:val="00477827"/>
    <w:rsid w:val="0047797C"/>
    <w:rsid w:val="00477C2E"/>
    <w:rsid w:val="00477C73"/>
    <w:rsid w:val="004801C4"/>
    <w:rsid w:val="00480CA3"/>
    <w:rsid w:val="00481483"/>
    <w:rsid w:val="004817AC"/>
    <w:rsid w:val="00481B95"/>
    <w:rsid w:val="00482623"/>
    <w:rsid w:val="00482CC6"/>
    <w:rsid w:val="00483940"/>
    <w:rsid w:val="0048395A"/>
    <w:rsid w:val="00483A95"/>
    <w:rsid w:val="00485022"/>
    <w:rsid w:val="0048518E"/>
    <w:rsid w:val="004851C7"/>
    <w:rsid w:val="00485328"/>
    <w:rsid w:val="00485995"/>
    <w:rsid w:val="00485D4A"/>
    <w:rsid w:val="00485F1C"/>
    <w:rsid w:val="0048696D"/>
    <w:rsid w:val="00486E0E"/>
    <w:rsid w:val="0048702C"/>
    <w:rsid w:val="00487122"/>
    <w:rsid w:val="004874BD"/>
    <w:rsid w:val="004877C1"/>
    <w:rsid w:val="00490A79"/>
    <w:rsid w:val="0049113C"/>
    <w:rsid w:val="0049130D"/>
    <w:rsid w:val="00491D1C"/>
    <w:rsid w:val="004923C2"/>
    <w:rsid w:val="00492409"/>
    <w:rsid w:val="00492CD9"/>
    <w:rsid w:val="004932B4"/>
    <w:rsid w:val="0049348D"/>
    <w:rsid w:val="0049351F"/>
    <w:rsid w:val="00493F0D"/>
    <w:rsid w:val="00494161"/>
    <w:rsid w:val="004942B3"/>
    <w:rsid w:val="004944C4"/>
    <w:rsid w:val="00494EAF"/>
    <w:rsid w:val="004954BB"/>
    <w:rsid w:val="00495686"/>
    <w:rsid w:val="00497F2A"/>
    <w:rsid w:val="004A0451"/>
    <w:rsid w:val="004A0777"/>
    <w:rsid w:val="004A1AE0"/>
    <w:rsid w:val="004A2C2F"/>
    <w:rsid w:val="004A2E2B"/>
    <w:rsid w:val="004A3202"/>
    <w:rsid w:val="004A4B24"/>
    <w:rsid w:val="004A5155"/>
    <w:rsid w:val="004A5B02"/>
    <w:rsid w:val="004A5FBF"/>
    <w:rsid w:val="004A6356"/>
    <w:rsid w:val="004A6D15"/>
    <w:rsid w:val="004A6E56"/>
    <w:rsid w:val="004B019D"/>
    <w:rsid w:val="004B1701"/>
    <w:rsid w:val="004B1C20"/>
    <w:rsid w:val="004B21C2"/>
    <w:rsid w:val="004B26D4"/>
    <w:rsid w:val="004B2A9D"/>
    <w:rsid w:val="004B2F6F"/>
    <w:rsid w:val="004B31FF"/>
    <w:rsid w:val="004B358B"/>
    <w:rsid w:val="004B3DDE"/>
    <w:rsid w:val="004B3DF6"/>
    <w:rsid w:val="004B3E20"/>
    <w:rsid w:val="004B3F0F"/>
    <w:rsid w:val="004B4282"/>
    <w:rsid w:val="004B4843"/>
    <w:rsid w:val="004B520A"/>
    <w:rsid w:val="004B5BBF"/>
    <w:rsid w:val="004B6157"/>
    <w:rsid w:val="004B6360"/>
    <w:rsid w:val="004B674E"/>
    <w:rsid w:val="004B75E5"/>
    <w:rsid w:val="004B7B7F"/>
    <w:rsid w:val="004C0392"/>
    <w:rsid w:val="004C15F7"/>
    <w:rsid w:val="004C22CE"/>
    <w:rsid w:val="004C2A49"/>
    <w:rsid w:val="004C365A"/>
    <w:rsid w:val="004C4F64"/>
    <w:rsid w:val="004C4F6D"/>
    <w:rsid w:val="004C5C3A"/>
    <w:rsid w:val="004C632C"/>
    <w:rsid w:val="004C68A4"/>
    <w:rsid w:val="004C712F"/>
    <w:rsid w:val="004C71E2"/>
    <w:rsid w:val="004C73B2"/>
    <w:rsid w:val="004D11F1"/>
    <w:rsid w:val="004D1542"/>
    <w:rsid w:val="004D1AFE"/>
    <w:rsid w:val="004D3C89"/>
    <w:rsid w:val="004D3D1C"/>
    <w:rsid w:val="004D3EA1"/>
    <w:rsid w:val="004D3F0E"/>
    <w:rsid w:val="004D446F"/>
    <w:rsid w:val="004D5097"/>
    <w:rsid w:val="004D5189"/>
    <w:rsid w:val="004D54DC"/>
    <w:rsid w:val="004D6097"/>
    <w:rsid w:val="004D65EF"/>
    <w:rsid w:val="004D676D"/>
    <w:rsid w:val="004D6ECE"/>
    <w:rsid w:val="004D701D"/>
    <w:rsid w:val="004D74C0"/>
    <w:rsid w:val="004D7ABB"/>
    <w:rsid w:val="004D7B3D"/>
    <w:rsid w:val="004D7DE9"/>
    <w:rsid w:val="004E0877"/>
    <w:rsid w:val="004E0B02"/>
    <w:rsid w:val="004E21E1"/>
    <w:rsid w:val="004E2B4A"/>
    <w:rsid w:val="004E2B87"/>
    <w:rsid w:val="004E35D1"/>
    <w:rsid w:val="004E3AEF"/>
    <w:rsid w:val="004E3C14"/>
    <w:rsid w:val="004E41FC"/>
    <w:rsid w:val="004E5052"/>
    <w:rsid w:val="004E57F0"/>
    <w:rsid w:val="004E62F0"/>
    <w:rsid w:val="004E68E2"/>
    <w:rsid w:val="004E79A0"/>
    <w:rsid w:val="004E7CB8"/>
    <w:rsid w:val="004F014E"/>
    <w:rsid w:val="004F0630"/>
    <w:rsid w:val="004F08C1"/>
    <w:rsid w:val="004F0C9F"/>
    <w:rsid w:val="004F12ED"/>
    <w:rsid w:val="004F1CF2"/>
    <w:rsid w:val="004F1F51"/>
    <w:rsid w:val="004F2E4F"/>
    <w:rsid w:val="004F3511"/>
    <w:rsid w:val="004F35AD"/>
    <w:rsid w:val="004F41EE"/>
    <w:rsid w:val="004F498D"/>
    <w:rsid w:val="004F4A23"/>
    <w:rsid w:val="004F50BE"/>
    <w:rsid w:val="004F5728"/>
    <w:rsid w:val="004F5AE8"/>
    <w:rsid w:val="004F5B4A"/>
    <w:rsid w:val="004F5D52"/>
    <w:rsid w:val="004F6389"/>
    <w:rsid w:val="004F69AE"/>
    <w:rsid w:val="004F6A18"/>
    <w:rsid w:val="004F6D04"/>
    <w:rsid w:val="004F79D9"/>
    <w:rsid w:val="005009D9"/>
    <w:rsid w:val="00500CE4"/>
    <w:rsid w:val="00502255"/>
    <w:rsid w:val="005022BF"/>
    <w:rsid w:val="00502632"/>
    <w:rsid w:val="00502A30"/>
    <w:rsid w:val="005030D0"/>
    <w:rsid w:val="00503854"/>
    <w:rsid w:val="00503B07"/>
    <w:rsid w:val="00504BCB"/>
    <w:rsid w:val="00504C92"/>
    <w:rsid w:val="0050523D"/>
    <w:rsid w:val="005057B3"/>
    <w:rsid w:val="00505C86"/>
    <w:rsid w:val="0050609E"/>
    <w:rsid w:val="005066B0"/>
    <w:rsid w:val="00506B16"/>
    <w:rsid w:val="00506F4A"/>
    <w:rsid w:val="005070A2"/>
    <w:rsid w:val="005103BA"/>
    <w:rsid w:val="00510691"/>
    <w:rsid w:val="0051117D"/>
    <w:rsid w:val="005117F4"/>
    <w:rsid w:val="005118B3"/>
    <w:rsid w:val="00513954"/>
    <w:rsid w:val="005148C1"/>
    <w:rsid w:val="0051507E"/>
    <w:rsid w:val="00515221"/>
    <w:rsid w:val="005157BD"/>
    <w:rsid w:val="005159C2"/>
    <w:rsid w:val="00515E17"/>
    <w:rsid w:val="005161F5"/>
    <w:rsid w:val="00516330"/>
    <w:rsid w:val="00516653"/>
    <w:rsid w:val="005176E2"/>
    <w:rsid w:val="00520B45"/>
    <w:rsid w:val="00520F54"/>
    <w:rsid w:val="005213DF"/>
    <w:rsid w:val="00522432"/>
    <w:rsid w:val="00522CEC"/>
    <w:rsid w:val="0052388C"/>
    <w:rsid w:val="00523A21"/>
    <w:rsid w:val="00524162"/>
    <w:rsid w:val="005247EA"/>
    <w:rsid w:val="00524ABF"/>
    <w:rsid w:val="00524AE5"/>
    <w:rsid w:val="005252A7"/>
    <w:rsid w:val="00525332"/>
    <w:rsid w:val="005254A5"/>
    <w:rsid w:val="005255AA"/>
    <w:rsid w:val="00526397"/>
    <w:rsid w:val="00526601"/>
    <w:rsid w:val="00526A1B"/>
    <w:rsid w:val="005279F5"/>
    <w:rsid w:val="0053037A"/>
    <w:rsid w:val="00530655"/>
    <w:rsid w:val="005307AE"/>
    <w:rsid w:val="0053096F"/>
    <w:rsid w:val="00530FDA"/>
    <w:rsid w:val="0053207A"/>
    <w:rsid w:val="00532466"/>
    <w:rsid w:val="005329F1"/>
    <w:rsid w:val="005334AD"/>
    <w:rsid w:val="0053353A"/>
    <w:rsid w:val="005336ED"/>
    <w:rsid w:val="00533E97"/>
    <w:rsid w:val="00533ED8"/>
    <w:rsid w:val="00534726"/>
    <w:rsid w:val="005347E2"/>
    <w:rsid w:val="00534993"/>
    <w:rsid w:val="00535161"/>
    <w:rsid w:val="005351B6"/>
    <w:rsid w:val="005351EC"/>
    <w:rsid w:val="00535B2E"/>
    <w:rsid w:val="00535DF2"/>
    <w:rsid w:val="00537169"/>
    <w:rsid w:val="0053793C"/>
    <w:rsid w:val="00540CDA"/>
    <w:rsid w:val="00540EED"/>
    <w:rsid w:val="00541FB7"/>
    <w:rsid w:val="0054274A"/>
    <w:rsid w:val="00543DFB"/>
    <w:rsid w:val="00543EE5"/>
    <w:rsid w:val="005443C3"/>
    <w:rsid w:val="0054447C"/>
    <w:rsid w:val="0054468E"/>
    <w:rsid w:val="005454FB"/>
    <w:rsid w:val="0054643C"/>
    <w:rsid w:val="005475F6"/>
    <w:rsid w:val="00550BC0"/>
    <w:rsid w:val="00550DD1"/>
    <w:rsid w:val="00551204"/>
    <w:rsid w:val="0055125A"/>
    <w:rsid w:val="00551261"/>
    <w:rsid w:val="0055132C"/>
    <w:rsid w:val="005516A5"/>
    <w:rsid w:val="00551EFC"/>
    <w:rsid w:val="005524FC"/>
    <w:rsid w:val="005542B2"/>
    <w:rsid w:val="0055477F"/>
    <w:rsid w:val="00554B3F"/>
    <w:rsid w:val="005554D9"/>
    <w:rsid w:val="005557ED"/>
    <w:rsid w:val="00556750"/>
    <w:rsid w:val="00557B84"/>
    <w:rsid w:val="005601E5"/>
    <w:rsid w:val="00560525"/>
    <w:rsid w:val="00562E7C"/>
    <w:rsid w:val="00563503"/>
    <w:rsid w:val="005635C4"/>
    <w:rsid w:val="0056393A"/>
    <w:rsid w:val="00563A99"/>
    <w:rsid w:val="0056415C"/>
    <w:rsid w:val="00564CBD"/>
    <w:rsid w:val="005655BC"/>
    <w:rsid w:val="0056573D"/>
    <w:rsid w:val="00567873"/>
    <w:rsid w:val="00570628"/>
    <w:rsid w:val="005708AE"/>
    <w:rsid w:val="00570D18"/>
    <w:rsid w:val="005711F9"/>
    <w:rsid w:val="00571260"/>
    <w:rsid w:val="005722E4"/>
    <w:rsid w:val="00572436"/>
    <w:rsid w:val="0057275D"/>
    <w:rsid w:val="0057287E"/>
    <w:rsid w:val="00573050"/>
    <w:rsid w:val="0057311E"/>
    <w:rsid w:val="005736B9"/>
    <w:rsid w:val="00574400"/>
    <w:rsid w:val="00574814"/>
    <w:rsid w:val="00575055"/>
    <w:rsid w:val="00575542"/>
    <w:rsid w:val="00575669"/>
    <w:rsid w:val="00575DBA"/>
    <w:rsid w:val="00575E7D"/>
    <w:rsid w:val="0057614F"/>
    <w:rsid w:val="00576495"/>
    <w:rsid w:val="00576968"/>
    <w:rsid w:val="005769A4"/>
    <w:rsid w:val="00576C99"/>
    <w:rsid w:val="005770AC"/>
    <w:rsid w:val="0057714B"/>
    <w:rsid w:val="00577B22"/>
    <w:rsid w:val="00580574"/>
    <w:rsid w:val="005815B3"/>
    <w:rsid w:val="0058163F"/>
    <w:rsid w:val="0058221E"/>
    <w:rsid w:val="00582331"/>
    <w:rsid w:val="005825EB"/>
    <w:rsid w:val="005826A4"/>
    <w:rsid w:val="00582D9A"/>
    <w:rsid w:val="005833F4"/>
    <w:rsid w:val="00583C90"/>
    <w:rsid w:val="005849BC"/>
    <w:rsid w:val="00584C1B"/>
    <w:rsid w:val="0058575D"/>
    <w:rsid w:val="00585955"/>
    <w:rsid w:val="00585984"/>
    <w:rsid w:val="00585CD3"/>
    <w:rsid w:val="00590842"/>
    <w:rsid w:val="00590B7F"/>
    <w:rsid w:val="00590CFA"/>
    <w:rsid w:val="00590D29"/>
    <w:rsid w:val="00590EA5"/>
    <w:rsid w:val="0059197C"/>
    <w:rsid w:val="005920C5"/>
    <w:rsid w:val="00592275"/>
    <w:rsid w:val="00592486"/>
    <w:rsid w:val="00592523"/>
    <w:rsid w:val="005925DA"/>
    <w:rsid w:val="005928DE"/>
    <w:rsid w:val="005940BC"/>
    <w:rsid w:val="00594AFB"/>
    <w:rsid w:val="00594FD2"/>
    <w:rsid w:val="00595B93"/>
    <w:rsid w:val="00595C17"/>
    <w:rsid w:val="0059606F"/>
    <w:rsid w:val="0059620E"/>
    <w:rsid w:val="00596497"/>
    <w:rsid w:val="00596717"/>
    <w:rsid w:val="00596D98"/>
    <w:rsid w:val="0059732A"/>
    <w:rsid w:val="005A040F"/>
    <w:rsid w:val="005A0545"/>
    <w:rsid w:val="005A0B05"/>
    <w:rsid w:val="005A13D6"/>
    <w:rsid w:val="005A1490"/>
    <w:rsid w:val="005A173D"/>
    <w:rsid w:val="005A2D6F"/>
    <w:rsid w:val="005A45E5"/>
    <w:rsid w:val="005A53F8"/>
    <w:rsid w:val="005A61D4"/>
    <w:rsid w:val="005A668F"/>
    <w:rsid w:val="005A67C1"/>
    <w:rsid w:val="005A6C3A"/>
    <w:rsid w:val="005A7AC5"/>
    <w:rsid w:val="005B0610"/>
    <w:rsid w:val="005B0C82"/>
    <w:rsid w:val="005B0D5D"/>
    <w:rsid w:val="005B1B10"/>
    <w:rsid w:val="005B1BCE"/>
    <w:rsid w:val="005B1D6C"/>
    <w:rsid w:val="005B1F1B"/>
    <w:rsid w:val="005B2225"/>
    <w:rsid w:val="005B2B3C"/>
    <w:rsid w:val="005B3410"/>
    <w:rsid w:val="005B3AB3"/>
    <w:rsid w:val="005B4578"/>
    <w:rsid w:val="005B462D"/>
    <w:rsid w:val="005B4716"/>
    <w:rsid w:val="005B4BC3"/>
    <w:rsid w:val="005B6C55"/>
    <w:rsid w:val="005B6FA5"/>
    <w:rsid w:val="005B70CC"/>
    <w:rsid w:val="005B793A"/>
    <w:rsid w:val="005B7D9C"/>
    <w:rsid w:val="005C013B"/>
    <w:rsid w:val="005C22D5"/>
    <w:rsid w:val="005C2481"/>
    <w:rsid w:val="005C3011"/>
    <w:rsid w:val="005C42A8"/>
    <w:rsid w:val="005C42D6"/>
    <w:rsid w:val="005C45A7"/>
    <w:rsid w:val="005C48FA"/>
    <w:rsid w:val="005C51AC"/>
    <w:rsid w:val="005C5258"/>
    <w:rsid w:val="005C5841"/>
    <w:rsid w:val="005C5DD3"/>
    <w:rsid w:val="005C5DFA"/>
    <w:rsid w:val="005C71E9"/>
    <w:rsid w:val="005C7314"/>
    <w:rsid w:val="005C7447"/>
    <w:rsid w:val="005C770C"/>
    <w:rsid w:val="005C785F"/>
    <w:rsid w:val="005C7A2A"/>
    <w:rsid w:val="005D016D"/>
    <w:rsid w:val="005D0710"/>
    <w:rsid w:val="005D0A46"/>
    <w:rsid w:val="005D0BEC"/>
    <w:rsid w:val="005D1893"/>
    <w:rsid w:val="005D29DC"/>
    <w:rsid w:val="005D301C"/>
    <w:rsid w:val="005D3227"/>
    <w:rsid w:val="005D3443"/>
    <w:rsid w:val="005D3D30"/>
    <w:rsid w:val="005D3E68"/>
    <w:rsid w:val="005D3FDA"/>
    <w:rsid w:val="005D4C77"/>
    <w:rsid w:val="005D4CE9"/>
    <w:rsid w:val="005D4DD1"/>
    <w:rsid w:val="005D5ECA"/>
    <w:rsid w:val="005D620A"/>
    <w:rsid w:val="005D63A9"/>
    <w:rsid w:val="005D6B8C"/>
    <w:rsid w:val="005D73DF"/>
    <w:rsid w:val="005D77AD"/>
    <w:rsid w:val="005D78BB"/>
    <w:rsid w:val="005D78E7"/>
    <w:rsid w:val="005D78F7"/>
    <w:rsid w:val="005D7FFB"/>
    <w:rsid w:val="005E0129"/>
    <w:rsid w:val="005E01E0"/>
    <w:rsid w:val="005E04F5"/>
    <w:rsid w:val="005E052B"/>
    <w:rsid w:val="005E078E"/>
    <w:rsid w:val="005E10DE"/>
    <w:rsid w:val="005E16D5"/>
    <w:rsid w:val="005E1CA0"/>
    <w:rsid w:val="005E2C89"/>
    <w:rsid w:val="005E39B5"/>
    <w:rsid w:val="005E552A"/>
    <w:rsid w:val="005E57AC"/>
    <w:rsid w:val="005E59D9"/>
    <w:rsid w:val="005E7874"/>
    <w:rsid w:val="005E787E"/>
    <w:rsid w:val="005E7F1A"/>
    <w:rsid w:val="005F00D4"/>
    <w:rsid w:val="005F029A"/>
    <w:rsid w:val="005F16E1"/>
    <w:rsid w:val="005F1D06"/>
    <w:rsid w:val="005F26C1"/>
    <w:rsid w:val="005F2871"/>
    <w:rsid w:val="005F3211"/>
    <w:rsid w:val="005F3AC2"/>
    <w:rsid w:val="005F4F7D"/>
    <w:rsid w:val="005F546F"/>
    <w:rsid w:val="005F5C3A"/>
    <w:rsid w:val="005F6806"/>
    <w:rsid w:val="005F7E89"/>
    <w:rsid w:val="00600114"/>
    <w:rsid w:val="00600608"/>
    <w:rsid w:val="006008A8"/>
    <w:rsid w:val="00602BA3"/>
    <w:rsid w:val="00602F2E"/>
    <w:rsid w:val="00603288"/>
    <w:rsid w:val="00603377"/>
    <w:rsid w:val="006034C7"/>
    <w:rsid w:val="00603D3E"/>
    <w:rsid w:val="00604759"/>
    <w:rsid w:val="00605C7F"/>
    <w:rsid w:val="00605EF5"/>
    <w:rsid w:val="00606CCD"/>
    <w:rsid w:val="00607074"/>
    <w:rsid w:val="00607233"/>
    <w:rsid w:val="006100D8"/>
    <w:rsid w:val="006103B9"/>
    <w:rsid w:val="006111DF"/>
    <w:rsid w:val="006116BA"/>
    <w:rsid w:val="006118C3"/>
    <w:rsid w:val="006123B9"/>
    <w:rsid w:val="00612DF2"/>
    <w:rsid w:val="00612F34"/>
    <w:rsid w:val="006138E5"/>
    <w:rsid w:val="00613D37"/>
    <w:rsid w:val="0061554E"/>
    <w:rsid w:val="0061579E"/>
    <w:rsid w:val="00615A93"/>
    <w:rsid w:val="00615E14"/>
    <w:rsid w:val="00616540"/>
    <w:rsid w:val="00616546"/>
    <w:rsid w:val="00616BD7"/>
    <w:rsid w:val="006173C0"/>
    <w:rsid w:val="00620C68"/>
    <w:rsid w:val="0062185B"/>
    <w:rsid w:val="006218F9"/>
    <w:rsid w:val="00621C43"/>
    <w:rsid w:val="00622046"/>
    <w:rsid w:val="00622A55"/>
    <w:rsid w:val="006231D9"/>
    <w:rsid w:val="0062362A"/>
    <w:rsid w:val="00623FA8"/>
    <w:rsid w:val="00625774"/>
    <w:rsid w:val="00626CF4"/>
    <w:rsid w:val="00627DB7"/>
    <w:rsid w:val="0063007D"/>
    <w:rsid w:val="00630A92"/>
    <w:rsid w:val="00630CD6"/>
    <w:rsid w:val="00630D1F"/>
    <w:rsid w:val="0063100B"/>
    <w:rsid w:val="00631765"/>
    <w:rsid w:val="0063225F"/>
    <w:rsid w:val="00632A1B"/>
    <w:rsid w:val="00633C5A"/>
    <w:rsid w:val="006351D5"/>
    <w:rsid w:val="006357D0"/>
    <w:rsid w:val="0063585C"/>
    <w:rsid w:val="006363AB"/>
    <w:rsid w:val="0063655A"/>
    <w:rsid w:val="00636DCA"/>
    <w:rsid w:val="00637299"/>
    <w:rsid w:val="006377B5"/>
    <w:rsid w:val="00637820"/>
    <w:rsid w:val="006379D5"/>
    <w:rsid w:val="00637CEB"/>
    <w:rsid w:val="00637FFD"/>
    <w:rsid w:val="006403C0"/>
    <w:rsid w:val="006408C8"/>
    <w:rsid w:val="00640AF7"/>
    <w:rsid w:val="00640B85"/>
    <w:rsid w:val="00641018"/>
    <w:rsid w:val="006412A0"/>
    <w:rsid w:val="0064161F"/>
    <w:rsid w:val="00642497"/>
    <w:rsid w:val="00643457"/>
    <w:rsid w:val="00643F7D"/>
    <w:rsid w:val="006444E7"/>
    <w:rsid w:val="0064563B"/>
    <w:rsid w:val="006459E6"/>
    <w:rsid w:val="00645AE5"/>
    <w:rsid w:val="006465B2"/>
    <w:rsid w:val="00646ADF"/>
    <w:rsid w:val="00647205"/>
    <w:rsid w:val="006474AD"/>
    <w:rsid w:val="00647CBE"/>
    <w:rsid w:val="0065050D"/>
    <w:rsid w:val="00650A17"/>
    <w:rsid w:val="00650C7C"/>
    <w:rsid w:val="00651541"/>
    <w:rsid w:val="0065289B"/>
    <w:rsid w:val="00653AFD"/>
    <w:rsid w:val="00654453"/>
    <w:rsid w:val="006546B1"/>
    <w:rsid w:val="006548EC"/>
    <w:rsid w:val="00655738"/>
    <w:rsid w:val="00655955"/>
    <w:rsid w:val="006563E6"/>
    <w:rsid w:val="00656E8A"/>
    <w:rsid w:val="00656F4F"/>
    <w:rsid w:val="00657F97"/>
    <w:rsid w:val="006607A7"/>
    <w:rsid w:val="006609F0"/>
    <w:rsid w:val="00660A27"/>
    <w:rsid w:val="006614DB"/>
    <w:rsid w:val="00661952"/>
    <w:rsid w:val="006619DE"/>
    <w:rsid w:val="00661AD0"/>
    <w:rsid w:val="0066285A"/>
    <w:rsid w:val="006630E7"/>
    <w:rsid w:val="00663142"/>
    <w:rsid w:val="006635C8"/>
    <w:rsid w:val="00664263"/>
    <w:rsid w:val="0066434A"/>
    <w:rsid w:val="00665709"/>
    <w:rsid w:val="00666628"/>
    <w:rsid w:val="006668CE"/>
    <w:rsid w:val="006668E8"/>
    <w:rsid w:val="00666AA6"/>
    <w:rsid w:val="0067043C"/>
    <w:rsid w:val="006707E2"/>
    <w:rsid w:val="00670811"/>
    <w:rsid w:val="00670952"/>
    <w:rsid w:val="00671D0E"/>
    <w:rsid w:val="00673389"/>
    <w:rsid w:val="00673A6E"/>
    <w:rsid w:val="00674935"/>
    <w:rsid w:val="006749BB"/>
    <w:rsid w:val="00675281"/>
    <w:rsid w:val="00675AEA"/>
    <w:rsid w:val="00675DC0"/>
    <w:rsid w:val="006763B8"/>
    <w:rsid w:val="00677207"/>
    <w:rsid w:val="006774CB"/>
    <w:rsid w:val="0067777C"/>
    <w:rsid w:val="0067789C"/>
    <w:rsid w:val="00677A32"/>
    <w:rsid w:val="00677BB0"/>
    <w:rsid w:val="00677C09"/>
    <w:rsid w:val="00680153"/>
    <w:rsid w:val="00680429"/>
    <w:rsid w:val="0068043E"/>
    <w:rsid w:val="00681249"/>
    <w:rsid w:val="00681678"/>
    <w:rsid w:val="00681E99"/>
    <w:rsid w:val="00682040"/>
    <w:rsid w:val="0068315A"/>
    <w:rsid w:val="00683706"/>
    <w:rsid w:val="00683856"/>
    <w:rsid w:val="006838A6"/>
    <w:rsid w:val="00683916"/>
    <w:rsid w:val="006841F8"/>
    <w:rsid w:val="00685231"/>
    <w:rsid w:val="00685F0F"/>
    <w:rsid w:val="006860F4"/>
    <w:rsid w:val="00686753"/>
    <w:rsid w:val="006875FE"/>
    <w:rsid w:val="00690C19"/>
    <w:rsid w:val="00691420"/>
    <w:rsid w:val="006918CF"/>
    <w:rsid w:val="00691EAE"/>
    <w:rsid w:val="00692605"/>
    <w:rsid w:val="00692B68"/>
    <w:rsid w:val="00692BF7"/>
    <w:rsid w:val="006930C2"/>
    <w:rsid w:val="00693393"/>
    <w:rsid w:val="00693DC2"/>
    <w:rsid w:val="006940D0"/>
    <w:rsid w:val="00694122"/>
    <w:rsid w:val="00694232"/>
    <w:rsid w:val="00695BE8"/>
    <w:rsid w:val="0069651C"/>
    <w:rsid w:val="0069692E"/>
    <w:rsid w:val="00696A06"/>
    <w:rsid w:val="006974C1"/>
    <w:rsid w:val="006A07B4"/>
    <w:rsid w:val="006A0F24"/>
    <w:rsid w:val="006A14CE"/>
    <w:rsid w:val="006A1B7F"/>
    <w:rsid w:val="006A1CF2"/>
    <w:rsid w:val="006A1E63"/>
    <w:rsid w:val="006A2F30"/>
    <w:rsid w:val="006A3AA9"/>
    <w:rsid w:val="006A461B"/>
    <w:rsid w:val="006A4867"/>
    <w:rsid w:val="006A56EE"/>
    <w:rsid w:val="006A5858"/>
    <w:rsid w:val="006A67A8"/>
    <w:rsid w:val="006B0179"/>
    <w:rsid w:val="006B03BA"/>
    <w:rsid w:val="006B0D2C"/>
    <w:rsid w:val="006B1040"/>
    <w:rsid w:val="006B2293"/>
    <w:rsid w:val="006B295D"/>
    <w:rsid w:val="006B2E50"/>
    <w:rsid w:val="006B3BAF"/>
    <w:rsid w:val="006B4AD6"/>
    <w:rsid w:val="006B62E0"/>
    <w:rsid w:val="006B6CB5"/>
    <w:rsid w:val="006B6D9D"/>
    <w:rsid w:val="006B785D"/>
    <w:rsid w:val="006C0172"/>
    <w:rsid w:val="006C0825"/>
    <w:rsid w:val="006C0F9C"/>
    <w:rsid w:val="006C2043"/>
    <w:rsid w:val="006C224E"/>
    <w:rsid w:val="006C2A31"/>
    <w:rsid w:val="006C310A"/>
    <w:rsid w:val="006C3C6E"/>
    <w:rsid w:val="006C3D57"/>
    <w:rsid w:val="006C41DE"/>
    <w:rsid w:val="006C4BA2"/>
    <w:rsid w:val="006C4FD8"/>
    <w:rsid w:val="006C5A01"/>
    <w:rsid w:val="006C5A76"/>
    <w:rsid w:val="006C5E79"/>
    <w:rsid w:val="006C75AF"/>
    <w:rsid w:val="006C77CC"/>
    <w:rsid w:val="006C7C61"/>
    <w:rsid w:val="006C7D4D"/>
    <w:rsid w:val="006D0135"/>
    <w:rsid w:val="006D0E59"/>
    <w:rsid w:val="006D143B"/>
    <w:rsid w:val="006D1EEC"/>
    <w:rsid w:val="006D2440"/>
    <w:rsid w:val="006D2A07"/>
    <w:rsid w:val="006D2A1C"/>
    <w:rsid w:val="006D2DD9"/>
    <w:rsid w:val="006D338C"/>
    <w:rsid w:val="006D423B"/>
    <w:rsid w:val="006D4892"/>
    <w:rsid w:val="006D509E"/>
    <w:rsid w:val="006D56C3"/>
    <w:rsid w:val="006D5B77"/>
    <w:rsid w:val="006D5F54"/>
    <w:rsid w:val="006E1E8C"/>
    <w:rsid w:val="006E2645"/>
    <w:rsid w:val="006E27AA"/>
    <w:rsid w:val="006E2B52"/>
    <w:rsid w:val="006E3115"/>
    <w:rsid w:val="006E3248"/>
    <w:rsid w:val="006E3345"/>
    <w:rsid w:val="006E3F5F"/>
    <w:rsid w:val="006E4B01"/>
    <w:rsid w:val="006E4E19"/>
    <w:rsid w:val="006E4F18"/>
    <w:rsid w:val="006E5D77"/>
    <w:rsid w:val="006E6697"/>
    <w:rsid w:val="006E678A"/>
    <w:rsid w:val="006E76B0"/>
    <w:rsid w:val="006E78F2"/>
    <w:rsid w:val="006E7B95"/>
    <w:rsid w:val="006F1203"/>
    <w:rsid w:val="006F1C31"/>
    <w:rsid w:val="006F25BF"/>
    <w:rsid w:val="006F26F3"/>
    <w:rsid w:val="006F2FC0"/>
    <w:rsid w:val="006F30AF"/>
    <w:rsid w:val="006F326D"/>
    <w:rsid w:val="006F45B1"/>
    <w:rsid w:val="006F4650"/>
    <w:rsid w:val="006F512E"/>
    <w:rsid w:val="006F5562"/>
    <w:rsid w:val="006F704B"/>
    <w:rsid w:val="006F7A61"/>
    <w:rsid w:val="006F7C99"/>
    <w:rsid w:val="00700820"/>
    <w:rsid w:val="00700E3A"/>
    <w:rsid w:val="00701268"/>
    <w:rsid w:val="007016E3"/>
    <w:rsid w:val="00701740"/>
    <w:rsid w:val="0070286B"/>
    <w:rsid w:val="007039F5"/>
    <w:rsid w:val="00704C90"/>
    <w:rsid w:val="00705588"/>
    <w:rsid w:val="00705FE0"/>
    <w:rsid w:val="0070616C"/>
    <w:rsid w:val="0070678F"/>
    <w:rsid w:val="00706B1A"/>
    <w:rsid w:val="00706C30"/>
    <w:rsid w:val="007074E4"/>
    <w:rsid w:val="00707A6A"/>
    <w:rsid w:val="00710105"/>
    <w:rsid w:val="0071099A"/>
    <w:rsid w:val="00711B16"/>
    <w:rsid w:val="00712467"/>
    <w:rsid w:val="007124C1"/>
    <w:rsid w:val="0071268B"/>
    <w:rsid w:val="007127A8"/>
    <w:rsid w:val="0071370C"/>
    <w:rsid w:val="00713F45"/>
    <w:rsid w:val="0071536C"/>
    <w:rsid w:val="00716766"/>
    <w:rsid w:val="0071683C"/>
    <w:rsid w:val="00716842"/>
    <w:rsid w:val="00716FAC"/>
    <w:rsid w:val="00720B6F"/>
    <w:rsid w:val="00721207"/>
    <w:rsid w:val="00721A98"/>
    <w:rsid w:val="00722757"/>
    <w:rsid w:val="00723049"/>
    <w:rsid w:val="00723F72"/>
    <w:rsid w:val="0072412D"/>
    <w:rsid w:val="00724B7D"/>
    <w:rsid w:val="00724C22"/>
    <w:rsid w:val="00724D41"/>
    <w:rsid w:val="00725838"/>
    <w:rsid w:val="007259AD"/>
    <w:rsid w:val="00725C5B"/>
    <w:rsid w:val="00725F9F"/>
    <w:rsid w:val="00726526"/>
    <w:rsid w:val="00726531"/>
    <w:rsid w:val="00727993"/>
    <w:rsid w:val="007301B3"/>
    <w:rsid w:val="00730B3C"/>
    <w:rsid w:val="0073127E"/>
    <w:rsid w:val="007313B7"/>
    <w:rsid w:val="007329E7"/>
    <w:rsid w:val="0073324F"/>
    <w:rsid w:val="00733778"/>
    <w:rsid w:val="00734089"/>
    <w:rsid w:val="00734401"/>
    <w:rsid w:val="00735245"/>
    <w:rsid w:val="007355E7"/>
    <w:rsid w:val="00736388"/>
    <w:rsid w:val="00736EAA"/>
    <w:rsid w:val="00740CC5"/>
    <w:rsid w:val="007415D3"/>
    <w:rsid w:val="007417EF"/>
    <w:rsid w:val="00741A87"/>
    <w:rsid w:val="00741BEE"/>
    <w:rsid w:val="00741D1A"/>
    <w:rsid w:val="007427C7"/>
    <w:rsid w:val="00742D33"/>
    <w:rsid w:val="007438C5"/>
    <w:rsid w:val="00743E24"/>
    <w:rsid w:val="00744060"/>
    <w:rsid w:val="0074417C"/>
    <w:rsid w:val="0074494A"/>
    <w:rsid w:val="00745710"/>
    <w:rsid w:val="007457C9"/>
    <w:rsid w:val="007460F5"/>
    <w:rsid w:val="007464DF"/>
    <w:rsid w:val="007466C1"/>
    <w:rsid w:val="00746A53"/>
    <w:rsid w:val="00746A78"/>
    <w:rsid w:val="00746AEE"/>
    <w:rsid w:val="00746B00"/>
    <w:rsid w:val="00746FB4"/>
    <w:rsid w:val="007472FC"/>
    <w:rsid w:val="00747AE5"/>
    <w:rsid w:val="00747DE3"/>
    <w:rsid w:val="00747E7F"/>
    <w:rsid w:val="007501FE"/>
    <w:rsid w:val="00750672"/>
    <w:rsid w:val="007508A0"/>
    <w:rsid w:val="00750DD2"/>
    <w:rsid w:val="0075122F"/>
    <w:rsid w:val="007517BD"/>
    <w:rsid w:val="00751AC9"/>
    <w:rsid w:val="00751D2F"/>
    <w:rsid w:val="00752540"/>
    <w:rsid w:val="007525DD"/>
    <w:rsid w:val="00752616"/>
    <w:rsid w:val="00752F86"/>
    <w:rsid w:val="007530EF"/>
    <w:rsid w:val="007542C8"/>
    <w:rsid w:val="00754558"/>
    <w:rsid w:val="007550B5"/>
    <w:rsid w:val="00755AA6"/>
    <w:rsid w:val="00755D01"/>
    <w:rsid w:val="00755E40"/>
    <w:rsid w:val="00756779"/>
    <w:rsid w:val="007569EC"/>
    <w:rsid w:val="00756B5B"/>
    <w:rsid w:val="00756D62"/>
    <w:rsid w:val="007601AA"/>
    <w:rsid w:val="00763751"/>
    <w:rsid w:val="00763DF3"/>
    <w:rsid w:val="007642BB"/>
    <w:rsid w:val="0076501B"/>
    <w:rsid w:val="00765092"/>
    <w:rsid w:val="00765F6E"/>
    <w:rsid w:val="0076655A"/>
    <w:rsid w:val="007666CA"/>
    <w:rsid w:val="00766D0A"/>
    <w:rsid w:val="00767785"/>
    <w:rsid w:val="00767CFF"/>
    <w:rsid w:val="00770062"/>
    <w:rsid w:val="00770C36"/>
    <w:rsid w:val="0077100E"/>
    <w:rsid w:val="0077141B"/>
    <w:rsid w:val="00771B15"/>
    <w:rsid w:val="007731C4"/>
    <w:rsid w:val="0077373C"/>
    <w:rsid w:val="00774895"/>
    <w:rsid w:val="00774C92"/>
    <w:rsid w:val="00774D90"/>
    <w:rsid w:val="00775784"/>
    <w:rsid w:val="007759B5"/>
    <w:rsid w:val="007767F0"/>
    <w:rsid w:val="00777B37"/>
    <w:rsid w:val="00777BED"/>
    <w:rsid w:val="00780E1F"/>
    <w:rsid w:val="0078111D"/>
    <w:rsid w:val="00781158"/>
    <w:rsid w:val="007816D9"/>
    <w:rsid w:val="00781CE7"/>
    <w:rsid w:val="00781CFE"/>
    <w:rsid w:val="00781F4C"/>
    <w:rsid w:val="00782488"/>
    <w:rsid w:val="007825EB"/>
    <w:rsid w:val="00782B81"/>
    <w:rsid w:val="00782C63"/>
    <w:rsid w:val="00783134"/>
    <w:rsid w:val="007844AE"/>
    <w:rsid w:val="00784561"/>
    <w:rsid w:val="00785F34"/>
    <w:rsid w:val="007868D9"/>
    <w:rsid w:val="00787104"/>
    <w:rsid w:val="00787473"/>
    <w:rsid w:val="007877E6"/>
    <w:rsid w:val="00787811"/>
    <w:rsid w:val="00790051"/>
    <w:rsid w:val="007905BA"/>
    <w:rsid w:val="007907EB"/>
    <w:rsid w:val="00790EC3"/>
    <w:rsid w:val="007910C7"/>
    <w:rsid w:val="007911A8"/>
    <w:rsid w:val="00791450"/>
    <w:rsid w:val="00791C56"/>
    <w:rsid w:val="00791E4B"/>
    <w:rsid w:val="0079219A"/>
    <w:rsid w:val="007921A2"/>
    <w:rsid w:val="00792555"/>
    <w:rsid w:val="007928F4"/>
    <w:rsid w:val="00792AE0"/>
    <w:rsid w:val="00792DF7"/>
    <w:rsid w:val="007934FA"/>
    <w:rsid w:val="007935A3"/>
    <w:rsid w:val="00793CFC"/>
    <w:rsid w:val="00797851"/>
    <w:rsid w:val="00797BC9"/>
    <w:rsid w:val="007A0037"/>
    <w:rsid w:val="007A04FB"/>
    <w:rsid w:val="007A0908"/>
    <w:rsid w:val="007A22A5"/>
    <w:rsid w:val="007A3358"/>
    <w:rsid w:val="007A41F8"/>
    <w:rsid w:val="007A4231"/>
    <w:rsid w:val="007A47F1"/>
    <w:rsid w:val="007A48CD"/>
    <w:rsid w:val="007A4E8B"/>
    <w:rsid w:val="007A55F0"/>
    <w:rsid w:val="007A605E"/>
    <w:rsid w:val="007A6F41"/>
    <w:rsid w:val="007A7D5E"/>
    <w:rsid w:val="007A7F4A"/>
    <w:rsid w:val="007B0323"/>
    <w:rsid w:val="007B0426"/>
    <w:rsid w:val="007B060E"/>
    <w:rsid w:val="007B0EC8"/>
    <w:rsid w:val="007B1626"/>
    <w:rsid w:val="007B2467"/>
    <w:rsid w:val="007B3189"/>
    <w:rsid w:val="007B33A8"/>
    <w:rsid w:val="007B35C7"/>
    <w:rsid w:val="007B4FFD"/>
    <w:rsid w:val="007B5080"/>
    <w:rsid w:val="007B548F"/>
    <w:rsid w:val="007B56F2"/>
    <w:rsid w:val="007B5CF7"/>
    <w:rsid w:val="007B5FE3"/>
    <w:rsid w:val="007B6AE5"/>
    <w:rsid w:val="007B71B4"/>
    <w:rsid w:val="007B7ADE"/>
    <w:rsid w:val="007C032B"/>
    <w:rsid w:val="007C0E73"/>
    <w:rsid w:val="007C1AE3"/>
    <w:rsid w:val="007C269D"/>
    <w:rsid w:val="007C27DC"/>
    <w:rsid w:val="007C3048"/>
    <w:rsid w:val="007C37CF"/>
    <w:rsid w:val="007C38E2"/>
    <w:rsid w:val="007C3D90"/>
    <w:rsid w:val="007C3FCC"/>
    <w:rsid w:val="007C4469"/>
    <w:rsid w:val="007C4708"/>
    <w:rsid w:val="007C4DAB"/>
    <w:rsid w:val="007C53D3"/>
    <w:rsid w:val="007C5940"/>
    <w:rsid w:val="007C60FE"/>
    <w:rsid w:val="007C6361"/>
    <w:rsid w:val="007C66C5"/>
    <w:rsid w:val="007C6C82"/>
    <w:rsid w:val="007C6D2B"/>
    <w:rsid w:val="007C74D1"/>
    <w:rsid w:val="007D00E9"/>
    <w:rsid w:val="007D048A"/>
    <w:rsid w:val="007D0A6A"/>
    <w:rsid w:val="007D0E12"/>
    <w:rsid w:val="007D2422"/>
    <w:rsid w:val="007D277B"/>
    <w:rsid w:val="007D2E82"/>
    <w:rsid w:val="007D3ED2"/>
    <w:rsid w:val="007D42EB"/>
    <w:rsid w:val="007D4455"/>
    <w:rsid w:val="007D4881"/>
    <w:rsid w:val="007D4BA5"/>
    <w:rsid w:val="007D602C"/>
    <w:rsid w:val="007D663B"/>
    <w:rsid w:val="007D6681"/>
    <w:rsid w:val="007D713D"/>
    <w:rsid w:val="007D71A8"/>
    <w:rsid w:val="007D7902"/>
    <w:rsid w:val="007E0269"/>
    <w:rsid w:val="007E086F"/>
    <w:rsid w:val="007E0B41"/>
    <w:rsid w:val="007E1FA4"/>
    <w:rsid w:val="007E1FA6"/>
    <w:rsid w:val="007E2029"/>
    <w:rsid w:val="007E28AA"/>
    <w:rsid w:val="007E2ED7"/>
    <w:rsid w:val="007E31F7"/>
    <w:rsid w:val="007E3A46"/>
    <w:rsid w:val="007E4168"/>
    <w:rsid w:val="007E49E1"/>
    <w:rsid w:val="007E5176"/>
    <w:rsid w:val="007E5D37"/>
    <w:rsid w:val="007E5D80"/>
    <w:rsid w:val="007E61FE"/>
    <w:rsid w:val="007E66AB"/>
    <w:rsid w:val="007E72BF"/>
    <w:rsid w:val="007E762B"/>
    <w:rsid w:val="007F049D"/>
    <w:rsid w:val="007F16E1"/>
    <w:rsid w:val="007F1877"/>
    <w:rsid w:val="007F2C11"/>
    <w:rsid w:val="007F3476"/>
    <w:rsid w:val="007F4C77"/>
    <w:rsid w:val="007F5728"/>
    <w:rsid w:val="007F5847"/>
    <w:rsid w:val="007F663D"/>
    <w:rsid w:val="007F69C4"/>
    <w:rsid w:val="007F7928"/>
    <w:rsid w:val="0080027F"/>
    <w:rsid w:val="00800969"/>
    <w:rsid w:val="0080181F"/>
    <w:rsid w:val="00801FED"/>
    <w:rsid w:val="00802206"/>
    <w:rsid w:val="008028F9"/>
    <w:rsid w:val="00802BCE"/>
    <w:rsid w:val="00802C5E"/>
    <w:rsid w:val="0080301A"/>
    <w:rsid w:val="00803285"/>
    <w:rsid w:val="00803595"/>
    <w:rsid w:val="00803D8A"/>
    <w:rsid w:val="008045BC"/>
    <w:rsid w:val="008048D8"/>
    <w:rsid w:val="00806447"/>
    <w:rsid w:val="00806C00"/>
    <w:rsid w:val="008070C0"/>
    <w:rsid w:val="00807B86"/>
    <w:rsid w:val="00807C65"/>
    <w:rsid w:val="008106CA"/>
    <w:rsid w:val="008108F1"/>
    <w:rsid w:val="00810A99"/>
    <w:rsid w:val="00810E9B"/>
    <w:rsid w:val="0081138C"/>
    <w:rsid w:val="008113FF"/>
    <w:rsid w:val="00811D00"/>
    <w:rsid w:val="00811EFA"/>
    <w:rsid w:val="00812942"/>
    <w:rsid w:val="00812C45"/>
    <w:rsid w:val="00812D35"/>
    <w:rsid w:val="00814729"/>
    <w:rsid w:val="00814A4F"/>
    <w:rsid w:val="00815B26"/>
    <w:rsid w:val="00815E2F"/>
    <w:rsid w:val="00816133"/>
    <w:rsid w:val="008165F9"/>
    <w:rsid w:val="008165FD"/>
    <w:rsid w:val="00816A00"/>
    <w:rsid w:val="00816BCB"/>
    <w:rsid w:val="00816C63"/>
    <w:rsid w:val="00817278"/>
    <w:rsid w:val="00817875"/>
    <w:rsid w:val="008203B6"/>
    <w:rsid w:val="00821014"/>
    <w:rsid w:val="00821F84"/>
    <w:rsid w:val="0082212F"/>
    <w:rsid w:val="00823985"/>
    <w:rsid w:val="00823D84"/>
    <w:rsid w:val="00823DE0"/>
    <w:rsid w:val="00824E50"/>
    <w:rsid w:val="008251B4"/>
    <w:rsid w:val="00825A2B"/>
    <w:rsid w:val="00825AE6"/>
    <w:rsid w:val="00825D9B"/>
    <w:rsid w:val="00826821"/>
    <w:rsid w:val="00826F74"/>
    <w:rsid w:val="008274FB"/>
    <w:rsid w:val="008306FE"/>
    <w:rsid w:val="00830C2A"/>
    <w:rsid w:val="00830ED6"/>
    <w:rsid w:val="00831064"/>
    <w:rsid w:val="00831103"/>
    <w:rsid w:val="008317C2"/>
    <w:rsid w:val="00831B93"/>
    <w:rsid w:val="00833D2F"/>
    <w:rsid w:val="00835558"/>
    <w:rsid w:val="00835ED6"/>
    <w:rsid w:val="00837569"/>
    <w:rsid w:val="00840208"/>
    <w:rsid w:val="00841095"/>
    <w:rsid w:val="00841AB7"/>
    <w:rsid w:val="00841DFD"/>
    <w:rsid w:val="00841ECE"/>
    <w:rsid w:val="0084221F"/>
    <w:rsid w:val="00842281"/>
    <w:rsid w:val="008428DE"/>
    <w:rsid w:val="00842CA4"/>
    <w:rsid w:val="00843131"/>
    <w:rsid w:val="00843159"/>
    <w:rsid w:val="00843635"/>
    <w:rsid w:val="00844138"/>
    <w:rsid w:val="00844B67"/>
    <w:rsid w:val="0084512A"/>
    <w:rsid w:val="008452E2"/>
    <w:rsid w:val="008467BC"/>
    <w:rsid w:val="00851062"/>
    <w:rsid w:val="008516C2"/>
    <w:rsid w:val="008528BC"/>
    <w:rsid w:val="00852B4B"/>
    <w:rsid w:val="00853F93"/>
    <w:rsid w:val="0085491C"/>
    <w:rsid w:val="00854BDC"/>
    <w:rsid w:val="008559F3"/>
    <w:rsid w:val="00855C31"/>
    <w:rsid w:val="00855E72"/>
    <w:rsid w:val="00856035"/>
    <w:rsid w:val="008565C0"/>
    <w:rsid w:val="00856E70"/>
    <w:rsid w:val="00857EC8"/>
    <w:rsid w:val="0086006D"/>
    <w:rsid w:val="00860596"/>
    <w:rsid w:val="008608D5"/>
    <w:rsid w:val="00861647"/>
    <w:rsid w:val="00862DB2"/>
    <w:rsid w:val="00863631"/>
    <w:rsid w:val="00863A44"/>
    <w:rsid w:val="0086487E"/>
    <w:rsid w:val="00865150"/>
    <w:rsid w:val="00865922"/>
    <w:rsid w:val="00866345"/>
    <w:rsid w:val="00866758"/>
    <w:rsid w:val="008678A2"/>
    <w:rsid w:val="00870056"/>
    <w:rsid w:val="008707F1"/>
    <w:rsid w:val="008708FF"/>
    <w:rsid w:val="00870AB7"/>
    <w:rsid w:val="00872241"/>
    <w:rsid w:val="008729A9"/>
    <w:rsid w:val="00872B3C"/>
    <w:rsid w:val="00872C5D"/>
    <w:rsid w:val="00872E73"/>
    <w:rsid w:val="008730FB"/>
    <w:rsid w:val="008735EE"/>
    <w:rsid w:val="00873FF3"/>
    <w:rsid w:val="00874A6D"/>
    <w:rsid w:val="00875296"/>
    <w:rsid w:val="00875988"/>
    <w:rsid w:val="00876064"/>
    <w:rsid w:val="008761AF"/>
    <w:rsid w:val="00877820"/>
    <w:rsid w:val="00880581"/>
    <w:rsid w:val="00880A74"/>
    <w:rsid w:val="0088175D"/>
    <w:rsid w:val="00881B2D"/>
    <w:rsid w:val="00881F31"/>
    <w:rsid w:val="00881FE3"/>
    <w:rsid w:val="0088285B"/>
    <w:rsid w:val="008839F3"/>
    <w:rsid w:val="00883E7F"/>
    <w:rsid w:val="008840E7"/>
    <w:rsid w:val="0088473E"/>
    <w:rsid w:val="00885798"/>
    <w:rsid w:val="00885B17"/>
    <w:rsid w:val="0088672A"/>
    <w:rsid w:val="00887AFC"/>
    <w:rsid w:val="008901CB"/>
    <w:rsid w:val="00890DB7"/>
    <w:rsid w:val="0089145F"/>
    <w:rsid w:val="00891BA7"/>
    <w:rsid w:val="008920F4"/>
    <w:rsid w:val="00892158"/>
    <w:rsid w:val="00892288"/>
    <w:rsid w:val="00892613"/>
    <w:rsid w:val="0089609F"/>
    <w:rsid w:val="00896E05"/>
    <w:rsid w:val="008973FF"/>
    <w:rsid w:val="0089774A"/>
    <w:rsid w:val="008977A3"/>
    <w:rsid w:val="008A022C"/>
    <w:rsid w:val="008A03B8"/>
    <w:rsid w:val="008A080A"/>
    <w:rsid w:val="008A08F8"/>
    <w:rsid w:val="008A0BA4"/>
    <w:rsid w:val="008A116E"/>
    <w:rsid w:val="008A146D"/>
    <w:rsid w:val="008A1D57"/>
    <w:rsid w:val="008A1F1F"/>
    <w:rsid w:val="008A2018"/>
    <w:rsid w:val="008A269C"/>
    <w:rsid w:val="008A2AAB"/>
    <w:rsid w:val="008A3762"/>
    <w:rsid w:val="008A4841"/>
    <w:rsid w:val="008A5B36"/>
    <w:rsid w:val="008A611D"/>
    <w:rsid w:val="008A6588"/>
    <w:rsid w:val="008A6941"/>
    <w:rsid w:val="008A6ABC"/>
    <w:rsid w:val="008A7817"/>
    <w:rsid w:val="008A7C94"/>
    <w:rsid w:val="008A7E30"/>
    <w:rsid w:val="008A7F99"/>
    <w:rsid w:val="008B0467"/>
    <w:rsid w:val="008B0E46"/>
    <w:rsid w:val="008B2A1B"/>
    <w:rsid w:val="008B2CFA"/>
    <w:rsid w:val="008B33C3"/>
    <w:rsid w:val="008B3529"/>
    <w:rsid w:val="008B3862"/>
    <w:rsid w:val="008B3BF0"/>
    <w:rsid w:val="008B3D19"/>
    <w:rsid w:val="008B4CF5"/>
    <w:rsid w:val="008B4F02"/>
    <w:rsid w:val="008B519E"/>
    <w:rsid w:val="008B55C9"/>
    <w:rsid w:val="008B5662"/>
    <w:rsid w:val="008B5AAD"/>
    <w:rsid w:val="008B5BC4"/>
    <w:rsid w:val="008B5BE2"/>
    <w:rsid w:val="008B5E66"/>
    <w:rsid w:val="008B6328"/>
    <w:rsid w:val="008B7158"/>
    <w:rsid w:val="008B7865"/>
    <w:rsid w:val="008B798C"/>
    <w:rsid w:val="008C038F"/>
    <w:rsid w:val="008C0B6C"/>
    <w:rsid w:val="008C18BE"/>
    <w:rsid w:val="008C1FDD"/>
    <w:rsid w:val="008C2035"/>
    <w:rsid w:val="008C233C"/>
    <w:rsid w:val="008C23FA"/>
    <w:rsid w:val="008C2651"/>
    <w:rsid w:val="008C2902"/>
    <w:rsid w:val="008C29FC"/>
    <w:rsid w:val="008C38AF"/>
    <w:rsid w:val="008C444C"/>
    <w:rsid w:val="008C4BC3"/>
    <w:rsid w:val="008C5211"/>
    <w:rsid w:val="008C5682"/>
    <w:rsid w:val="008C58C4"/>
    <w:rsid w:val="008C5BC6"/>
    <w:rsid w:val="008C5FB6"/>
    <w:rsid w:val="008C7258"/>
    <w:rsid w:val="008C72A0"/>
    <w:rsid w:val="008C747F"/>
    <w:rsid w:val="008C77CC"/>
    <w:rsid w:val="008D00EC"/>
    <w:rsid w:val="008D07A3"/>
    <w:rsid w:val="008D0DA9"/>
    <w:rsid w:val="008D0EB8"/>
    <w:rsid w:val="008D1023"/>
    <w:rsid w:val="008D1660"/>
    <w:rsid w:val="008D166F"/>
    <w:rsid w:val="008D17CE"/>
    <w:rsid w:val="008D1DBF"/>
    <w:rsid w:val="008D267A"/>
    <w:rsid w:val="008D2739"/>
    <w:rsid w:val="008D298D"/>
    <w:rsid w:val="008D29CE"/>
    <w:rsid w:val="008D340C"/>
    <w:rsid w:val="008D447D"/>
    <w:rsid w:val="008D53E9"/>
    <w:rsid w:val="008D5952"/>
    <w:rsid w:val="008D5DED"/>
    <w:rsid w:val="008D6B5B"/>
    <w:rsid w:val="008D6CC7"/>
    <w:rsid w:val="008D7BE6"/>
    <w:rsid w:val="008E0848"/>
    <w:rsid w:val="008E2005"/>
    <w:rsid w:val="008E37D3"/>
    <w:rsid w:val="008E38C9"/>
    <w:rsid w:val="008E453E"/>
    <w:rsid w:val="008E5556"/>
    <w:rsid w:val="008E5884"/>
    <w:rsid w:val="008E5C03"/>
    <w:rsid w:val="008E6A3B"/>
    <w:rsid w:val="008E7228"/>
    <w:rsid w:val="008E7864"/>
    <w:rsid w:val="008E79F9"/>
    <w:rsid w:val="008F0019"/>
    <w:rsid w:val="008F017A"/>
    <w:rsid w:val="008F084A"/>
    <w:rsid w:val="008F181C"/>
    <w:rsid w:val="008F1A5E"/>
    <w:rsid w:val="008F1EAC"/>
    <w:rsid w:val="008F297E"/>
    <w:rsid w:val="008F2B39"/>
    <w:rsid w:val="008F329E"/>
    <w:rsid w:val="008F5C79"/>
    <w:rsid w:val="008F655C"/>
    <w:rsid w:val="008F718C"/>
    <w:rsid w:val="008F7DC8"/>
    <w:rsid w:val="008F7E2D"/>
    <w:rsid w:val="00900271"/>
    <w:rsid w:val="009012A9"/>
    <w:rsid w:val="0090162C"/>
    <w:rsid w:val="00901F00"/>
    <w:rsid w:val="00903290"/>
    <w:rsid w:val="009033CC"/>
    <w:rsid w:val="00903E75"/>
    <w:rsid w:val="009046CB"/>
    <w:rsid w:val="00904943"/>
    <w:rsid w:val="00904E55"/>
    <w:rsid w:val="00905408"/>
    <w:rsid w:val="0090541F"/>
    <w:rsid w:val="00905AA6"/>
    <w:rsid w:val="00905C1B"/>
    <w:rsid w:val="009062A5"/>
    <w:rsid w:val="009063C7"/>
    <w:rsid w:val="00907037"/>
    <w:rsid w:val="00907523"/>
    <w:rsid w:val="00907EE7"/>
    <w:rsid w:val="009108D1"/>
    <w:rsid w:val="00910F8F"/>
    <w:rsid w:val="00911039"/>
    <w:rsid w:val="009114AA"/>
    <w:rsid w:val="00911755"/>
    <w:rsid w:val="00911ACB"/>
    <w:rsid w:val="00911DF0"/>
    <w:rsid w:val="0091298B"/>
    <w:rsid w:val="00912A95"/>
    <w:rsid w:val="00912E65"/>
    <w:rsid w:val="00913539"/>
    <w:rsid w:val="009135D8"/>
    <w:rsid w:val="00913865"/>
    <w:rsid w:val="00914313"/>
    <w:rsid w:val="00914789"/>
    <w:rsid w:val="0091483C"/>
    <w:rsid w:val="00917B8A"/>
    <w:rsid w:val="00917EF9"/>
    <w:rsid w:val="0092048D"/>
    <w:rsid w:val="009208C1"/>
    <w:rsid w:val="009218A9"/>
    <w:rsid w:val="0092198E"/>
    <w:rsid w:val="00922699"/>
    <w:rsid w:val="00923A56"/>
    <w:rsid w:val="00923C1A"/>
    <w:rsid w:val="00924A7C"/>
    <w:rsid w:val="00924AA0"/>
    <w:rsid w:val="00925199"/>
    <w:rsid w:val="0092572A"/>
    <w:rsid w:val="009259C2"/>
    <w:rsid w:val="009262F1"/>
    <w:rsid w:val="009265E5"/>
    <w:rsid w:val="00926957"/>
    <w:rsid w:val="00926A58"/>
    <w:rsid w:val="009279D9"/>
    <w:rsid w:val="009303A1"/>
    <w:rsid w:val="00930E31"/>
    <w:rsid w:val="00931AEC"/>
    <w:rsid w:val="00931B90"/>
    <w:rsid w:val="00933DD9"/>
    <w:rsid w:val="00934F6B"/>
    <w:rsid w:val="0093526D"/>
    <w:rsid w:val="009366F7"/>
    <w:rsid w:val="0093675B"/>
    <w:rsid w:val="00936E39"/>
    <w:rsid w:val="00937A89"/>
    <w:rsid w:val="0094060A"/>
    <w:rsid w:val="009407E3"/>
    <w:rsid w:val="00940CB1"/>
    <w:rsid w:val="00940D76"/>
    <w:rsid w:val="00941000"/>
    <w:rsid w:val="0094176F"/>
    <w:rsid w:val="00941B27"/>
    <w:rsid w:val="00942057"/>
    <w:rsid w:val="00942560"/>
    <w:rsid w:val="009428AA"/>
    <w:rsid w:val="00942A05"/>
    <w:rsid w:val="00943992"/>
    <w:rsid w:val="00943AD9"/>
    <w:rsid w:val="00943CE5"/>
    <w:rsid w:val="00944A06"/>
    <w:rsid w:val="0094596C"/>
    <w:rsid w:val="009459C7"/>
    <w:rsid w:val="00946120"/>
    <w:rsid w:val="00946383"/>
    <w:rsid w:val="009473CE"/>
    <w:rsid w:val="00947F3C"/>
    <w:rsid w:val="0095002C"/>
    <w:rsid w:val="00950A54"/>
    <w:rsid w:val="0095105E"/>
    <w:rsid w:val="00951217"/>
    <w:rsid w:val="0095138F"/>
    <w:rsid w:val="00951402"/>
    <w:rsid w:val="00951CC5"/>
    <w:rsid w:val="009520E6"/>
    <w:rsid w:val="00952702"/>
    <w:rsid w:val="009532CF"/>
    <w:rsid w:val="0095477B"/>
    <w:rsid w:val="00955775"/>
    <w:rsid w:val="009560B6"/>
    <w:rsid w:val="0095707B"/>
    <w:rsid w:val="0095764F"/>
    <w:rsid w:val="009576F1"/>
    <w:rsid w:val="0096016F"/>
    <w:rsid w:val="00960E1B"/>
    <w:rsid w:val="00960F62"/>
    <w:rsid w:val="00961A9F"/>
    <w:rsid w:val="00961DA1"/>
    <w:rsid w:val="00961E11"/>
    <w:rsid w:val="00961FC0"/>
    <w:rsid w:val="009622E4"/>
    <w:rsid w:val="009624A8"/>
    <w:rsid w:val="00962B18"/>
    <w:rsid w:val="00962FD0"/>
    <w:rsid w:val="009632F6"/>
    <w:rsid w:val="00963532"/>
    <w:rsid w:val="0096365B"/>
    <w:rsid w:val="00963661"/>
    <w:rsid w:val="00963C86"/>
    <w:rsid w:val="0096426F"/>
    <w:rsid w:val="00965552"/>
    <w:rsid w:val="00965F1A"/>
    <w:rsid w:val="00966FB3"/>
    <w:rsid w:val="00967126"/>
    <w:rsid w:val="0096729D"/>
    <w:rsid w:val="0096756F"/>
    <w:rsid w:val="00967644"/>
    <w:rsid w:val="00967B41"/>
    <w:rsid w:val="00967ED1"/>
    <w:rsid w:val="0097072F"/>
    <w:rsid w:val="00970BFE"/>
    <w:rsid w:val="00970E39"/>
    <w:rsid w:val="00971B6C"/>
    <w:rsid w:val="00972272"/>
    <w:rsid w:val="00972363"/>
    <w:rsid w:val="0097271E"/>
    <w:rsid w:val="009729C6"/>
    <w:rsid w:val="009729DA"/>
    <w:rsid w:val="009731FD"/>
    <w:rsid w:val="00973A72"/>
    <w:rsid w:val="009741CB"/>
    <w:rsid w:val="00974AF6"/>
    <w:rsid w:val="00975561"/>
    <w:rsid w:val="00975728"/>
    <w:rsid w:val="0097577C"/>
    <w:rsid w:val="009761F9"/>
    <w:rsid w:val="009762EB"/>
    <w:rsid w:val="009765F4"/>
    <w:rsid w:val="00976ADB"/>
    <w:rsid w:val="009770F6"/>
    <w:rsid w:val="00977D2C"/>
    <w:rsid w:val="0098069B"/>
    <w:rsid w:val="009808A3"/>
    <w:rsid w:val="00980B42"/>
    <w:rsid w:val="009818F2"/>
    <w:rsid w:val="00981926"/>
    <w:rsid w:val="00981D9F"/>
    <w:rsid w:val="00982A80"/>
    <w:rsid w:val="00982C7A"/>
    <w:rsid w:val="009836B6"/>
    <w:rsid w:val="009837F4"/>
    <w:rsid w:val="00983D4A"/>
    <w:rsid w:val="009843BA"/>
    <w:rsid w:val="00984DF5"/>
    <w:rsid w:val="009850D3"/>
    <w:rsid w:val="00985137"/>
    <w:rsid w:val="0098532E"/>
    <w:rsid w:val="00985A4D"/>
    <w:rsid w:val="00985DAC"/>
    <w:rsid w:val="00985E55"/>
    <w:rsid w:val="00986402"/>
    <w:rsid w:val="00987A98"/>
    <w:rsid w:val="00987C73"/>
    <w:rsid w:val="00987D27"/>
    <w:rsid w:val="00987D57"/>
    <w:rsid w:val="00990C70"/>
    <w:rsid w:val="009916A1"/>
    <w:rsid w:val="0099208E"/>
    <w:rsid w:val="00992340"/>
    <w:rsid w:val="00992459"/>
    <w:rsid w:val="009928E0"/>
    <w:rsid w:val="00992A80"/>
    <w:rsid w:val="00992B33"/>
    <w:rsid w:val="00992E20"/>
    <w:rsid w:val="00993D71"/>
    <w:rsid w:val="00993FD5"/>
    <w:rsid w:val="009942AA"/>
    <w:rsid w:val="00994B44"/>
    <w:rsid w:val="009957EA"/>
    <w:rsid w:val="00995B00"/>
    <w:rsid w:val="0099709A"/>
    <w:rsid w:val="009973DB"/>
    <w:rsid w:val="00997A4B"/>
    <w:rsid w:val="009A0029"/>
    <w:rsid w:val="009A00FD"/>
    <w:rsid w:val="009A069D"/>
    <w:rsid w:val="009A0888"/>
    <w:rsid w:val="009A08E4"/>
    <w:rsid w:val="009A0BA2"/>
    <w:rsid w:val="009A0E87"/>
    <w:rsid w:val="009A103E"/>
    <w:rsid w:val="009A171A"/>
    <w:rsid w:val="009A1F8F"/>
    <w:rsid w:val="009A24C6"/>
    <w:rsid w:val="009A3575"/>
    <w:rsid w:val="009A3B2C"/>
    <w:rsid w:val="009A3D55"/>
    <w:rsid w:val="009A3FCF"/>
    <w:rsid w:val="009A42D3"/>
    <w:rsid w:val="009A442C"/>
    <w:rsid w:val="009A456A"/>
    <w:rsid w:val="009A5173"/>
    <w:rsid w:val="009A5534"/>
    <w:rsid w:val="009A56C4"/>
    <w:rsid w:val="009A57EE"/>
    <w:rsid w:val="009A5D4B"/>
    <w:rsid w:val="009A5E0A"/>
    <w:rsid w:val="009A5F30"/>
    <w:rsid w:val="009A627F"/>
    <w:rsid w:val="009A7074"/>
    <w:rsid w:val="009A7085"/>
    <w:rsid w:val="009A7880"/>
    <w:rsid w:val="009A7C17"/>
    <w:rsid w:val="009B0974"/>
    <w:rsid w:val="009B16F0"/>
    <w:rsid w:val="009B1AB8"/>
    <w:rsid w:val="009B1D1C"/>
    <w:rsid w:val="009B2C49"/>
    <w:rsid w:val="009B2EED"/>
    <w:rsid w:val="009B379F"/>
    <w:rsid w:val="009B3A03"/>
    <w:rsid w:val="009B3FB4"/>
    <w:rsid w:val="009B4B5F"/>
    <w:rsid w:val="009B55D8"/>
    <w:rsid w:val="009B5DCA"/>
    <w:rsid w:val="009B5EC7"/>
    <w:rsid w:val="009B604E"/>
    <w:rsid w:val="009B6A72"/>
    <w:rsid w:val="009B7642"/>
    <w:rsid w:val="009B791F"/>
    <w:rsid w:val="009C04B4"/>
    <w:rsid w:val="009C0634"/>
    <w:rsid w:val="009C1C93"/>
    <w:rsid w:val="009C244C"/>
    <w:rsid w:val="009C30EE"/>
    <w:rsid w:val="009C315E"/>
    <w:rsid w:val="009C369B"/>
    <w:rsid w:val="009C3934"/>
    <w:rsid w:val="009C39B4"/>
    <w:rsid w:val="009C3AC8"/>
    <w:rsid w:val="009C3F8A"/>
    <w:rsid w:val="009C41D7"/>
    <w:rsid w:val="009C41E8"/>
    <w:rsid w:val="009C446B"/>
    <w:rsid w:val="009C4B34"/>
    <w:rsid w:val="009C591A"/>
    <w:rsid w:val="009C6DF1"/>
    <w:rsid w:val="009C6E92"/>
    <w:rsid w:val="009C77E0"/>
    <w:rsid w:val="009C7EC7"/>
    <w:rsid w:val="009D0041"/>
    <w:rsid w:val="009D18DD"/>
    <w:rsid w:val="009D2FD8"/>
    <w:rsid w:val="009D4676"/>
    <w:rsid w:val="009D4A90"/>
    <w:rsid w:val="009D4B26"/>
    <w:rsid w:val="009D4E37"/>
    <w:rsid w:val="009D5081"/>
    <w:rsid w:val="009D5ADD"/>
    <w:rsid w:val="009D65C1"/>
    <w:rsid w:val="009D76B9"/>
    <w:rsid w:val="009D797F"/>
    <w:rsid w:val="009E128C"/>
    <w:rsid w:val="009E1BC6"/>
    <w:rsid w:val="009E2512"/>
    <w:rsid w:val="009E349B"/>
    <w:rsid w:val="009E3636"/>
    <w:rsid w:val="009E36AF"/>
    <w:rsid w:val="009E3D03"/>
    <w:rsid w:val="009E4225"/>
    <w:rsid w:val="009E441E"/>
    <w:rsid w:val="009E4CC8"/>
    <w:rsid w:val="009E5923"/>
    <w:rsid w:val="009E595A"/>
    <w:rsid w:val="009E5EA5"/>
    <w:rsid w:val="009E5FE7"/>
    <w:rsid w:val="009E6453"/>
    <w:rsid w:val="009E65EC"/>
    <w:rsid w:val="009E6BCD"/>
    <w:rsid w:val="009E6F01"/>
    <w:rsid w:val="009E719D"/>
    <w:rsid w:val="009E750D"/>
    <w:rsid w:val="009E7843"/>
    <w:rsid w:val="009E7BFD"/>
    <w:rsid w:val="009F0018"/>
    <w:rsid w:val="009F16EC"/>
    <w:rsid w:val="009F2C1F"/>
    <w:rsid w:val="009F2F88"/>
    <w:rsid w:val="009F3015"/>
    <w:rsid w:val="009F3496"/>
    <w:rsid w:val="009F3F45"/>
    <w:rsid w:val="009F4269"/>
    <w:rsid w:val="009F4452"/>
    <w:rsid w:val="009F497A"/>
    <w:rsid w:val="009F5AE0"/>
    <w:rsid w:val="009F6701"/>
    <w:rsid w:val="009F6B79"/>
    <w:rsid w:val="009F6DDA"/>
    <w:rsid w:val="009F7713"/>
    <w:rsid w:val="009F7BFC"/>
    <w:rsid w:val="009F7DB6"/>
    <w:rsid w:val="00A00542"/>
    <w:rsid w:val="00A00714"/>
    <w:rsid w:val="00A009BF"/>
    <w:rsid w:val="00A00A14"/>
    <w:rsid w:val="00A00E14"/>
    <w:rsid w:val="00A00FD5"/>
    <w:rsid w:val="00A010CC"/>
    <w:rsid w:val="00A01407"/>
    <w:rsid w:val="00A0142C"/>
    <w:rsid w:val="00A01E31"/>
    <w:rsid w:val="00A03019"/>
    <w:rsid w:val="00A033A4"/>
    <w:rsid w:val="00A04068"/>
    <w:rsid w:val="00A04709"/>
    <w:rsid w:val="00A055AD"/>
    <w:rsid w:val="00A059DD"/>
    <w:rsid w:val="00A0624F"/>
    <w:rsid w:val="00A06378"/>
    <w:rsid w:val="00A06FFA"/>
    <w:rsid w:val="00A07155"/>
    <w:rsid w:val="00A07679"/>
    <w:rsid w:val="00A07AA6"/>
    <w:rsid w:val="00A07ADD"/>
    <w:rsid w:val="00A07B60"/>
    <w:rsid w:val="00A105D6"/>
    <w:rsid w:val="00A10760"/>
    <w:rsid w:val="00A1086E"/>
    <w:rsid w:val="00A10F44"/>
    <w:rsid w:val="00A12065"/>
    <w:rsid w:val="00A125BF"/>
    <w:rsid w:val="00A12D32"/>
    <w:rsid w:val="00A13574"/>
    <w:rsid w:val="00A13726"/>
    <w:rsid w:val="00A1374E"/>
    <w:rsid w:val="00A13879"/>
    <w:rsid w:val="00A138A1"/>
    <w:rsid w:val="00A1504A"/>
    <w:rsid w:val="00A15484"/>
    <w:rsid w:val="00A15A7B"/>
    <w:rsid w:val="00A15C23"/>
    <w:rsid w:val="00A16539"/>
    <w:rsid w:val="00A16D1D"/>
    <w:rsid w:val="00A17E3C"/>
    <w:rsid w:val="00A2020D"/>
    <w:rsid w:val="00A202CD"/>
    <w:rsid w:val="00A20567"/>
    <w:rsid w:val="00A21045"/>
    <w:rsid w:val="00A228F9"/>
    <w:rsid w:val="00A23B61"/>
    <w:rsid w:val="00A23C31"/>
    <w:rsid w:val="00A24756"/>
    <w:rsid w:val="00A24B2A"/>
    <w:rsid w:val="00A250FD"/>
    <w:rsid w:val="00A25D2A"/>
    <w:rsid w:val="00A2723C"/>
    <w:rsid w:val="00A3012C"/>
    <w:rsid w:val="00A30642"/>
    <w:rsid w:val="00A3084E"/>
    <w:rsid w:val="00A30F95"/>
    <w:rsid w:val="00A31B79"/>
    <w:rsid w:val="00A32450"/>
    <w:rsid w:val="00A32ED0"/>
    <w:rsid w:val="00A334C1"/>
    <w:rsid w:val="00A3362B"/>
    <w:rsid w:val="00A33F6A"/>
    <w:rsid w:val="00A3422A"/>
    <w:rsid w:val="00A342A6"/>
    <w:rsid w:val="00A34DC4"/>
    <w:rsid w:val="00A36131"/>
    <w:rsid w:val="00A374DF"/>
    <w:rsid w:val="00A37A68"/>
    <w:rsid w:val="00A37F3E"/>
    <w:rsid w:val="00A40241"/>
    <w:rsid w:val="00A40671"/>
    <w:rsid w:val="00A40995"/>
    <w:rsid w:val="00A41823"/>
    <w:rsid w:val="00A41AF0"/>
    <w:rsid w:val="00A42546"/>
    <w:rsid w:val="00A42750"/>
    <w:rsid w:val="00A427C0"/>
    <w:rsid w:val="00A42BA0"/>
    <w:rsid w:val="00A42D83"/>
    <w:rsid w:val="00A4300A"/>
    <w:rsid w:val="00A43509"/>
    <w:rsid w:val="00A43640"/>
    <w:rsid w:val="00A4368C"/>
    <w:rsid w:val="00A43BE5"/>
    <w:rsid w:val="00A444C2"/>
    <w:rsid w:val="00A44D9B"/>
    <w:rsid w:val="00A450D0"/>
    <w:rsid w:val="00A45D55"/>
    <w:rsid w:val="00A45FA2"/>
    <w:rsid w:val="00A4671E"/>
    <w:rsid w:val="00A47242"/>
    <w:rsid w:val="00A4777A"/>
    <w:rsid w:val="00A47859"/>
    <w:rsid w:val="00A50092"/>
    <w:rsid w:val="00A50106"/>
    <w:rsid w:val="00A5022A"/>
    <w:rsid w:val="00A50D73"/>
    <w:rsid w:val="00A51891"/>
    <w:rsid w:val="00A53028"/>
    <w:rsid w:val="00A533F9"/>
    <w:rsid w:val="00A54290"/>
    <w:rsid w:val="00A543DB"/>
    <w:rsid w:val="00A5448F"/>
    <w:rsid w:val="00A54886"/>
    <w:rsid w:val="00A55294"/>
    <w:rsid w:val="00A5532F"/>
    <w:rsid w:val="00A55640"/>
    <w:rsid w:val="00A5603B"/>
    <w:rsid w:val="00A56062"/>
    <w:rsid w:val="00A5618B"/>
    <w:rsid w:val="00A60B34"/>
    <w:rsid w:val="00A60CA1"/>
    <w:rsid w:val="00A61D63"/>
    <w:rsid w:val="00A62372"/>
    <w:rsid w:val="00A62E91"/>
    <w:rsid w:val="00A62F15"/>
    <w:rsid w:val="00A63443"/>
    <w:rsid w:val="00A63C9C"/>
    <w:rsid w:val="00A64487"/>
    <w:rsid w:val="00A64664"/>
    <w:rsid w:val="00A647E1"/>
    <w:rsid w:val="00A65C2D"/>
    <w:rsid w:val="00A65E39"/>
    <w:rsid w:val="00A65E45"/>
    <w:rsid w:val="00A66A46"/>
    <w:rsid w:val="00A67276"/>
    <w:rsid w:val="00A672DB"/>
    <w:rsid w:val="00A7055A"/>
    <w:rsid w:val="00A70972"/>
    <w:rsid w:val="00A70C46"/>
    <w:rsid w:val="00A718E9"/>
    <w:rsid w:val="00A72789"/>
    <w:rsid w:val="00A73888"/>
    <w:rsid w:val="00A73C7D"/>
    <w:rsid w:val="00A740B0"/>
    <w:rsid w:val="00A75C71"/>
    <w:rsid w:val="00A76D08"/>
    <w:rsid w:val="00A77073"/>
    <w:rsid w:val="00A77BAE"/>
    <w:rsid w:val="00A77C83"/>
    <w:rsid w:val="00A811EE"/>
    <w:rsid w:val="00A81648"/>
    <w:rsid w:val="00A81DD3"/>
    <w:rsid w:val="00A831F6"/>
    <w:rsid w:val="00A835B1"/>
    <w:rsid w:val="00A83D80"/>
    <w:rsid w:val="00A84020"/>
    <w:rsid w:val="00A84499"/>
    <w:rsid w:val="00A84C9A"/>
    <w:rsid w:val="00A84FD4"/>
    <w:rsid w:val="00A854F7"/>
    <w:rsid w:val="00A857C5"/>
    <w:rsid w:val="00A863E8"/>
    <w:rsid w:val="00A8664C"/>
    <w:rsid w:val="00A869E3"/>
    <w:rsid w:val="00A86AC0"/>
    <w:rsid w:val="00A87105"/>
    <w:rsid w:val="00A874A3"/>
    <w:rsid w:val="00A90395"/>
    <w:rsid w:val="00A91603"/>
    <w:rsid w:val="00A91622"/>
    <w:rsid w:val="00A928D9"/>
    <w:rsid w:val="00A92B5E"/>
    <w:rsid w:val="00A92DFF"/>
    <w:rsid w:val="00A93228"/>
    <w:rsid w:val="00A9339D"/>
    <w:rsid w:val="00A93A7F"/>
    <w:rsid w:val="00A93D13"/>
    <w:rsid w:val="00A94228"/>
    <w:rsid w:val="00A95437"/>
    <w:rsid w:val="00A956E5"/>
    <w:rsid w:val="00A96207"/>
    <w:rsid w:val="00A9757F"/>
    <w:rsid w:val="00AA0208"/>
    <w:rsid w:val="00AA0E89"/>
    <w:rsid w:val="00AA0FDC"/>
    <w:rsid w:val="00AA19F0"/>
    <w:rsid w:val="00AA2B02"/>
    <w:rsid w:val="00AA2C6E"/>
    <w:rsid w:val="00AA2E23"/>
    <w:rsid w:val="00AA3746"/>
    <w:rsid w:val="00AA37B4"/>
    <w:rsid w:val="00AA6370"/>
    <w:rsid w:val="00AA6BBA"/>
    <w:rsid w:val="00AA79F5"/>
    <w:rsid w:val="00AA7DB9"/>
    <w:rsid w:val="00AA7E49"/>
    <w:rsid w:val="00AB049D"/>
    <w:rsid w:val="00AB086F"/>
    <w:rsid w:val="00AB18B5"/>
    <w:rsid w:val="00AB20B6"/>
    <w:rsid w:val="00AB2879"/>
    <w:rsid w:val="00AB3055"/>
    <w:rsid w:val="00AB4313"/>
    <w:rsid w:val="00AB4C5B"/>
    <w:rsid w:val="00AB4C73"/>
    <w:rsid w:val="00AB5093"/>
    <w:rsid w:val="00AB50C7"/>
    <w:rsid w:val="00AB511F"/>
    <w:rsid w:val="00AB5C6F"/>
    <w:rsid w:val="00AB60B3"/>
    <w:rsid w:val="00AB622C"/>
    <w:rsid w:val="00AB654E"/>
    <w:rsid w:val="00AB6ED7"/>
    <w:rsid w:val="00AB77D3"/>
    <w:rsid w:val="00AB7961"/>
    <w:rsid w:val="00AC1001"/>
    <w:rsid w:val="00AC131D"/>
    <w:rsid w:val="00AC497D"/>
    <w:rsid w:val="00AC531E"/>
    <w:rsid w:val="00AC548E"/>
    <w:rsid w:val="00AC59DB"/>
    <w:rsid w:val="00AC5D1D"/>
    <w:rsid w:val="00AC5F5E"/>
    <w:rsid w:val="00AC5FC9"/>
    <w:rsid w:val="00AC6094"/>
    <w:rsid w:val="00AC62E6"/>
    <w:rsid w:val="00AC6558"/>
    <w:rsid w:val="00AC681A"/>
    <w:rsid w:val="00AC6AF2"/>
    <w:rsid w:val="00AC7616"/>
    <w:rsid w:val="00AD02DD"/>
    <w:rsid w:val="00AD0920"/>
    <w:rsid w:val="00AD0AD5"/>
    <w:rsid w:val="00AD21B0"/>
    <w:rsid w:val="00AD2AA5"/>
    <w:rsid w:val="00AD2D46"/>
    <w:rsid w:val="00AD3178"/>
    <w:rsid w:val="00AD39F2"/>
    <w:rsid w:val="00AD6507"/>
    <w:rsid w:val="00AD6693"/>
    <w:rsid w:val="00AD69F2"/>
    <w:rsid w:val="00AD7009"/>
    <w:rsid w:val="00AE05C4"/>
    <w:rsid w:val="00AE0926"/>
    <w:rsid w:val="00AE1277"/>
    <w:rsid w:val="00AE14C1"/>
    <w:rsid w:val="00AE1695"/>
    <w:rsid w:val="00AE1B88"/>
    <w:rsid w:val="00AE1D91"/>
    <w:rsid w:val="00AE215F"/>
    <w:rsid w:val="00AE2BEA"/>
    <w:rsid w:val="00AE3178"/>
    <w:rsid w:val="00AE3210"/>
    <w:rsid w:val="00AE3654"/>
    <w:rsid w:val="00AE3C89"/>
    <w:rsid w:val="00AE44FF"/>
    <w:rsid w:val="00AE53CC"/>
    <w:rsid w:val="00AE55BC"/>
    <w:rsid w:val="00AE5752"/>
    <w:rsid w:val="00AE593B"/>
    <w:rsid w:val="00AE6626"/>
    <w:rsid w:val="00AE768D"/>
    <w:rsid w:val="00AF0387"/>
    <w:rsid w:val="00AF06FD"/>
    <w:rsid w:val="00AF0D97"/>
    <w:rsid w:val="00AF14CC"/>
    <w:rsid w:val="00AF1F48"/>
    <w:rsid w:val="00AF2333"/>
    <w:rsid w:val="00AF251F"/>
    <w:rsid w:val="00AF29FB"/>
    <w:rsid w:val="00AF329B"/>
    <w:rsid w:val="00AF3919"/>
    <w:rsid w:val="00AF3B1A"/>
    <w:rsid w:val="00AF3DC4"/>
    <w:rsid w:val="00AF4AA6"/>
    <w:rsid w:val="00AF4E17"/>
    <w:rsid w:val="00AF4E49"/>
    <w:rsid w:val="00AF4E6C"/>
    <w:rsid w:val="00AF5592"/>
    <w:rsid w:val="00AF592B"/>
    <w:rsid w:val="00AF5F8E"/>
    <w:rsid w:val="00AF6218"/>
    <w:rsid w:val="00AF6376"/>
    <w:rsid w:val="00AF65D6"/>
    <w:rsid w:val="00AF7142"/>
    <w:rsid w:val="00AF7897"/>
    <w:rsid w:val="00B00E5C"/>
    <w:rsid w:val="00B0188A"/>
    <w:rsid w:val="00B02174"/>
    <w:rsid w:val="00B02273"/>
    <w:rsid w:val="00B02532"/>
    <w:rsid w:val="00B027B9"/>
    <w:rsid w:val="00B02F1A"/>
    <w:rsid w:val="00B0303A"/>
    <w:rsid w:val="00B032E7"/>
    <w:rsid w:val="00B03876"/>
    <w:rsid w:val="00B0435E"/>
    <w:rsid w:val="00B04383"/>
    <w:rsid w:val="00B04E7F"/>
    <w:rsid w:val="00B05AE5"/>
    <w:rsid w:val="00B06281"/>
    <w:rsid w:val="00B06349"/>
    <w:rsid w:val="00B067F2"/>
    <w:rsid w:val="00B0682B"/>
    <w:rsid w:val="00B06909"/>
    <w:rsid w:val="00B06F8D"/>
    <w:rsid w:val="00B074A3"/>
    <w:rsid w:val="00B1050D"/>
    <w:rsid w:val="00B108F3"/>
    <w:rsid w:val="00B112FA"/>
    <w:rsid w:val="00B11573"/>
    <w:rsid w:val="00B12855"/>
    <w:rsid w:val="00B13B70"/>
    <w:rsid w:val="00B13FD0"/>
    <w:rsid w:val="00B14CE6"/>
    <w:rsid w:val="00B15082"/>
    <w:rsid w:val="00B155DF"/>
    <w:rsid w:val="00B15A8C"/>
    <w:rsid w:val="00B15AA7"/>
    <w:rsid w:val="00B16760"/>
    <w:rsid w:val="00B170AE"/>
    <w:rsid w:val="00B1741B"/>
    <w:rsid w:val="00B17B05"/>
    <w:rsid w:val="00B17E3A"/>
    <w:rsid w:val="00B2079B"/>
    <w:rsid w:val="00B2123B"/>
    <w:rsid w:val="00B215A1"/>
    <w:rsid w:val="00B217ED"/>
    <w:rsid w:val="00B21B82"/>
    <w:rsid w:val="00B22905"/>
    <w:rsid w:val="00B235DA"/>
    <w:rsid w:val="00B24374"/>
    <w:rsid w:val="00B25121"/>
    <w:rsid w:val="00B262A0"/>
    <w:rsid w:val="00B27711"/>
    <w:rsid w:val="00B27D3E"/>
    <w:rsid w:val="00B27D66"/>
    <w:rsid w:val="00B306C9"/>
    <w:rsid w:val="00B31141"/>
    <w:rsid w:val="00B32530"/>
    <w:rsid w:val="00B3256B"/>
    <w:rsid w:val="00B3270D"/>
    <w:rsid w:val="00B3405A"/>
    <w:rsid w:val="00B34804"/>
    <w:rsid w:val="00B34ADB"/>
    <w:rsid w:val="00B34DA9"/>
    <w:rsid w:val="00B351BD"/>
    <w:rsid w:val="00B3567D"/>
    <w:rsid w:val="00B3635E"/>
    <w:rsid w:val="00B3681D"/>
    <w:rsid w:val="00B36E72"/>
    <w:rsid w:val="00B372C2"/>
    <w:rsid w:val="00B3796D"/>
    <w:rsid w:val="00B40088"/>
    <w:rsid w:val="00B403F7"/>
    <w:rsid w:val="00B40486"/>
    <w:rsid w:val="00B4074C"/>
    <w:rsid w:val="00B40A8D"/>
    <w:rsid w:val="00B4104A"/>
    <w:rsid w:val="00B4185C"/>
    <w:rsid w:val="00B433E6"/>
    <w:rsid w:val="00B4344B"/>
    <w:rsid w:val="00B438E4"/>
    <w:rsid w:val="00B43FE1"/>
    <w:rsid w:val="00B4485D"/>
    <w:rsid w:val="00B44CD8"/>
    <w:rsid w:val="00B45B12"/>
    <w:rsid w:val="00B45C7B"/>
    <w:rsid w:val="00B46A21"/>
    <w:rsid w:val="00B4711F"/>
    <w:rsid w:val="00B47326"/>
    <w:rsid w:val="00B47BF6"/>
    <w:rsid w:val="00B50CAA"/>
    <w:rsid w:val="00B511B4"/>
    <w:rsid w:val="00B5123F"/>
    <w:rsid w:val="00B514BC"/>
    <w:rsid w:val="00B528DD"/>
    <w:rsid w:val="00B52CF4"/>
    <w:rsid w:val="00B52D3F"/>
    <w:rsid w:val="00B5363F"/>
    <w:rsid w:val="00B53997"/>
    <w:rsid w:val="00B53F7A"/>
    <w:rsid w:val="00B543AB"/>
    <w:rsid w:val="00B54472"/>
    <w:rsid w:val="00B54B00"/>
    <w:rsid w:val="00B563AC"/>
    <w:rsid w:val="00B56BF9"/>
    <w:rsid w:val="00B5739B"/>
    <w:rsid w:val="00B57A43"/>
    <w:rsid w:val="00B601E2"/>
    <w:rsid w:val="00B6085C"/>
    <w:rsid w:val="00B613F9"/>
    <w:rsid w:val="00B631D2"/>
    <w:rsid w:val="00B63C09"/>
    <w:rsid w:val="00B63E2B"/>
    <w:rsid w:val="00B63FD6"/>
    <w:rsid w:val="00B6432D"/>
    <w:rsid w:val="00B6514A"/>
    <w:rsid w:val="00B653FB"/>
    <w:rsid w:val="00B65620"/>
    <w:rsid w:val="00B6681D"/>
    <w:rsid w:val="00B70380"/>
    <w:rsid w:val="00B728D6"/>
    <w:rsid w:val="00B72A84"/>
    <w:rsid w:val="00B72A9F"/>
    <w:rsid w:val="00B72CE6"/>
    <w:rsid w:val="00B734D1"/>
    <w:rsid w:val="00B73E37"/>
    <w:rsid w:val="00B7552D"/>
    <w:rsid w:val="00B761D9"/>
    <w:rsid w:val="00B7643D"/>
    <w:rsid w:val="00B76552"/>
    <w:rsid w:val="00B800B6"/>
    <w:rsid w:val="00B80BDF"/>
    <w:rsid w:val="00B80D3D"/>
    <w:rsid w:val="00B818D7"/>
    <w:rsid w:val="00B81AE9"/>
    <w:rsid w:val="00B81F2E"/>
    <w:rsid w:val="00B82380"/>
    <w:rsid w:val="00B823A6"/>
    <w:rsid w:val="00B82611"/>
    <w:rsid w:val="00B82D5B"/>
    <w:rsid w:val="00B83461"/>
    <w:rsid w:val="00B8415B"/>
    <w:rsid w:val="00B85ACA"/>
    <w:rsid w:val="00B85E23"/>
    <w:rsid w:val="00B85F5E"/>
    <w:rsid w:val="00B85F99"/>
    <w:rsid w:val="00B8690F"/>
    <w:rsid w:val="00B87D2A"/>
    <w:rsid w:val="00B90973"/>
    <w:rsid w:val="00B90CCE"/>
    <w:rsid w:val="00B91B86"/>
    <w:rsid w:val="00B921FC"/>
    <w:rsid w:val="00B92B51"/>
    <w:rsid w:val="00B93238"/>
    <w:rsid w:val="00B93A92"/>
    <w:rsid w:val="00B93B77"/>
    <w:rsid w:val="00B93D2B"/>
    <w:rsid w:val="00B94ADB"/>
    <w:rsid w:val="00B950B0"/>
    <w:rsid w:val="00B9537F"/>
    <w:rsid w:val="00B963C3"/>
    <w:rsid w:val="00B96880"/>
    <w:rsid w:val="00BA001F"/>
    <w:rsid w:val="00BA0DDE"/>
    <w:rsid w:val="00BA178E"/>
    <w:rsid w:val="00BA223D"/>
    <w:rsid w:val="00BA2672"/>
    <w:rsid w:val="00BA2E7C"/>
    <w:rsid w:val="00BA42FB"/>
    <w:rsid w:val="00BA440C"/>
    <w:rsid w:val="00BA4E5C"/>
    <w:rsid w:val="00BA5143"/>
    <w:rsid w:val="00BA5330"/>
    <w:rsid w:val="00BA5379"/>
    <w:rsid w:val="00BA5EA5"/>
    <w:rsid w:val="00BA7D47"/>
    <w:rsid w:val="00BB0261"/>
    <w:rsid w:val="00BB0639"/>
    <w:rsid w:val="00BB12F9"/>
    <w:rsid w:val="00BB3372"/>
    <w:rsid w:val="00BB383B"/>
    <w:rsid w:val="00BB3A19"/>
    <w:rsid w:val="00BB3D6B"/>
    <w:rsid w:val="00BB3E3E"/>
    <w:rsid w:val="00BB402A"/>
    <w:rsid w:val="00BB4D04"/>
    <w:rsid w:val="00BB536F"/>
    <w:rsid w:val="00BB58A2"/>
    <w:rsid w:val="00BB5A0F"/>
    <w:rsid w:val="00BB5A23"/>
    <w:rsid w:val="00BB684F"/>
    <w:rsid w:val="00BB6E64"/>
    <w:rsid w:val="00BB7096"/>
    <w:rsid w:val="00BB7D33"/>
    <w:rsid w:val="00BC1FD7"/>
    <w:rsid w:val="00BC2C4F"/>
    <w:rsid w:val="00BC3605"/>
    <w:rsid w:val="00BC3E84"/>
    <w:rsid w:val="00BC40EB"/>
    <w:rsid w:val="00BC41CC"/>
    <w:rsid w:val="00BC4727"/>
    <w:rsid w:val="00BC4AAC"/>
    <w:rsid w:val="00BC4D62"/>
    <w:rsid w:val="00BC55A0"/>
    <w:rsid w:val="00BC6524"/>
    <w:rsid w:val="00BC686A"/>
    <w:rsid w:val="00BC70D0"/>
    <w:rsid w:val="00BD01EA"/>
    <w:rsid w:val="00BD07AD"/>
    <w:rsid w:val="00BD082D"/>
    <w:rsid w:val="00BD1A0B"/>
    <w:rsid w:val="00BD39A1"/>
    <w:rsid w:val="00BD3BE5"/>
    <w:rsid w:val="00BD4993"/>
    <w:rsid w:val="00BD5A2B"/>
    <w:rsid w:val="00BD6898"/>
    <w:rsid w:val="00BD6BBB"/>
    <w:rsid w:val="00BD738E"/>
    <w:rsid w:val="00BD7B85"/>
    <w:rsid w:val="00BD7CB4"/>
    <w:rsid w:val="00BE010F"/>
    <w:rsid w:val="00BE09B5"/>
    <w:rsid w:val="00BE0AC1"/>
    <w:rsid w:val="00BE2020"/>
    <w:rsid w:val="00BE228F"/>
    <w:rsid w:val="00BE2C0C"/>
    <w:rsid w:val="00BE2D3E"/>
    <w:rsid w:val="00BE3140"/>
    <w:rsid w:val="00BE40ED"/>
    <w:rsid w:val="00BE44E1"/>
    <w:rsid w:val="00BE5474"/>
    <w:rsid w:val="00BE6307"/>
    <w:rsid w:val="00BE6879"/>
    <w:rsid w:val="00BE7446"/>
    <w:rsid w:val="00BE7961"/>
    <w:rsid w:val="00BE7A43"/>
    <w:rsid w:val="00BF00FD"/>
    <w:rsid w:val="00BF16E4"/>
    <w:rsid w:val="00BF20B6"/>
    <w:rsid w:val="00BF3ED7"/>
    <w:rsid w:val="00BF4D23"/>
    <w:rsid w:val="00BF4EEB"/>
    <w:rsid w:val="00BF5998"/>
    <w:rsid w:val="00BF6442"/>
    <w:rsid w:val="00BF6A05"/>
    <w:rsid w:val="00BF6E65"/>
    <w:rsid w:val="00BF7257"/>
    <w:rsid w:val="00BF7700"/>
    <w:rsid w:val="00BF7702"/>
    <w:rsid w:val="00BF7E66"/>
    <w:rsid w:val="00C001FC"/>
    <w:rsid w:val="00C00B3C"/>
    <w:rsid w:val="00C011D4"/>
    <w:rsid w:val="00C02433"/>
    <w:rsid w:val="00C031CF"/>
    <w:rsid w:val="00C0361F"/>
    <w:rsid w:val="00C03DAF"/>
    <w:rsid w:val="00C04177"/>
    <w:rsid w:val="00C04698"/>
    <w:rsid w:val="00C05A83"/>
    <w:rsid w:val="00C10B96"/>
    <w:rsid w:val="00C120AF"/>
    <w:rsid w:val="00C12250"/>
    <w:rsid w:val="00C12FA0"/>
    <w:rsid w:val="00C1323C"/>
    <w:rsid w:val="00C1390F"/>
    <w:rsid w:val="00C14081"/>
    <w:rsid w:val="00C1457A"/>
    <w:rsid w:val="00C148D7"/>
    <w:rsid w:val="00C15288"/>
    <w:rsid w:val="00C15D61"/>
    <w:rsid w:val="00C15FAF"/>
    <w:rsid w:val="00C16700"/>
    <w:rsid w:val="00C16CF4"/>
    <w:rsid w:val="00C17CDC"/>
    <w:rsid w:val="00C20FC2"/>
    <w:rsid w:val="00C2100D"/>
    <w:rsid w:val="00C21089"/>
    <w:rsid w:val="00C213BC"/>
    <w:rsid w:val="00C21560"/>
    <w:rsid w:val="00C2164E"/>
    <w:rsid w:val="00C21724"/>
    <w:rsid w:val="00C21B61"/>
    <w:rsid w:val="00C21BF0"/>
    <w:rsid w:val="00C21DCD"/>
    <w:rsid w:val="00C22021"/>
    <w:rsid w:val="00C22631"/>
    <w:rsid w:val="00C22876"/>
    <w:rsid w:val="00C2297F"/>
    <w:rsid w:val="00C22C0E"/>
    <w:rsid w:val="00C22F35"/>
    <w:rsid w:val="00C239B2"/>
    <w:rsid w:val="00C24E17"/>
    <w:rsid w:val="00C25584"/>
    <w:rsid w:val="00C26251"/>
    <w:rsid w:val="00C2686E"/>
    <w:rsid w:val="00C272AE"/>
    <w:rsid w:val="00C2773B"/>
    <w:rsid w:val="00C27D68"/>
    <w:rsid w:val="00C30B76"/>
    <w:rsid w:val="00C31260"/>
    <w:rsid w:val="00C31ECE"/>
    <w:rsid w:val="00C3280C"/>
    <w:rsid w:val="00C336D0"/>
    <w:rsid w:val="00C3433F"/>
    <w:rsid w:val="00C34901"/>
    <w:rsid w:val="00C349EA"/>
    <w:rsid w:val="00C362D7"/>
    <w:rsid w:val="00C36E30"/>
    <w:rsid w:val="00C40A4C"/>
    <w:rsid w:val="00C41B91"/>
    <w:rsid w:val="00C423D9"/>
    <w:rsid w:val="00C44094"/>
    <w:rsid w:val="00C45139"/>
    <w:rsid w:val="00C459A4"/>
    <w:rsid w:val="00C46C14"/>
    <w:rsid w:val="00C47C7F"/>
    <w:rsid w:val="00C507B1"/>
    <w:rsid w:val="00C507C1"/>
    <w:rsid w:val="00C50BDC"/>
    <w:rsid w:val="00C50C99"/>
    <w:rsid w:val="00C5106B"/>
    <w:rsid w:val="00C51BEC"/>
    <w:rsid w:val="00C51E25"/>
    <w:rsid w:val="00C5229A"/>
    <w:rsid w:val="00C53A74"/>
    <w:rsid w:val="00C53D98"/>
    <w:rsid w:val="00C53F92"/>
    <w:rsid w:val="00C541A9"/>
    <w:rsid w:val="00C54460"/>
    <w:rsid w:val="00C546D3"/>
    <w:rsid w:val="00C54B46"/>
    <w:rsid w:val="00C558A9"/>
    <w:rsid w:val="00C56556"/>
    <w:rsid w:val="00C56A02"/>
    <w:rsid w:val="00C5778F"/>
    <w:rsid w:val="00C578E7"/>
    <w:rsid w:val="00C57A72"/>
    <w:rsid w:val="00C6025F"/>
    <w:rsid w:val="00C605E8"/>
    <w:rsid w:val="00C60FC1"/>
    <w:rsid w:val="00C610A9"/>
    <w:rsid w:val="00C61945"/>
    <w:rsid w:val="00C61BBC"/>
    <w:rsid w:val="00C61FB1"/>
    <w:rsid w:val="00C623B6"/>
    <w:rsid w:val="00C62953"/>
    <w:rsid w:val="00C62ADA"/>
    <w:rsid w:val="00C62B55"/>
    <w:rsid w:val="00C62B60"/>
    <w:rsid w:val="00C63A7A"/>
    <w:rsid w:val="00C63F33"/>
    <w:rsid w:val="00C64755"/>
    <w:rsid w:val="00C6514C"/>
    <w:rsid w:val="00C65160"/>
    <w:rsid w:val="00C66440"/>
    <w:rsid w:val="00C66493"/>
    <w:rsid w:val="00C66B23"/>
    <w:rsid w:val="00C674B0"/>
    <w:rsid w:val="00C71A9D"/>
    <w:rsid w:val="00C7222B"/>
    <w:rsid w:val="00C727FF"/>
    <w:rsid w:val="00C72E88"/>
    <w:rsid w:val="00C72EFA"/>
    <w:rsid w:val="00C73476"/>
    <w:rsid w:val="00C7347E"/>
    <w:rsid w:val="00C73DEE"/>
    <w:rsid w:val="00C7515E"/>
    <w:rsid w:val="00C75E43"/>
    <w:rsid w:val="00C77660"/>
    <w:rsid w:val="00C777B9"/>
    <w:rsid w:val="00C80CAC"/>
    <w:rsid w:val="00C81F8A"/>
    <w:rsid w:val="00C823BF"/>
    <w:rsid w:val="00C8441C"/>
    <w:rsid w:val="00C85253"/>
    <w:rsid w:val="00C85626"/>
    <w:rsid w:val="00C85FA9"/>
    <w:rsid w:val="00C8679A"/>
    <w:rsid w:val="00C871C7"/>
    <w:rsid w:val="00C9014C"/>
    <w:rsid w:val="00C91432"/>
    <w:rsid w:val="00C91460"/>
    <w:rsid w:val="00C91F83"/>
    <w:rsid w:val="00C9256A"/>
    <w:rsid w:val="00C926BF"/>
    <w:rsid w:val="00C92BCF"/>
    <w:rsid w:val="00C93A03"/>
    <w:rsid w:val="00C93CAA"/>
    <w:rsid w:val="00C94815"/>
    <w:rsid w:val="00C95733"/>
    <w:rsid w:val="00C9619F"/>
    <w:rsid w:val="00C967C5"/>
    <w:rsid w:val="00C9685B"/>
    <w:rsid w:val="00C96C73"/>
    <w:rsid w:val="00C97664"/>
    <w:rsid w:val="00C97A38"/>
    <w:rsid w:val="00CA005C"/>
    <w:rsid w:val="00CA04CF"/>
    <w:rsid w:val="00CA0598"/>
    <w:rsid w:val="00CA06E5"/>
    <w:rsid w:val="00CA0C8B"/>
    <w:rsid w:val="00CA29BF"/>
    <w:rsid w:val="00CA2BB6"/>
    <w:rsid w:val="00CA2C8D"/>
    <w:rsid w:val="00CA3985"/>
    <w:rsid w:val="00CA3E9C"/>
    <w:rsid w:val="00CA3EFC"/>
    <w:rsid w:val="00CA42FE"/>
    <w:rsid w:val="00CA4D48"/>
    <w:rsid w:val="00CA4DE5"/>
    <w:rsid w:val="00CA5C51"/>
    <w:rsid w:val="00CA5EB2"/>
    <w:rsid w:val="00CA60A3"/>
    <w:rsid w:val="00CA6260"/>
    <w:rsid w:val="00CA62AD"/>
    <w:rsid w:val="00CA70DE"/>
    <w:rsid w:val="00CA752D"/>
    <w:rsid w:val="00CB13CF"/>
    <w:rsid w:val="00CB24EA"/>
    <w:rsid w:val="00CB2689"/>
    <w:rsid w:val="00CB2B64"/>
    <w:rsid w:val="00CB35C9"/>
    <w:rsid w:val="00CB3B43"/>
    <w:rsid w:val="00CB3BCF"/>
    <w:rsid w:val="00CB3F0D"/>
    <w:rsid w:val="00CB4BC5"/>
    <w:rsid w:val="00CB588F"/>
    <w:rsid w:val="00CB58C9"/>
    <w:rsid w:val="00CB5DE0"/>
    <w:rsid w:val="00CB605A"/>
    <w:rsid w:val="00CB61E7"/>
    <w:rsid w:val="00CB6262"/>
    <w:rsid w:val="00CB6F0C"/>
    <w:rsid w:val="00CC00D2"/>
    <w:rsid w:val="00CC0877"/>
    <w:rsid w:val="00CC0BE7"/>
    <w:rsid w:val="00CC2057"/>
    <w:rsid w:val="00CC2118"/>
    <w:rsid w:val="00CC2323"/>
    <w:rsid w:val="00CC2B10"/>
    <w:rsid w:val="00CC340D"/>
    <w:rsid w:val="00CC37CA"/>
    <w:rsid w:val="00CC3E82"/>
    <w:rsid w:val="00CC5AA5"/>
    <w:rsid w:val="00CC63CB"/>
    <w:rsid w:val="00CC698F"/>
    <w:rsid w:val="00CC71C8"/>
    <w:rsid w:val="00CC7D2D"/>
    <w:rsid w:val="00CD1B37"/>
    <w:rsid w:val="00CD2839"/>
    <w:rsid w:val="00CD289B"/>
    <w:rsid w:val="00CD33FE"/>
    <w:rsid w:val="00CD3E34"/>
    <w:rsid w:val="00CD3EC0"/>
    <w:rsid w:val="00CD445F"/>
    <w:rsid w:val="00CD53FD"/>
    <w:rsid w:val="00CD5BDC"/>
    <w:rsid w:val="00CD6180"/>
    <w:rsid w:val="00CD66DD"/>
    <w:rsid w:val="00CD693E"/>
    <w:rsid w:val="00CD6D18"/>
    <w:rsid w:val="00CD711A"/>
    <w:rsid w:val="00CD7DF4"/>
    <w:rsid w:val="00CE0441"/>
    <w:rsid w:val="00CE0C3D"/>
    <w:rsid w:val="00CE0D62"/>
    <w:rsid w:val="00CE1BA8"/>
    <w:rsid w:val="00CE1E28"/>
    <w:rsid w:val="00CE252A"/>
    <w:rsid w:val="00CE2533"/>
    <w:rsid w:val="00CE25C0"/>
    <w:rsid w:val="00CE3EA9"/>
    <w:rsid w:val="00CE4221"/>
    <w:rsid w:val="00CE42C2"/>
    <w:rsid w:val="00CE45E7"/>
    <w:rsid w:val="00CE4A55"/>
    <w:rsid w:val="00CE50AD"/>
    <w:rsid w:val="00CE547C"/>
    <w:rsid w:val="00CE55CC"/>
    <w:rsid w:val="00CE5FFE"/>
    <w:rsid w:val="00CE684C"/>
    <w:rsid w:val="00CF002B"/>
    <w:rsid w:val="00CF02E0"/>
    <w:rsid w:val="00CF03BB"/>
    <w:rsid w:val="00CF0FA8"/>
    <w:rsid w:val="00CF1F0D"/>
    <w:rsid w:val="00CF2A36"/>
    <w:rsid w:val="00CF34D2"/>
    <w:rsid w:val="00CF36A6"/>
    <w:rsid w:val="00CF4197"/>
    <w:rsid w:val="00CF4C26"/>
    <w:rsid w:val="00CF5344"/>
    <w:rsid w:val="00CF535F"/>
    <w:rsid w:val="00CF6366"/>
    <w:rsid w:val="00CF675B"/>
    <w:rsid w:val="00CF6B22"/>
    <w:rsid w:val="00CF6ECB"/>
    <w:rsid w:val="00CF72E9"/>
    <w:rsid w:val="00D00193"/>
    <w:rsid w:val="00D002EC"/>
    <w:rsid w:val="00D00CB1"/>
    <w:rsid w:val="00D00E62"/>
    <w:rsid w:val="00D00E80"/>
    <w:rsid w:val="00D028F7"/>
    <w:rsid w:val="00D02C4C"/>
    <w:rsid w:val="00D02CC6"/>
    <w:rsid w:val="00D0322C"/>
    <w:rsid w:val="00D036AD"/>
    <w:rsid w:val="00D03DDD"/>
    <w:rsid w:val="00D03EF2"/>
    <w:rsid w:val="00D05601"/>
    <w:rsid w:val="00D05A94"/>
    <w:rsid w:val="00D06FD8"/>
    <w:rsid w:val="00D0725E"/>
    <w:rsid w:val="00D07335"/>
    <w:rsid w:val="00D07487"/>
    <w:rsid w:val="00D07BF5"/>
    <w:rsid w:val="00D1057D"/>
    <w:rsid w:val="00D109F1"/>
    <w:rsid w:val="00D12069"/>
    <w:rsid w:val="00D124E1"/>
    <w:rsid w:val="00D12D5E"/>
    <w:rsid w:val="00D146D6"/>
    <w:rsid w:val="00D15058"/>
    <w:rsid w:val="00D15B3E"/>
    <w:rsid w:val="00D15F49"/>
    <w:rsid w:val="00D1632F"/>
    <w:rsid w:val="00D16F2B"/>
    <w:rsid w:val="00D17CBA"/>
    <w:rsid w:val="00D17D32"/>
    <w:rsid w:val="00D17D6A"/>
    <w:rsid w:val="00D209F4"/>
    <w:rsid w:val="00D20C12"/>
    <w:rsid w:val="00D20C7F"/>
    <w:rsid w:val="00D211A8"/>
    <w:rsid w:val="00D218A6"/>
    <w:rsid w:val="00D22B3E"/>
    <w:rsid w:val="00D2362B"/>
    <w:rsid w:val="00D238CE"/>
    <w:rsid w:val="00D23BFC"/>
    <w:rsid w:val="00D250BC"/>
    <w:rsid w:val="00D252E5"/>
    <w:rsid w:val="00D25AE9"/>
    <w:rsid w:val="00D26281"/>
    <w:rsid w:val="00D30349"/>
    <w:rsid w:val="00D303F5"/>
    <w:rsid w:val="00D31473"/>
    <w:rsid w:val="00D317B7"/>
    <w:rsid w:val="00D31E62"/>
    <w:rsid w:val="00D31F65"/>
    <w:rsid w:val="00D32135"/>
    <w:rsid w:val="00D32898"/>
    <w:rsid w:val="00D32AB9"/>
    <w:rsid w:val="00D32DAC"/>
    <w:rsid w:val="00D3378C"/>
    <w:rsid w:val="00D340F8"/>
    <w:rsid w:val="00D34190"/>
    <w:rsid w:val="00D3448F"/>
    <w:rsid w:val="00D345B5"/>
    <w:rsid w:val="00D3469E"/>
    <w:rsid w:val="00D34841"/>
    <w:rsid w:val="00D353AD"/>
    <w:rsid w:val="00D356F7"/>
    <w:rsid w:val="00D365DE"/>
    <w:rsid w:val="00D36914"/>
    <w:rsid w:val="00D36EA4"/>
    <w:rsid w:val="00D370F7"/>
    <w:rsid w:val="00D37C34"/>
    <w:rsid w:val="00D37EC8"/>
    <w:rsid w:val="00D40682"/>
    <w:rsid w:val="00D40C23"/>
    <w:rsid w:val="00D41CAA"/>
    <w:rsid w:val="00D41DDC"/>
    <w:rsid w:val="00D421D2"/>
    <w:rsid w:val="00D422B7"/>
    <w:rsid w:val="00D429F2"/>
    <w:rsid w:val="00D42A2D"/>
    <w:rsid w:val="00D42A5E"/>
    <w:rsid w:val="00D43DF5"/>
    <w:rsid w:val="00D45724"/>
    <w:rsid w:val="00D4630D"/>
    <w:rsid w:val="00D46B92"/>
    <w:rsid w:val="00D47263"/>
    <w:rsid w:val="00D47B72"/>
    <w:rsid w:val="00D503E7"/>
    <w:rsid w:val="00D514F4"/>
    <w:rsid w:val="00D51509"/>
    <w:rsid w:val="00D516C5"/>
    <w:rsid w:val="00D51E39"/>
    <w:rsid w:val="00D5223F"/>
    <w:rsid w:val="00D5263E"/>
    <w:rsid w:val="00D52822"/>
    <w:rsid w:val="00D52A24"/>
    <w:rsid w:val="00D52FC9"/>
    <w:rsid w:val="00D53F5A"/>
    <w:rsid w:val="00D54D39"/>
    <w:rsid w:val="00D54F0E"/>
    <w:rsid w:val="00D5513D"/>
    <w:rsid w:val="00D558AC"/>
    <w:rsid w:val="00D55EAE"/>
    <w:rsid w:val="00D56647"/>
    <w:rsid w:val="00D56FF3"/>
    <w:rsid w:val="00D57173"/>
    <w:rsid w:val="00D57D23"/>
    <w:rsid w:val="00D57F7D"/>
    <w:rsid w:val="00D607CF"/>
    <w:rsid w:val="00D60E1C"/>
    <w:rsid w:val="00D60F6D"/>
    <w:rsid w:val="00D60FA7"/>
    <w:rsid w:val="00D617BF"/>
    <w:rsid w:val="00D61881"/>
    <w:rsid w:val="00D619AF"/>
    <w:rsid w:val="00D61B90"/>
    <w:rsid w:val="00D61F06"/>
    <w:rsid w:val="00D620B4"/>
    <w:rsid w:val="00D62F98"/>
    <w:rsid w:val="00D63C1D"/>
    <w:rsid w:val="00D640B2"/>
    <w:rsid w:val="00D648B4"/>
    <w:rsid w:val="00D64F80"/>
    <w:rsid w:val="00D6567F"/>
    <w:rsid w:val="00D656E3"/>
    <w:rsid w:val="00D66A45"/>
    <w:rsid w:val="00D67B94"/>
    <w:rsid w:val="00D67C5B"/>
    <w:rsid w:val="00D67D5D"/>
    <w:rsid w:val="00D70FF5"/>
    <w:rsid w:val="00D71144"/>
    <w:rsid w:val="00D71AB0"/>
    <w:rsid w:val="00D71F45"/>
    <w:rsid w:val="00D72234"/>
    <w:rsid w:val="00D7233B"/>
    <w:rsid w:val="00D723D1"/>
    <w:rsid w:val="00D72699"/>
    <w:rsid w:val="00D743DA"/>
    <w:rsid w:val="00D74829"/>
    <w:rsid w:val="00D753FB"/>
    <w:rsid w:val="00D75431"/>
    <w:rsid w:val="00D76177"/>
    <w:rsid w:val="00D76D30"/>
    <w:rsid w:val="00D76F80"/>
    <w:rsid w:val="00D76F91"/>
    <w:rsid w:val="00D76FAE"/>
    <w:rsid w:val="00D7711E"/>
    <w:rsid w:val="00D7741E"/>
    <w:rsid w:val="00D77EDA"/>
    <w:rsid w:val="00D80071"/>
    <w:rsid w:val="00D8056D"/>
    <w:rsid w:val="00D810E7"/>
    <w:rsid w:val="00D814EB"/>
    <w:rsid w:val="00D81927"/>
    <w:rsid w:val="00D81BAE"/>
    <w:rsid w:val="00D820B7"/>
    <w:rsid w:val="00D82885"/>
    <w:rsid w:val="00D82F69"/>
    <w:rsid w:val="00D83102"/>
    <w:rsid w:val="00D83586"/>
    <w:rsid w:val="00D83808"/>
    <w:rsid w:val="00D83998"/>
    <w:rsid w:val="00D83BA6"/>
    <w:rsid w:val="00D840DD"/>
    <w:rsid w:val="00D8534F"/>
    <w:rsid w:val="00D85AD6"/>
    <w:rsid w:val="00D86DB1"/>
    <w:rsid w:val="00D87615"/>
    <w:rsid w:val="00D878DD"/>
    <w:rsid w:val="00D878EA"/>
    <w:rsid w:val="00D87E66"/>
    <w:rsid w:val="00D9159D"/>
    <w:rsid w:val="00D924EB"/>
    <w:rsid w:val="00D928CE"/>
    <w:rsid w:val="00D92A32"/>
    <w:rsid w:val="00D92B6E"/>
    <w:rsid w:val="00D93BA4"/>
    <w:rsid w:val="00D93EBF"/>
    <w:rsid w:val="00D942BE"/>
    <w:rsid w:val="00D94444"/>
    <w:rsid w:val="00D949A1"/>
    <w:rsid w:val="00D956E4"/>
    <w:rsid w:val="00D9590F"/>
    <w:rsid w:val="00D95B98"/>
    <w:rsid w:val="00D95E2C"/>
    <w:rsid w:val="00D965E3"/>
    <w:rsid w:val="00D96A87"/>
    <w:rsid w:val="00D96C63"/>
    <w:rsid w:val="00D9760D"/>
    <w:rsid w:val="00D97A47"/>
    <w:rsid w:val="00D97E4D"/>
    <w:rsid w:val="00DA0419"/>
    <w:rsid w:val="00DA0552"/>
    <w:rsid w:val="00DA169C"/>
    <w:rsid w:val="00DA245A"/>
    <w:rsid w:val="00DA24EF"/>
    <w:rsid w:val="00DA258C"/>
    <w:rsid w:val="00DA26A8"/>
    <w:rsid w:val="00DA30C7"/>
    <w:rsid w:val="00DA3822"/>
    <w:rsid w:val="00DA3D79"/>
    <w:rsid w:val="00DA416D"/>
    <w:rsid w:val="00DA4285"/>
    <w:rsid w:val="00DA450F"/>
    <w:rsid w:val="00DA4E08"/>
    <w:rsid w:val="00DA5006"/>
    <w:rsid w:val="00DA6091"/>
    <w:rsid w:val="00DA68E3"/>
    <w:rsid w:val="00DA6953"/>
    <w:rsid w:val="00DA7D7E"/>
    <w:rsid w:val="00DA7E3D"/>
    <w:rsid w:val="00DA7F09"/>
    <w:rsid w:val="00DB0321"/>
    <w:rsid w:val="00DB093A"/>
    <w:rsid w:val="00DB10A7"/>
    <w:rsid w:val="00DB15CE"/>
    <w:rsid w:val="00DB28DB"/>
    <w:rsid w:val="00DB2CDC"/>
    <w:rsid w:val="00DB2D08"/>
    <w:rsid w:val="00DB36C9"/>
    <w:rsid w:val="00DB38EB"/>
    <w:rsid w:val="00DB4006"/>
    <w:rsid w:val="00DB44AA"/>
    <w:rsid w:val="00DB48C3"/>
    <w:rsid w:val="00DB48E4"/>
    <w:rsid w:val="00DB49AD"/>
    <w:rsid w:val="00DB59EF"/>
    <w:rsid w:val="00DB5E35"/>
    <w:rsid w:val="00DB7704"/>
    <w:rsid w:val="00DB78C5"/>
    <w:rsid w:val="00DC1638"/>
    <w:rsid w:val="00DC1680"/>
    <w:rsid w:val="00DC208F"/>
    <w:rsid w:val="00DC2B98"/>
    <w:rsid w:val="00DC2E3A"/>
    <w:rsid w:val="00DC2EFD"/>
    <w:rsid w:val="00DC3207"/>
    <w:rsid w:val="00DC33F5"/>
    <w:rsid w:val="00DC3D42"/>
    <w:rsid w:val="00DC3E32"/>
    <w:rsid w:val="00DC4226"/>
    <w:rsid w:val="00DC48BB"/>
    <w:rsid w:val="00DC5AC7"/>
    <w:rsid w:val="00DC6631"/>
    <w:rsid w:val="00DC7845"/>
    <w:rsid w:val="00DD01B7"/>
    <w:rsid w:val="00DD0398"/>
    <w:rsid w:val="00DD0672"/>
    <w:rsid w:val="00DD138C"/>
    <w:rsid w:val="00DD1447"/>
    <w:rsid w:val="00DD1700"/>
    <w:rsid w:val="00DD1A93"/>
    <w:rsid w:val="00DD1D95"/>
    <w:rsid w:val="00DD212C"/>
    <w:rsid w:val="00DD27FE"/>
    <w:rsid w:val="00DD2BD7"/>
    <w:rsid w:val="00DD2C00"/>
    <w:rsid w:val="00DD2D8D"/>
    <w:rsid w:val="00DD3546"/>
    <w:rsid w:val="00DD38BB"/>
    <w:rsid w:val="00DD42FC"/>
    <w:rsid w:val="00DD5286"/>
    <w:rsid w:val="00DD5466"/>
    <w:rsid w:val="00DD54F7"/>
    <w:rsid w:val="00DD5B0C"/>
    <w:rsid w:val="00DD5D0B"/>
    <w:rsid w:val="00DD6131"/>
    <w:rsid w:val="00DD65D3"/>
    <w:rsid w:val="00DD6A58"/>
    <w:rsid w:val="00DD6DE3"/>
    <w:rsid w:val="00DD7C88"/>
    <w:rsid w:val="00DE0911"/>
    <w:rsid w:val="00DE0A3C"/>
    <w:rsid w:val="00DE0D03"/>
    <w:rsid w:val="00DE0D8E"/>
    <w:rsid w:val="00DE11FF"/>
    <w:rsid w:val="00DE1576"/>
    <w:rsid w:val="00DE1D78"/>
    <w:rsid w:val="00DE2200"/>
    <w:rsid w:val="00DE27A5"/>
    <w:rsid w:val="00DE2F27"/>
    <w:rsid w:val="00DE30E0"/>
    <w:rsid w:val="00DE3358"/>
    <w:rsid w:val="00DE3B79"/>
    <w:rsid w:val="00DE47AD"/>
    <w:rsid w:val="00DE5FA5"/>
    <w:rsid w:val="00DE6869"/>
    <w:rsid w:val="00DE79D9"/>
    <w:rsid w:val="00DE7FD6"/>
    <w:rsid w:val="00DF05B2"/>
    <w:rsid w:val="00DF0688"/>
    <w:rsid w:val="00DF0854"/>
    <w:rsid w:val="00DF0CE3"/>
    <w:rsid w:val="00DF1835"/>
    <w:rsid w:val="00DF1C06"/>
    <w:rsid w:val="00DF2BBC"/>
    <w:rsid w:val="00DF3359"/>
    <w:rsid w:val="00DF3569"/>
    <w:rsid w:val="00DF3966"/>
    <w:rsid w:val="00DF4D9A"/>
    <w:rsid w:val="00DF5188"/>
    <w:rsid w:val="00DF5326"/>
    <w:rsid w:val="00DF647E"/>
    <w:rsid w:val="00DF676C"/>
    <w:rsid w:val="00DF6A9D"/>
    <w:rsid w:val="00DF750E"/>
    <w:rsid w:val="00DF776A"/>
    <w:rsid w:val="00DF785B"/>
    <w:rsid w:val="00E002AB"/>
    <w:rsid w:val="00E00627"/>
    <w:rsid w:val="00E009A3"/>
    <w:rsid w:val="00E01406"/>
    <w:rsid w:val="00E0168F"/>
    <w:rsid w:val="00E02083"/>
    <w:rsid w:val="00E02543"/>
    <w:rsid w:val="00E02C0F"/>
    <w:rsid w:val="00E02D22"/>
    <w:rsid w:val="00E03AC2"/>
    <w:rsid w:val="00E0408A"/>
    <w:rsid w:val="00E0461B"/>
    <w:rsid w:val="00E04AF0"/>
    <w:rsid w:val="00E04F60"/>
    <w:rsid w:val="00E05CB9"/>
    <w:rsid w:val="00E06447"/>
    <w:rsid w:val="00E068AD"/>
    <w:rsid w:val="00E074DD"/>
    <w:rsid w:val="00E07DFB"/>
    <w:rsid w:val="00E07EE4"/>
    <w:rsid w:val="00E10112"/>
    <w:rsid w:val="00E11C4C"/>
    <w:rsid w:val="00E122DA"/>
    <w:rsid w:val="00E126F6"/>
    <w:rsid w:val="00E13964"/>
    <w:rsid w:val="00E139F0"/>
    <w:rsid w:val="00E139F5"/>
    <w:rsid w:val="00E14B38"/>
    <w:rsid w:val="00E14D48"/>
    <w:rsid w:val="00E15089"/>
    <w:rsid w:val="00E15106"/>
    <w:rsid w:val="00E159D5"/>
    <w:rsid w:val="00E15B60"/>
    <w:rsid w:val="00E15CD0"/>
    <w:rsid w:val="00E16330"/>
    <w:rsid w:val="00E1651B"/>
    <w:rsid w:val="00E167AB"/>
    <w:rsid w:val="00E176CC"/>
    <w:rsid w:val="00E17A6B"/>
    <w:rsid w:val="00E17ADF"/>
    <w:rsid w:val="00E17B40"/>
    <w:rsid w:val="00E20536"/>
    <w:rsid w:val="00E20681"/>
    <w:rsid w:val="00E21179"/>
    <w:rsid w:val="00E217C5"/>
    <w:rsid w:val="00E218CC"/>
    <w:rsid w:val="00E21966"/>
    <w:rsid w:val="00E21D36"/>
    <w:rsid w:val="00E21F3B"/>
    <w:rsid w:val="00E2221F"/>
    <w:rsid w:val="00E22235"/>
    <w:rsid w:val="00E225D8"/>
    <w:rsid w:val="00E23D49"/>
    <w:rsid w:val="00E24431"/>
    <w:rsid w:val="00E246F2"/>
    <w:rsid w:val="00E24D4F"/>
    <w:rsid w:val="00E24F69"/>
    <w:rsid w:val="00E2546B"/>
    <w:rsid w:val="00E256AE"/>
    <w:rsid w:val="00E26B34"/>
    <w:rsid w:val="00E26FEC"/>
    <w:rsid w:val="00E27306"/>
    <w:rsid w:val="00E27DCC"/>
    <w:rsid w:val="00E309C8"/>
    <w:rsid w:val="00E30D3A"/>
    <w:rsid w:val="00E31D09"/>
    <w:rsid w:val="00E31FDC"/>
    <w:rsid w:val="00E326C7"/>
    <w:rsid w:val="00E32E86"/>
    <w:rsid w:val="00E33054"/>
    <w:rsid w:val="00E331E1"/>
    <w:rsid w:val="00E33FB4"/>
    <w:rsid w:val="00E34E3C"/>
    <w:rsid w:val="00E3512E"/>
    <w:rsid w:val="00E35BE9"/>
    <w:rsid w:val="00E367DE"/>
    <w:rsid w:val="00E368B4"/>
    <w:rsid w:val="00E37A68"/>
    <w:rsid w:val="00E37E9D"/>
    <w:rsid w:val="00E401E4"/>
    <w:rsid w:val="00E40A46"/>
    <w:rsid w:val="00E41872"/>
    <w:rsid w:val="00E41A45"/>
    <w:rsid w:val="00E41C2A"/>
    <w:rsid w:val="00E41ED2"/>
    <w:rsid w:val="00E42497"/>
    <w:rsid w:val="00E42717"/>
    <w:rsid w:val="00E42F0D"/>
    <w:rsid w:val="00E43524"/>
    <w:rsid w:val="00E43B41"/>
    <w:rsid w:val="00E44168"/>
    <w:rsid w:val="00E44445"/>
    <w:rsid w:val="00E4456F"/>
    <w:rsid w:val="00E449CD"/>
    <w:rsid w:val="00E44EF8"/>
    <w:rsid w:val="00E4558A"/>
    <w:rsid w:val="00E45991"/>
    <w:rsid w:val="00E46091"/>
    <w:rsid w:val="00E46248"/>
    <w:rsid w:val="00E46381"/>
    <w:rsid w:val="00E47532"/>
    <w:rsid w:val="00E475E9"/>
    <w:rsid w:val="00E531E9"/>
    <w:rsid w:val="00E5322F"/>
    <w:rsid w:val="00E536AD"/>
    <w:rsid w:val="00E5371E"/>
    <w:rsid w:val="00E53A93"/>
    <w:rsid w:val="00E53E9A"/>
    <w:rsid w:val="00E53FFD"/>
    <w:rsid w:val="00E54151"/>
    <w:rsid w:val="00E54655"/>
    <w:rsid w:val="00E54714"/>
    <w:rsid w:val="00E54876"/>
    <w:rsid w:val="00E549CC"/>
    <w:rsid w:val="00E54AE8"/>
    <w:rsid w:val="00E56183"/>
    <w:rsid w:val="00E56342"/>
    <w:rsid w:val="00E56392"/>
    <w:rsid w:val="00E564D6"/>
    <w:rsid w:val="00E56825"/>
    <w:rsid w:val="00E569DF"/>
    <w:rsid w:val="00E56E42"/>
    <w:rsid w:val="00E56E68"/>
    <w:rsid w:val="00E56FCE"/>
    <w:rsid w:val="00E57686"/>
    <w:rsid w:val="00E577CB"/>
    <w:rsid w:val="00E6029F"/>
    <w:rsid w:val="00E60790"/>
    <w:rsid w:val="00E60BE4"/>
    <w:rsid w:val="00E6109B"/>
    <w:rsid w:val="00E613B9"/>
    <w:rsid w:val="00E614EE"/>
    <w:rsid w:val="00E61C6C"/>
    <w:rsid w:val="00E61D23"/>
    <w:rsid w:val="00E62748"/>
    <w:rsid w:val="00E62CB3"/>
    <w:rsid w:val="00E632DA"/>
    <w:rsid w:val="00E64D79"/>
    <w:rsid w:val="00E64DE2"/>
    <w:rsid w:val="00E65148"/>
    <w:rsid w:val="00E653E9"/>
    <w:rsid w:val="00E6558B"/>
    <w:rsid w:val="00E660A4"/>
    <w:rsid w:val="00E66128"/>
    <w:rsid w:val="00E666C1"/>
    <w:rsid w:val="00E671CE"/>
    <w:rsid w:val="00E67782"/>
    <w:rsid w:val="00E67C76"/>
    <w:rsid w:val="00E67DC8"/>
    <w:rsid w:val="00E67EF1"/>
    <w:rsid w:val="00E67F00"/>
    <w:rsid w:val="00E67FD6"/>
    <w:rsid w:val="00E7065F"/>
    <w:rsid w:val="00E70879"/>
    <w:rsid w:val="00E713B1"/>
    <w:rsid w:val="00E71E1D"/>
    <w:rsid w:val="00E71E2E"/>
    <w:rsid w:val="00E72CB3"/>
    <w:rsid w:val="00E73D37"/>
    <w:rsid w:val="00E74095"/>
    <w:rsid w:val="00E74606"/>
    <w:rsid w:val="00E74880"/>
    <w:rsid w:val="00E7499A"/>
    <w:rsid w:val="00E74C74"/>
    <w:rsid w:val="00E74F42"/>
    <w:rsid w:val="00E751A0"/>
    <w:rsid w:val="00E757FA"/>
    <w:rsid w:val="00E76A79"/>
    <w:rsid w:val="00E76E58"/>
    <w:rsid w:val="00E771A8"/>
    <w:rsid w:val="00E77D2D"/>
    <w:rsid w:val="00E77EDB"/>
    <w:rsid w:val="00E800DC"/>
    <w:rsid w:val="00E80942"/>
    <w:rsid w:val="00E80A92"/>
    <w:rsid w:val="00E80DFE"/>
    <w:rsid w:val="00E8208D"/>
    <w:rsid w:val="00E82268"/>
    <w:rsid w:val="00E823A6"/>
    <w:rsid w:val="00E82412"/>
    <w:rsid w:val="00E82521"/>
    <w:rsid w:val="00E832A0"/>
    <w:rsid w:val="00E83805"/>
    <w:rsid w:val="00E8385C"/>
    <w:rsid w:val="00E8403E"/>
    <w:rsid w:val="00E843A8"/>
    <w:rsid w:val="00E85D02"/>
    <w:rsid w:val="00E860AA"/>
    <w:rsid w:val="00E86691"/>
    <w:rsid w:val="00E86999"/>
    <w:rsid w:val="00E86A0C"/>
    <w:rsid w:val="00E86B3A"/>
    <w:rsid w:val="00E86E63"/>
    <w:rsid w:val="00E870A2"/>
    <w:rsid w:val="00E87473"/>
    <w:rsid w:val="00E87F81"/>
    <w:rsid w:val="00E90BBA"/>
    <w:rsid w:val="00E90F44"/>
    <w:rsid w:val="00E92062"/>
    <w:rsid w:val="00E921C4"/>
    <w:rsid w:val="00E921C6"/>
    <w:rsid w:val="00E92DBE"/>
    <w:rsid w:val="00E92E19"/>
    <w:rsid w:val="00E92FAF"/>
    <w:rsid w:val="00E9410A"/>
    <w:rsid w:val="00E945FE"/>
    <w:rsid w:val="00E94CF0"/>
    <w:rsid w:val="00E9511C"/>
    <w:rsid w:val="00E9551A"/>
    <w:rsid w:val="00E9564F"/>
    <w:rsid w:val="00E95D8A"/>
    <w:rsid w:val="00E9644A"/>
    <w:rsid w:val="00E96CBB"/>
    <w:rsid w:val="00E97063"/>
    <w:rsid w:val="00EA0991"/>
    <w:rsid w:val="00EA191B"/>
    <w:rsid w:val="00EA1AF5"/>
    <w:rsid w:val="00EA1C7F"/>
    <w:rsid w:val="00EA2C09"/>
    <w:rsid w:val="00EA2CC8"/>
    <w:rsid w:val="00EA3D8E"/>
    <w:rsid w:val="00EA3DF1"/>
    <w:rsid w:val="00EA420C"/>
    <w:rsid w:val="00EA46DB"/>
    <w:rsid w:val="00EA4E5E"/>
    <w:rsid w:val="00EA5639"/>
    <w:rsid w:val="00EA5697"/>
    <w:rsid w:val="00EA56E1"/>
    <w:rsid w:val="00EA592B"/>
    <w:rsid w:val="00EA5E42"/>
    <w:rsid w:val="00EA7EEA"/>
    <w:rsid w:val="00EB511E"/>
    <w:rsid w:val="00EB538C"/>
    <w:rsid w:val="00EB5A51"/>
    <w:rsid w:val="00EB6248"/>
    <w:rsid w:val="00EB645A"/>
    <w:rsid w:val="00EB6583"/>
    <w:rsid w:val="00EB6CAF"/>
    <w:rsid w:val="00EB7410"/>
    <w:rsid w:val="00EB758C"/>
    <w:rsid w:val="00EB7686"/>
    <w:rsid w:val="00EB768F"/>
    <w:rsid w:val="00EB7B0C"/>
    <w:rsid w:val="00EC1996"/>
    <w:rsid w:val="00EC2C0D"/>
    <w:rsid w:val="00EC3FDD"/>
    <w:rsid w:val="00EC451C"/>
    <w:rsid w:val="00EC6181"/>
    <w:rsid w:val="00EC6550"/>
    <w:rsid w:val="00EC6FC5"/>
    <w:rsid w:val="00EC6FDC"/>
    <w:rsid w:val="00EC7209"/>
    <w:rsid w:val="00EC7A3E"/>
    <w:rsid w:val="00ED0095"/>
    <w:rsid w:val="00ED0330"/>
    <w:rsid w:val="00ED03B7"/>
    <w:rsid w:val="00ED03D1"/>
    <w:rsid w:val="00ED046D"/>
    <w:rsid w:val="00ED0968"/>
    <w:rsid w:val="00ED1327"/>
    <w:rsid w:val="00ED13D1"/>
    <w:rsid w:val="00ED2A66"/>
    <w:rsid w:val="00ED2DAF"/>
    <w:rsid w:val="00ED3280"/>
    <w:rsid w:val="00ED32F8"/>
    <w:rsid w:val="00ED3AF7"/>
    <w:rsid w:val="00ED3E95"/>
    <w:rsid w:val="00ED41D9"/>
    <w:rsid w:val="00ED4955"/>
    <w:rsid w:val="00ED598A"/>
    <w:rsid w:val="00ED5E7B"/>
    <w:rsid w:val="00ED6AB8"/>
    <w:rsid w:val="00ED6AEE"/>
    <w:rsid w:val="00EE0556"/>
    <w:rsid w:val="00EE1A1F"/>
    <w:rsid w:val="00EE1DAB"/>
    <w:rsid w:val="00EE1DF3"/>
    <w:rsid w:val="00EE2264"/>
    <w:rsid w:val="00EE4DAE"/>
    <w:rsid w:val="00EE594F"/>
    <w:rsid w:val="00EE5AB8"/>
    <w:rsid w:val="00EE6DB2"/>
    <w:rsid w:val="00EE76C8"/>
    <w:rsid w:val="00EE7FD0"/>
    <w:rsid w:val="00EF0579"/>
    <w:rsid w:val="00EF159A"/>
    <w:rsid w:val="00EF1AB4"/>
    <w:rsid w:val="00EF21BC"/>
    <w:rsid w:val="00EF21DF"/>
    <w:rsid w:val="00EF25C8"/>
    <w:rsid w:val="00EF2C3D"/>
    <w:rsid w:val="00EF2F22"/>
    <w:rsid w:val="00EF32DD"/>
    <w:rsid w:val="00EF3A5D"/>
    <w:rsid w:val="00EF4108"/>
    <w:rsid w:val="00EF65C9"/>
    <w:rsid w:val="00EF6864"/>
    <w:rsid w:val="00EF6DBD"/>
    <w:rsid w:val="00EF772C"/>
    <w:rsid w:val="00EF7AA9"/>
    <w:rsid w:val="00F0035C"/>
    <w:rsid w:val="00F00BD2"/>
    <w:rsid w:val="00F015BF"/>
    <w:rsid w:val="00F015FC"/>
    <w:rsid w:val="00F01C45"/>
    <w:rsid w:val="00F01ECD"/>
    <w:rsid w:val="00F022D8"/>
    <w:rsid w:val="00F0238C"/>
    <w:rsid w:val="00F0430F"/>
    <w:rsid w:val="00F05075"/>
    <w:rsid w:val="00F050F9"/>
    <w:rsid w:val="00F060B7"/>
    <w:rsid w:val="00F063C6"/>
    <w:rsid w:val="00F0752A"/>
    <w:rsid w:val="00F07DF6"/>
    <w:rsid w:val="00F1002F"/>
    <w:rsid w:val="00F1158E"/>
    <w:rsid w:val="00F123E5"/>
    <w:rsid w:val="00F1248A"/>
    <w:rsid w:val="00F129DD"/>
    <w:rsid w:val="00F12A31"/>
    <w:rsid w:val="00F12B0B"/>
    <w:rsid w:val="00F13510"/>
    <w:rsid w:val="00F13A1B"/>
    <w:rsid w:val="00F13AC4"/>
    <w:rsid w:val="00F14392"/>
    <w:rsid w:val="00F1479F"/>
    <w:rsid w:val="00F14891"/>
    <w:rsid w:val="00F15579"/>
    <w:rsid w:val="00F1563C"/>
    <w:rsid w:val="00F15970"/>
    <w:rsid w:val="00F159E0"/>
    <w:rsid w:val="00F15E8C"/>
    <w:rsid w:val="00F1633B"/>
    <w:rsid w:val="00F16BAE"/>
    <w:rsid w:val="00F16C25"/>
    <w:rsid w:val="00F16C52"/>
    <w:rsid w:val="00F16E6D"/>
    <w:rsid w:val="00F16F20"/>
    <w:rsid w:val="00F206E2"/>
    <w:rsid w:val="00F21120"/>
    <w:rsid w:val="00F21DA9"/>
    <w:rsid w:val="00F21DB9"/>
    <w:rsid w:val="00F21E07"/>
    <w:rsid w:val="00F21FA9"/>
    <w:rsid w:val="00F2276A"/>
    <w:rsid w:val="00F2320E"/>
    <w:rsid w:val="00F2425B"/>
    <w:rsid w:val="00F242CF"/>
    <w:rsid w:val="00F245E3"/>
    <w:rsid w:val="00F252AB"/>
    <w:rsid w:val="00F25429"/>
    <w:rsid w:val="00F25E7D"/>
    <w:rsid w:val="00F26B02"/>
    <w:rsid w:val="00F2715D"/>
    <w:rsid w:val="00F275B6"/>
    <w:rsid w:val="00F27BCA"/>
    <w:rsid w:val="00F27D74"/>
    <w:rsid w:val="00F27D82"/>
    <w:rsid w:val="00F3015E"/>
    <w:rsid w:val="00F30283"/>
    <w:rsid w:val="00F30730"/>
    <w:rsid w:val="00F30A1E"/>
    <w:rsid w:val="00F313D9"/>
    <w:rsid w:val="00F31A6E"/>
    <w:rsid w:val="00F31CE2"/>
    <w:rsid w:val="00F31F14"/>
    <w:rsid w:val="00F325FC"/>
    <w:rsid w:val="00F32AC7"/>
    <w:rsid w:val="00F33633"/>
    <w:rsid w:val="00F33949"/>
    <w:rsid w:val="00F33D6E"/>
    <w:rsid w:val="00F343CC"/>
    <w:rsid w:val="00F345FC"/>
    <w:rsid w:val="00F34E64"/>
    <w:rsid w:val="00F35651"/>
    <w:rsid w:val="00F35AEC"/>
    <w:rsid w:val="00F36903"/>
    <w:rsid w:val="00F369B0"/>
    <w:rsid w:val="00F372D9"/>
    <w:rsid w:val="00F3748D"/>
    <w:rsid w:val="00F376A2"/>
    <w:rsid w:val="00F37B4B"/>
    <w:rsid w:val="00F40F44"/>
    <w:rsid w:val="00F417AF"/>
    <w:rsid w:val="00F41AC8"/>
    <w:rsid w:val="00F42488"/>
    <w:rsid w:val="00F42D60"/>
    <w:rsid w:val="00F43009"/>
    <w:rsid w:val="00F433C2"/>
    <w:rsid w:val="00F43F30"/>
    <w:rsid w:val="00F44681"/>
    <w:rsid w:val="00F44916"/>
    <w:rsid w:val="00F455B6"/>
    <w:rsid w:val="00F45A93"/>
    <w:rsid w:val="00F461CD"/>
    <w:rsid w:val="00F46A4E"/>
    <w:rsid w:val="00F46D0C"/>
    <w:rsid w:val="00F4728D"/>
    <w:rsid w:val="00F47325"/>
    <w:rsid w:val="00F47477"/>
    <w:rsid w:val="00F474F5"/>
    <w:rsid w:val="00F4752F"/>
    <w:rsid w:val="00F47C93"/>
    <w:rsid w:val="00F505C3"/>
    <w:rsid w:val="00F5149A"/>
    <w:rsid w:val="00F5166B"/>
    <w:rsid w:val="00F51E6E"/>
    <w:rsid w:val="00F525BF"/>
    <w:rsid w:val="00F52BEA"/>
    <w:rsid w:val="00F52C2B"/>
    <w:rsid w:val="00F52E80"/>
    <w:rsid w:val="00F533B8"/>
    <w:rsid w:val="00F54B33"/>
    <w:rsid w:val="00F54C33"/>
    <w:rsid w:val="00F54F71"/>
    <w:rsid w:val="00F551BC"/>
    <w:rsid w:val="00F55AEF"/>
    <w:rsid w:val="00F56761"/>
    <w:rsid w:val="00F56BC6"/>
    <w:rsid w:val="00F56FFA"/>
    <w:rsid w:val="00F57388"/>
    <w:rsid w:val="00F577FA"/>
    <w:rsid w:val="00F60356"/>
    <w:rsid w:val="00F61628"/>
    <w:rsid w:val="00F62915"/>
    <w:rsid w:val="00F63087"/>
    <w:rsid w:val="00F63333"/>
    <w:rsid w:val="00F6355F"/>
    <w:rsid w:val="00F63DA3"/>
    <w:rsid w:val="00F6426C"/>
    <w:rsid w:val="00F65316"/>
    <w:rsid w:val="00F65A12"/>
    <w:rsid w:val="00F65A54"/>
    <w:rsid w:val="00F65EEB"/>
    <w:rsid w:val="00F65FD6"/>
    <w:rsid w:val="00F6615C"/>
    <w:rsid w:val="00F66424"/>
    <w:rsid w:val="00F668A5"/>
    <w:rsid w:val="00F6706B"/>
    <w:rsid w:val="00F67E58"/>
    <w:rsid w:val="00F709B4"/>
    <w:rsid w:val="00F714C5"/>
    <w:rsid w:val="00F719DB"/>
    <w:rsid w:val="00F7231C"/>
    <w:rsid w:val="00F734BD"/>
    <w:rsid w:val="00F73DDD"/>
    <w:rsid w:val="00F744A2"/>
    <w:rsid w:val="00F74AB9"/>
    <w:rsid w:val="00F74E01"/>
    <w:rsid w:val="00F74E35"/>
    <w:rsid w:val="00F76042"/>
    <w:rsid w:val="00F76295"/>
    <w:rsid w:val="00F763DE"/>
    <w:rsid w:val="00F7742F"/>
    <w:rsid w:val="00F77566"/>
    <w:rsid w:val="00F818FC"/>
    <w:rsid w:val="00F81FA8"/>
    <w:rsid w:val="00F81FC8"/>
    <w:rsid w:val="00F8273C"/>
    <w:rsid w:val="00F82785"/>
    <w:rsid w:val="00F82898"/>
    <w:rsid w:val="00F836E0"/>
    <w:rsid w:val="00F83878"/>
    <w:rsid w:val="00F83E2C"/>
    <w:rsid w:val="00F8593B"/>
    <w:rsid w:val="00F863C3"/>
    <w:rsid w:val="00F86BD1"/>
    <w:rsid w:val="00F874D5"/>
    <w:rsid w:val="00F876AB"/>
    <w:rsid w:val="00F879B9"/>
    <w:rsid w:val="00F909BC"/>
    <w:rsid w:val="00F912E7"/>
    <w:rsid w:val="00F91326"/>
    <w:rsid w:val="00F91AFE"/>
    <w:rsid w:val="00F9238F"/>
    <w:rsid w:val="00F92743"/>
    <w:rsid w:val="00F92DD3"/>
    <w:rsid w:val="00F935D9"/>
    <w:rsid w:val="00F93952"/>
    <w:rsid w:val="00F93F5E"/>
    <w:rsid w:val="00F93FA0"/>
    <w:rsid w:val="00F9407A"/>
    <w:rsid w:val="00F94318"/>
    <w:rsid w:val="00F94798"/>
    <w:rsid w:val="00F94CCD"/>
    <w:rsid w:val="00F95013"/>
    <w:rsid w:val="00F95248"/>
    <w:rsid w:val="00F95C57"/>
    <w:rsid w:val="00F96CE2"/>
    <w:rsid w:val="00F9700A"/>
    <w:rsid w:val="00F97437"/>
    <w:rsid w:val="00F978EA"/>
    <w:rsid w:val="00F97E80"/>
    <w:rsid w:val="00FA0726"/>
    <w:rsid w:val="00FA0CE1"/>
    <w:rsid w:val="00FA14E7"/>
    <w:rsid w:val="00FA1527"/>
    <w:rsid w:val="00FA16FC"/>
    <w:rsid w:val="00FA185C"/>
    <w:rsid w:val="00FA1E03"/>
    <w:rsid w:val="00FA200F"/>
    <w:rsid w:val="00FA21F8"/>
    <w:rsid w:val="00FA2322"/>
    <w:rsid w:val="00FA2478"/>
    <w:rsid w:val="00FA2A9E"/>
    <w:rsid w:val="00FA3F77"/>
    <w:rsid w:val="00FA4558"/>
    <w:rsid w:val="00FA487C"/>
    <w:rsid w:val="00FA4BB0"/>
    <w:rsid w:val="00FA4D59"/>
    <w:rsid w:val="00FA4EF4"/>
    <w:rsid w:val="00FA5A85"/>
    <w:rsid w:val="00FA6363"/>
    <w:rsid w:val="00FA652E"/>
    <w:rsid w:val="00FB017F"/>
    <w:rsid w:val="00FB0CA9"/>
    <w:rsid w:val="00FB1535"/>
    <w:rsid w:val="00FB1B23"/>
    <w:rsid w:val="00FB207C"/>
    <w:rsid w:val="00FB20FF"/>
    <w:rsid w:val="00FB2122"/>
    <w:rsid w:val="00FB42EE"/>
    <w:rsid w:val="00FB581C"/>
    <w:rsid w:val="00FB5A00"/>
    <w:rsid w:val="00FB5DF5"/>
    <w:rsid w:val="00FB665C"/>
    <w:rsid w:val="00FB6950"/>
    <w:rsid w:val="00FC06BE"/>
    <w:rsid w:val="00FC0955"/>
    <w:rsid w:val="00FC0B3F"/>
    <w:rsid w:val="00FC0EDA"/>
    <w:rsid w:val="00FC10DA"/>
    <w:rsid w:val="00FC1722"/>
    <w:rsid w:val="00FC21AD"/>
    <w:rsid w:val="00FC24C7"/>
    <w:rsid w:val="00FC260B"/>
    <w:rsid w:val="00FC311D"/>
    <w:rsid w:val="00FC35B1"/>
    <w:rsid w:val="00FC36FB"/>
    <w:rsid w:val="00FC43F2"/>
    <w:rsid w:val="00FC4C76"/>
    <w:rsid w:val="00FC4F12"/>
    <w:rsid w:val="00FC5264"/>
    <w:rsid w:val="00FC58C5"/>
    <w:rsid w:val="00FC61F5"/>
    <w:rsid w:val="00FC664F"/>
    <w:rsid w:val="00FC6A95"/>
    <w:rsid w:val="00FC6CC9"/>
    <w:rsid w:val="00FC72D0"/>
    <w:rsid w:val="00FC7712"/>
    <w:rsid w:val="00FC7867"/>
    <w:rsid w:val="00FD113F"/>
    <w:rsid w:val="00FD150B"/>
    <w:rsid w:val="00FD185A"/>
    <w:rsid w:val="00FD2348"/>
    <w:rsid w:val="00FD2C62"/>
    <w:rsid w:val="00FD4912"/>
    <w:rsid w:val="00FD49CE"/>
    <w:rsid w:val="00FD6823"/>
    <w:rsid w:val="00FD7335"/>
    <w:rsid w:val="00FE0218"/>
    <w:rsid w:val="00FE16E0"/>
    <w:rsid w:val="00FE18E8"/>
    <w:rsid w:val="00FE191E"/>
    <w:rsid w:val="00FE2E79"/>
    <w:rsid w:val="00FE322C"/>
    <w:rsid w:val="00FE3A87"/>
    <w:rsid w:val="00FE40C4"/>
    <w:rsid w:val="00FE44CE"/>
    <w:rsid w:val="00FE44E8"/>
    <w:rsid w:val="00FE5F1A"/>
    <w:rsid w:val="00FE639A"/>
    <w:rsid w:val="00FE6BA8"/>
    <w:rsid w:val="00FE7F72"/>
    <w:rsid w:val="00FF0434"/>
    <w:rsid w:val="00FF0B6C"/>
    <w:rsid w:val="00FF0CC9"/>
    <w:rsid w:val="00FF0DEF"/>
    <w:rsid w:val="00FF1D8F"/>
    <w:rsid w:val="00FF2A5C"/>
    <w:rsid w:val="00FF3016"/>
    <w:rsid w:val="00FF301F"/>
    <w:rsid w:val="00FF35DF"/>
    <w:rsid w:val="00FF3FDA"/>
    <w:rsid w:val="00FF4329"/>
    <w:rsid w:val="00FF4965"/>
    <w:rsid w:val="00FF4B67"/>
    <w:rsid w:val="00FF50B5"/>
    <w:rsid w:val="00FF53FC"/>
    <w:rsid w:val="00FF5A29"/>
    <w:rsid w:val="00FF5BCF"/>
    <w:rsid w:val="00FF5D88"/>
    <w:rsid w:val="010BA996"/>
    <w:rsid w:val="090947AC"/>
    <w:rsid w:val="0A42BDCB"/>
    <w:rsid w:val="0AE1EB85"/>
    <w:rsid w:val="1184FFC7"/>
    <w:rsid w:val="14A2C234"/>
    <w:rsid w:val="1A456199"/>
    <w:rsid w:val="1A9C56DD"/>
    <w:rsid w:val="1C3CC107"/>
    <w:rsid w:val="1F634AA4"/>
    <w:rsid w:val="20FAEC31"/>
    <w:rsid w:val="268422AD"/>
    <w:rsid w:val="2CFBAB9C"/>
    <w:rsid w:val="2DEF02C8"/>
    <w:rsid w:val="2EF2EE47"/>
    <w:rsid w:val="2FD2B226"/>
    <w:rsid w:val="3043C481"/>
    <w:rsid w:val="3322E220"/>
    <w:rsid w:val="350669C0"/>
    <w:rsid w:val="36E7BD8D"/>
    <w:rsid w:val="39E2B5C8"/>
    <w:rsid w:val="3C09E6C0"/>
    <w:rsid w:val="3C1DA123"/>
    <w:rsid w:val="419F60B8"/>
    <w:rsid w:val="421B3FA2"/>
    <w:rsid w:val="43685477"/>
    <w:rsid w:val="44DB6914"/>
    <w:rsid w:val="478AFA93"/>
    <w:rsid w:val="4C56BB87"/>
    <w:rsid w:val="4D3EF884"/>
    <w:rsid w:val="58043BE3"/>
    <w:rsid w:val="5BB04DB7"/>
    <w:rsid w:val="5D25C622"/>
    <w:rsid w:val="5F90DAF1"/>
    <w:rsid w:val="60324422"/>
    <w:rsid w:val="6636BE77"/>
    <w:rsid w:val="677DEE02"/>
    <w:rsid w:val="69ABEB02"/>
    <w:rsid w:val="6A84CA34"/>
    <w:rsid w:val="6E794330"/>
    <w:rsid w:val="6E9C30B6"/>
    <w:rsid w:val="728239E3"/>
    <w:rsid w:val="79A15E81"/>
    <w:rsid w:val="7B0AC891"/>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BB1AB6CD-DE55-4E6C-8291-93851895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3C29"/>
    <w:pPr>
      <w:spacing w:after="120" w:line="360" w:lineRule="auto"/>
      <w:ind w:firstLine="720"/>
      <w:jc w:val="both"/>
    </w:pPr>
    <w:rPr>
      <w:sz w:val="24"/>
      <w:szCs w:val="24"/>
      <w:lang w:val="en-US" w:eastAsia="en-US"/>
    </w:rPr>
  </w:style>
  <w:style w:type="paragraph" w:styleId="Heading1">
    <w:name w:val="heading 1"/>
    <w:basedOn w:val="Normal"/>
    <w:next w:val="Normal"/>
    <w:link w:val="Heading1Char"/>
    <w:autoRedefine/>
    <w:uiPriority w:val="9"/>
    <w:qFormat/>
    <w:rsid w:val="00415288"/>
    <w:pPr>
      <w:keepNext/>
      <w:pageBreakBefore/>
      <w:numPr>
        <w:numId w:val="2"/>
      </w:numPr>
      <w:spacing w:before="360" w:after="480"/>
      <w:outlineLvl w:val="0"/>
    </w:pPr>
    <w:rPr>
      <w:rFonts w:cs="Arial"/>
      <w:b/>
      <w:bCs/>
      <w:kern w:val="32"/>
      <w:sz w:val="36"/>
      <w:szCs w:val="32"/>
    </w:rPr>
  </w:style>
  <w:style w:type="paragraph" w:styleId="Heading2">
    <w:name w:val="heading 2"/>
    <w:basedOn w:val="Normal"/>
    <w:next w:val="Normal"/>
    <w:link w:val="Heading2Char"/>
    <w:autoRedefine/>
    <w:qFormat/>
    <w:pPr>
      <w:keepNext/>
      <w:numPr>
        <w:ilvl w:val="1"/>
        <w:numId w:val="2"/>
      </w:numPr>
      <w:spacing w:before="240" w:after="60"/>
      <w:outlineLvl w:val="1"/>
    </w:pPr>
    <w:rPr>
      <w:rFonts w:cs="Arial"/>
      <w:b/>
      <w:bCs/>
      <w:iCs/>
      <w:sz w:val="32"/>
      <w:szCs w:val="28"/>
    </w:rPr>
  </w:style>
  <w:style w:type="paragraph" w:styleId="Heading3">
    <w:name w:val="heading 3"/>
    <w:basedOn w:val="Normal"/>
    <w:next w:val="Normal"/>
    <w:autoRedefine/>
    <w:qFormat/>
    <w:pPr>
      <w:keepNext/>
      <w:numPr>
        <w:ilvl w:val="2"/>
        <w:numId w:val="2"/>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qFormat/>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numPr>
        <w:numId w:val="0"/>
      </w:numPr>
      <w:spacing w:before="240"/>
    </w:pPr>
  </w:style>
  <w:style w:type="paragraph" w:styleId="Caption">
    <w:name w:val="caption"/>
    <w:basedOn w:val="Normal"/>
    <w:next w:val="Normal"/>
    <w:autoRedefine/>
    <w:qFormat/>
    <w:rsid w:val="007A4231"/>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qFormat/>
    <w:rsid w:val="003F5425"/>
    <w:rPr>
      <w:b/>
      <w:bCs/>
    </w:rPr>
  </w:style>
  <w:style w:type="paragraph" w:customStyle="1" w:styleId="Picture">
    <w:name w:val="Picture"/>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Code">
    <w:name w:val="Code"/>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Headline">
    <w:name w:val="Headline"/>
    <w:basedOn w:val="Fejezetcimszmozsnlkl"/>
    <w:next w:val="Normal"/>
    <w:qFormat/>
    <w:rsid w:val="00B96880"/>
    <w:pPr>
      <w:outlineLvl w:val="9"/>
    </w:pPr>
    <w:rPr>
      <w:noProof/>
    </w:rPr>
  </w:style>
  <w:style w:type="character" w:styleId="CommentReference">
    <w:name w:val="annotation reference"/>
    <w:basedOn w:val="DefaultParagraphFont"/>
    <w:rsid w:val="00630A92"/>
    <w:rPr>
      <w:sz w:val="16"/>
      <w:szCs w:val="16"/>
    </w:rPr>
  </w:style>
  <w:style w:type="paragraph" w:styleId="CommentText">
    <w:name w:val="annotation text"/>
    <w:basedOn w:val="Normal"/>
    <w:link w:val="CommentTextChar"/>
    <w:rsid w:val="00630A92"/>
    <w:pPr>
      <w:spacing w:line="240" w:lineRule="auto"/>
    </w:pPr>
    <w:rPr>
      <w:sz w:val="20"/>
      <w:szCs w:val="20"/>
    </w:rPr>
  </w:style>
  <w:style w:type="character" w:customStyle="1" w:styleId="CommentTextChar">
    <w:name w:val="Comment Text Char"/>
    <w:basedOn w:val="DefaultParagraphFont"/>
    <w:link w:val="CommentText"/>
    <w:rsid w:val="00630A92"/>
    <w:rPr>
      <w:lang w:eastAsia="en-US"/>
    </w:rPr>
  </w:style>
  <w:style w:type="paragraph" w:styleId="CommentSubject">
    <w:name w:val="annotation subject"/>
    <w:basedOn w:val="CommentText"/>
    <w:next w:val="CommentText"/>
    <w:link w:val="CommentSubjectChar"/>
    <w:rsid w:val="00630A92"/>
    <w:rPr>
      <w:b/>
      <w:bCs/>
    </w:rPr>
  </w:style>
  <w:style w:type="character" w:customStyle="1" w:styleId="CommentSubjectChar">
    <w:name w:val="Comment Subject Char"/>
    <w:basedOn w:val="CommentTextChar"/>
    <w:link w:val="CommentSubject"/>
    <w:rsid w:val="00630A92"/>
    <w:rPr>
      <w:b/>
      <w:bCs/>
      <w:lang w:eastAsia="en-US"/>
    </w:rPr>
  </w:style>
  <w:style w:type="character" w:customStyle="1" w:styleId="Heading1Char">
    <w:name w:val="Heading 1 Char"/>
    <w:basedOn w:val="DefaultParagraphFont"/>
    <w:link w:val="Heading1"/>
    <w:uiPriority w:val="9"/>
    <w:rsid w:val="00415288"/>
    <w:rPr>
      <w:rFonts w:cs="Arial"/>
      <w:b/>
      <w:bCs/>
      <w:kern w:val="32"/>
      <w:sz w:val="36"/>
      <w:szCs w:val="32"/>
      <w:lang w:eastAsia="en-US"/>
    </w:rPr>
  </w:style>
  <w:style w:type="paragraph" w:styleId="Bibliography">
    <w:name w:val="Bibliography"/>
    <w:basedOn w:val="Normal"/>
    <w:next w:val="Normal"/>
    <w:uiPriority w:val="37"/>
    <w:unhideWhenUsed/>
    <w:rsid w:val="009B2EED"/>
    <w:pPr>
      <w:ind w:firstLine="0"/>
    </w:pPr>
    <w:rPr>
      <w:noProof/>
    </w:rPr>
  </w:style>
  <w:style w:type="paragraph" w:styleId="Revision">
    <w:name w:val="Revision"/>
    <w:hidden/>
    <w:uiPriority w:val="99"/>
    <w:semiHidden/>
    <w:rsid w:val="0046068C"/>
    <w:rPr>
      <w:sz w:val="24"/>
      <w:szCs w:val="24"/>
      <w:lang w:eastAsia="en-US"/>
    </w:rPr>
  </w:style>
  <w:style w:type="table" w:styleId="TableGrid">
    <w:name w:val="Table Grid"/>
    <w:basedOn w:val="TableNormal"/>
    <w:rsid w:val="00260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512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rsid w:val="000C3C29"/>
    <w:rPr>
      <w:rFonts w:cs="Arial"/>
      <w:b/>
      <w:bCs/>
      <w:iCs/>
      <w:sz w:val="32"/>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264">
      <w:bodyDiv w:val="1"/>
      <w:marLeft w:val="0"/>
      <w:marRight w:val="0"/>
      <w:marTop w:val="0"/>
      <w:marBottom w:val="0"/>
      <w:divBdr>
        <w:top w:val="none" w:sz="0" w:space="0" w:color="auto"/>
        <w:left w:val="none" w:sz="0" w:space="0" w:color="auto"/>
        <w:bottom w:val="none" w:sz="0" w:space="0" w:color="auto"/>
        <w:right w:val="none" w:sz="0" w:space="0" w:color="auto"/>
      </w:divBdr>
    </w:div>
    <w:div w:id="6058180">
      <w:bodyDiv w:val="1"/>
      <w:marLeft w:val="0"/>
      <w:marRight w:val="0"/>
      <w:marTop w:val="0"/>
      <w:marBottom w:val="0"/>
      <w:divBdr>
        <w:top w:val="none" w:sz="0" w:space="0" w:color="auto"/>
        <w:left w:val="none" w:sz="0" w:space="0" w:color="auto"/>
        <w:bottom w:val="none" w:sz="0" w:space="0" w:color="auto"/>
        <w:right w:val="none" w:sz="0" w:space="0" w:color="auto"/>
      </w:divBdr>
    </w:div>
    <w:div w:id="14161635">
      <w:bodyDiv w:val="1"/>
      <w:marLeft w:val="0"/>
      <w:marRight w:val="0"/>
      <w:marTop w:val="0"/>
      <w:marBottom w:val="0"/>
      <w:divBdr>
        <w:top w:val="none" w:sz="0" w:space="0" w:color="auto"/>
        <w:left w:val="none" w:sz="0" w:space="0" w:color="auto"/>
        <w:bottom w:val="none" w:sz="0" w:space="0" w:color="auto"/>
        <w:right w:val="none" w:sz="0" w:space="0" w:color="auto"/>
      </w:divBdr>
    </w:div>
    <w:div w:id="14501521">
      <w:bodyDiv w:val="1"/>
      <w:marLeft w:val="0"/>
      <w:marRight w:val="0"/>
      <w:marTop w:val="0"/>
      <w:marBottom w:val="0"/>
      <w:divBdr>
        <w:top w:val="none" w:sz="0" w:space="0" w:color="auto"/>
        <w:left w:val="none" w:sz="0" w:space="0" w:color="auto"/>
        <w:bottom w:val="none" w:sz="0" w:space="0" w:color="auto"/>
        <w:right w:val="none" w:sz="0" w:space="0" w:color="auto"/>
      </w:divBdr>
    </w:div>
    <w:div w:id="15885990">
      <w:bodyDiv w:val="1"/>
      <w:marLeft w:val="0"/>
      <w:marRight w:val="0"/>
      <w:marTop w:val="0"/>
      <w:marBottom w:val="0"/>
      <w:divBdr>
        <w:top w:val="none" w:sz="0" w:space="0" w:color="auto"/>
        <w:left w:val="none" w:sz="0" w:space="0" w:color="auto"/>
        <w:bottom w:val="none" w:sz="0" w:space="0" w:color="auto"/>
        <w:right w:val="none" w:sz="0" w:space="0" w:color="auto"/>
      </w:divBdr>
    </w:div>
    <w:div w:id="20594847">
      <w:bodyDiv w:val="1"/>
      <w:marLeft w:val="0"/>
      <w:marRight w:val="0"/>
      <w:marTop w:val="0"/>
      <w:marBottom w:val="0"/>
      <w:divBdr>
        <w:top w:val="none" w:sz="0" w:space="0" w:color="auto"/>
        <w:left w:val="none" w:sz="0" w:space="0" w:color="auto"/>
        <w:bottom w:val="none" w:sz="0" w:space="0" w:color="auto"/>
        <w:right w:val="none" w:sz="0" w:space="0" w:color="auto"/>
      </w:divBdr>
    </w:div>
    <w:div w:id="25914586">
      <w:bodyDiv w:val="1"/>
      <w:marLeft w:val="0"/>
      <w:marRight w:val="0"/>
      <w:marTop w:val="0"/>
      <w:marBottom w:val="0"/>
      <w:divBdr>
        <w:top w:val="none" w:sz="0" w:space="0" w:color="auto"/>
        <w:left w:val="none" w:sz="0" w:space="0" w:color="auto"/>
        <w:bottom w:val="none" w:sz="0" w:space="0" w:color="auto"/>
        <w:right w:val="none" w:sz="0" w:space="0" w:color="auto"/>
      </w:divBdr>
    </w:div>
    <w:div w:id="28335845">
      <w:bodyDiv w:val="1"/>
      <w:marLeft w:val="0"/>
      <w:marRight w:val="0"/>
      <w:marTop w:val="0"/>
      <w:marBottom w:val="0"/>
      <w:divBdr>
        <w:top w:val="none" w:sz="0" w:space="0" w:color="auto"/>
        <w:left w:val="none" w:sz="0" w:space="0" w:color="auto"/>
        <w:bottom w:val="none" w:sz="0" w:space="0" w:color="auto"/>
        <w:right w:val="none" w:sz="0" w:space="0" w:color="auto"/>
      </w:divBdr>
    </w:div>
    <w:div w:id="33046321">
      <w:bodyDiv w:val="1"/>
      <w:marLeft w:val="0"/>
      <w:marRight w:val="0"/>
      <w:marTop w:val="0"/>
      <w:marBottom w:val="0"/>
      <w:divBdr>
        <w:top w:val="none" w:sz="0" w:space="0" w:color="auto"/>
        <w:left w:val="none" w:sz="0" w:space="0" w:color="auto"/>
        <w:bottom w:val="none" w:sz="0" w:space="0" w:color="auto"/>
        <w:right w:val="none" w:sz="0" w:space="0" w:color="auto"/>
      </w:divBdr>
    </w:div>
    <w:div w:id="33819372">
      <w:bodyDiv w:val="1"/>
      <w:marLeft w:val="0"/>
      <w:marRight w:val="0"/>
      <w:marTop w:val="0"/>
      <w:marBottom w:val="0"/>
      <w:divBdr>
        <w:top w:val="none" w:sz="0" w:space="0" w:color="auto"/>
        <w:left w:val="none" w:sz="0" w:space="0" w:color="auto"/>
        <w:bottom w:val="none" w:sz="0" w:space="0" w:color="auto"/>
        <w:right w:val="none" w:sz="0" w:space="0" w:color="auto"/>
      </w:divBdr>
    </w:div>
    <w:div w:id="39212192">
      <w:bodyDiv w:val="1"/>
      <w:marLeft w:val="0"/>
      <w:marRight w:val="0"/>
      <w:marTop w:val="0"/>
      <w:marBottom w:val="0"/>
      <w:divBdr>
        <w:top w:val="none" w:sz="0" w:space="0" w:color="auto"/>
        <w:left w:val="none" w:sz="0" w:space="0" w:color="auto"/>
        <w:bottom w:val="none" w:sz="0" w:space="0" w:color="auto"/>
        <w:right w:val="none" w:sz="0" w:space="0" w:color="auto"/>
      </w:divBdr>
    </w:div>
    <w:div w:id="41905648">
      <w:bodyDiv w:val="1"/>
      <w:marLeft w:val="0"/>
      <w:marRight w:val="0"/>
      <w:marTop w:val="0"/>
      <w:marBottom w:val="0"/>
      <w:divBdr>
        <w:top w:val="none" w:sz="0" w:space="0" w:color="auto"/>
        <w:left w:val="none" w:sz="0" w:space="0" w:color="auto"/>
        <w:bottom w:val="none" w:sz="0" w:space="0" w:color="auto"/>
        <w:right w:val="none" w:sz="0" w:space="0" w:color="auto"/>
      </w:divBdr>
    </w:div>
    <w:div w:id="48463370">
      <w:bodyDiv w:val="1"/>
      <w:marLeft w:val="0"/>
      <w:marRight w:val="0"/>
      <w:marTop w:val="0"/>
      <w:marBottom w:val="0"/>
      <w:divBdr>
        <w:top w:val="none" w:sz="0" w:space="0" w:color="auto"/>
        <w:left w:val="none" w:sz="0" w:space="0" w:color="auto"/>
        <w:bottom w:val="none" w:sz="0" w:space="0" w:color="auto"/>
        <w:right w:val="none" w:sz="0" w:space="0" w:color="auto"/>
      </w:divBdr>
    </w:div>
    <w:div w:id="55591390">
      <w:bodyDiv w:val="1"/>
      <w:marLeft w:val="0"/>
      <w:marRight w:val="0"/>
      <w:marTop w:val="0"/>
      <w:marBottom w:val="0"/>
      <w:divBdr>
        <w:top w:val="none" w:sz="0" w:space="0" w:color="auto"/>
        <w:left w:val="none" w:sz="0" w:space="0" w:color="auto"/>
        <w:bottom w:val="none" w:sz="0" w:space="0" w:color="auto"/>
        <w:right w:val="none" w:sz="0" w:space="0" w:color="auto"/>
      </w:divBdr>
    </w:div>
    <w:div w:id="57557277">
      <w:bodyDiv w:val="1"/>
      <w:marLeft w:val="0"/>
      <w:marRight w:val="0"/>
      <w:marTop w:val="0"/>
      <w:marBottom w:val="0"/>
      <w:divBdr>
        <w:top w:val="none" w:sz="0" w:space="0" w:color="auto"/>
        <w:left w:val="none" w:sz="0" w:space="0" w:color="auto"/>
        <w:bottom w:val="none" w:sz="0" w:space="0" w:color="auto"/>
        <w:right w:val="none" w:sz="0" w:space="0" w:color="auto"/>
      </w:divBdr>
    </w:div>
    <w:div w:id="58752508">
      <w:bodyDiv w:val="1"/>
      <w:marLeft w:val="0"/>
      <w:marRight w:val="0"/>
      <w:marTop w:val="0"/>
      <w:marBottom w:val="0"/>
      <w:divBdr>
        <w:top w:val="none" w:sz="0" w:space="0" w:color="auto"/>
        <w:left w:val="none" w:sz="0" w:space="0" w:color="auto"/>
        <w:bottom w:val="none" w:sz="0" w:space="0" w:color="auto"/>
        <w:right w:val="none" w:sz="0" w:space="0" w:color="auto"/>
      </w:divBdr>
    </w:div>
    <w:div w:id="59254213">
      <w:bodyDiv w:val="1"/>
      <w:marLeft w:val="0"/>
      <w:marRight w:val="0"/>
      <w:marTop w:val="0"/>
      <w:marBottom w:val="0"/>
      <w:divBdr>
        <w:top w:val="none" w:sz="0" w:space="0" w:color="auto"/>
        <w:left w:val="none" w:sz="0" w:space="0" w:color="auto"/>
        <w:bottom w:val="none" w:sz="0" w:space="0" w:color="auto"/>
        <w:right w:val="none" w:sz="0" w:space="0" w:color="auto"/>
      </w:divBdr>
    </w:div>
    <w:div w:id="62141598">
      <w:bodyDiv w:val="1"/>
      <w:marLeft w:val="0"/>
      <w:marRight w:val="0"/>
      <w:marTop w:val="0"/>
      <w:marBottom w:val="0"/>
      <w:divBdr>
        <w:top w:val="none" w:sz="0" w:space="0" w:color="auto"/>
        <w:left w:val="none" w:sz="0" w:space="0" w:color="auto"/>
        <w:bottom w:val="none" w:sz="0" w:space="0" w:color="auto"/>
        <w:right w:val="none" w:sz="0" w:space="0" w:color="auto"/>
      </w:divBdr>
    </w:div>
    <w:div w:id="70395926">
      <w:bodyDiv w:val="1"/>
      <w:marLeft w:val="0"/>
      <w:marRight w:val="0"/>
      <w:marTop w:val="0"/>
      <w:marBottom w:val="0"/>
      <w:divBdr>
        <w:top w:val="none" w:sz="0" w:space="0" w:color="auto"/>
        <w:left w:val="none" w:sz="0" w:space="0" w:color="auto"/>
        <w:bottom w:val="none" w:sz="0" w:space="0" w:color="auto"/>
        <w:right w:val="none" w:sz="0" w:space="0" w:color="auto"/>
      </w:divBdr>
    </w:div>
    <w:div w:id="71854484">
      <w:bodyDiv w:val="1"/>
      <w:marLeft w:val="0"/>
      <w:marRight w:val="0"/>
      <w:marTop w:val="0"/>
      <w:marBottom w:val="0"/>
      <w:divBdr>
        <w:top w:val="none" w:sz="0" w:space="0" w:color="auto"/>
        <w:left w:val="none" w:sz="0" w:space="0" w:color="auto"/>
        <w:bottom w:val="none" w:sz="0" w:space="0" w:color="auto"/>
        <w:right w:val="none" w:sz="0" w:space="0" w:color="auto"/>
      </w:divBdr>
    </w:div>
    <w:div w:id="73169744">
      <w:bodyDiv w:val="1"/>
      <w:marLeft w:val="0"/>
      <w:marRight w:val="0"/>
      <w:marTop w:val="0"/>
      <w:marBottom w:val="0"/>
      <w:divBdr>
        <w:top w:val="none" w:sz="0" w:space="0" w:color="auto"/>
        <w:left w:val="none" w:sz="0" w:space="0" w:color="auto"/>
        <w:bottom w:val="none" w:sz="0" w:space="0" w:color="auto"/>
        <w:right w:val="none" w:sz="0" w:space="0" w:color="auto"/>
      </w:divBdr>
    </w:div>
    <w:div w:id="73747643">
      <w:bodyDiv w:val="1"/>
      <w:marLeft w:val="0"/>
      <w:marRight w:val="0"/>
      <w:marTop w:val="0"/>
      <w:marBottom w:val="0"/>
      <w:divBdr>
        <w:top w:val="none" w:sz="0" w:space="0" w:color="auto"/>
        <w:left w:val="none" w:sz="0" w:space="0" w:color="auto"/>
        <w:bottom w:val="none" w:sz="0" w:space="0" w:color="auto"/>
        <w:right w:val="none" w:sz="0" w:space="0" w:color="auto"/>
      </w:divBdr>
    </w:div>
    <w:div w:id="75320469">
      <w:bodyDiv w:val="1"/>
      <w:marLeft w:val="0"/>
      <w:marRight w:val="0"/>
      <w:marTop w:val="0"/>
      <w:marBottom w:val="0"/>
      <w:divBdr>
        <w:top w:val="none" w:sz="0" w:space="0" w:color="auto"/>
        <w:left w:val="none" w:sz="0" w:space="0" w:color="auto"/>
        <w:bottom w:val="none" w:sz="0" w:space="0" w:color="auto"/>
        <w:right w:val="none" w:sz="0" w:space="0" w:color="auto"/>
      </w:divBdr>
    </w:div>
    <w:div w:id="82340302">
      <w:bodyDiv w:val="1"/>
      <w:marLeft w:val="0"/>
      <w:marRight w:val="0"/>
      <w:marTop w:val="0"/>
      <w:marBottom w:val="0"/>
      <w:divBdr>
        <w:top w:val="none" w:sz="0" w:space="0" w:color="auto"/>
        <w:left w:val="none" w:sz="0" w:space="0" w:color="auto"/>
        <w:bottom w:val="none" w:sz="0" w:space="0" w:color="auto"/>
        <w:right w:val="none" w:sz="0" w:space="0" w:color="auto"/>
      </w:divBdr>
    </w:div>
    <w:div w:id="82579378">
      <w:bodyDiv w:val="1"/>
      <w:marLeft w:val="0"/>
      <w:marRight w:val="0"/>
      <w:marTop w:val="0"/>
      <w:marBottom w:val="0"/>
      <w:divBdr>
        <w:top w:val="none" w:sz="0" w:space="0" w:color="auto"/>
        <w:left w:val="none" w:sz="0" w:space="0" w:color="auto"/>
        <w:bottom w:val="none" w:sz="0" w:space="0" w:color="auto"/>
        <w:right w:val="none" w:sz="0" w:space="0" w:color="auto"/>
      </w:divBdr>
    </w:div>
    <w:div w:id="88158708">
      <w:bodyDiv w:val="1"/>
      <w:marLeft w:val="0"/>
      <w:marRight w:val="0"/>
      <w:marTop w:val="0"/>
      <w:marBottom w:val="0"/>
      <w:divBdr>
        <w:top w:val="none" w:sz="0" w:space="0" w:color="auto"/>
        <w:left w:val="none" w:sz="0" w:space="0" w:color="auto"/>
        <w:bottom w:val="none" w:sz="0" w:space="0" w:color="auto"/>
        <w:right w:val="none" w:sz="0" w:space="0" w:color="auto"/>
      </w:divBdr>
    </w:div>
    <w:div w:id="88425758">
      <w:bodyDiv w:val="1"/>
      <w:marLeft w:val="0"/>
      <w:marRight w:val="0"/>
      <w:marTop w:val="0"/>
      <w:marBottom w:val="0"/>
      <w:divBdr>
        <w:top w:val="none" w:sz="0" w:space="0" w:color="auto"/>
        <w:left w:val="none" w:sz="0" w:space="0" w:color="auto"/>
        <w:bottom w:val="none" w:sz="0" w:space="0" w:color="auto"/>
        <w:right w:val="none" w:sz="0" w:space="0" w:color="auto"/>
      </w:divBdr>
    </w:div>
    <w:div w:id="95954512">
      <w:bodyDiv w:val="1"/>
      <w:marLeft w:val="0"/>
      <w:marRight w:val="0"/>
      <w:marTop w:val="0"/>
      <w:marBottom w:val="0"/>
      <w:divBdr>
        <w:top w:val="none" w:sz="0" w:space="0" w:color="auto"/>
        <w:left w:val="none" w:sz="0" w:space="0" w:color="auto"/>
        <w:bottom w:val="none" w:sz="0" w:space="0" w:color="auto"/>
        <w:right w:val="none" w:sz="0" w:space="0" w:color="auto"/>
      </w:divBdr>
    </w:div>
    <w:div w:id="97020048">
      <w:bodyDiv w:val="1"/>
      <w:marLeft w:val="0"/>
      <w:marRight w:val="0"/>
      <w:marTop w:val="0"/>
      <w:marBottom w:val="0"/>
      <w:divBdr>
        <w:top w:val="none" w:sz="0" w:space="0" w:color="auto"/>
        <w:left w:val="none" w:sz="0" w:space="0" w:color="auto"/>
        <w:bottom w:val="none" w:sz="0" w:space="0" w:color="auto"/>
        <w:right w:val="none" w:sz="0" w:space="0" w:color="auto"/>
      </w:divBdr>
    </w:div>
    <w:div w:id="99953047">
      <w:bodyDiv w:val="1"/>
      <w:marLeft w:val="0"/>
      <w:marRight w:val="0"/>
      <w:marTop w:val="0"/>
      <w:marBottom w:val="0"/>
      <w:divBdr>
        <w:top w:val="none" w:sz="0" w:space="0" w:color="auto"/>
        <w:left w:val="none" w:sz="0" w:space="0" w:color="auto"/>
        <w:bottom w:val="none" w:sz="0" w:space="0" w:color="auto"/>
        <w:right w:val="none" w:sz="0" w:space="0" w:color="auto"/>
      </w:divBdr>
    </w:div>
    <w:div w:id="102457579">
      <w:bodyDiv w:val="1"/>
      <w:marLeft w:val="0"/>
      <w:marRight w:val="0"/>
      <w:marTop w:val="0"/>
      <w:marBottom w:val="0"/>
      <w:divBdr>
        <w:top w:val="none" w:sz="0" w:space="0" w:color="auto"/>
        <w:left w:val="none" w:sz="0" w:space="0" w:color="auto"/>
        <w:bottom w:val="none" w:sz="0" w:space="0" w:color="auto"/>
        <w:right w:val="none" w:sz="0" w:space="0" w:color="auto"/>
      </w:divBdr>
    </w:div>
    <w:div w:id="107819842">
      <w:bodyDiv w:val="1"/>
      <w:marLeft w:val="0"/>
      <w:marRight w:val="0"/>
      <w:marTop w:val="0"/>
      <w:marBottom w:val="0"/>
      <w:divBdr>
        <w:top w:val="none" w:sz="0" w:space="0" w:color="auto"/>
        <w:left w:val="none" w:sz="0" w:space="0" w:color="auto"/>
        <w:bottom w:val="none" w:sz="0" w:space="0" w:color="auto"/>
        <w:right w:val="none" w:sz="0" w:space="0" w:color="auto"/>
      </w:divBdr>
    </w:div>
    <w:div w:id="116609496">
      <w:bodyDiv w:val="1"/>
      <w:marLeft w:val="0"/>
      <w:marRight w:val="0"/>
      <w:marTop w:val="0"/>
      <w:marBottom w:val="0"/>
      <w:divBdr>
        <w:top w:val="none" w:sz="0" w:space="0" w:color="auto"/>
        <w:left w:val="none" w:sz="0" w:space="0" w:color="auto"/>
        <w:bottom w:val="none" w:sz="0" w:space="0" w:color="auto"/>
        <w:right w:val="none" w:sz="0" w:space="0" w:color="auto"/>
      </w:divBdr>
    </w:div>
    <w:div w:id="117578545">
      <w:bodyDiv w:val="1"/>
      <w:marLeft w:val="0"/>
      <w:marRight w:val="0"/>
      <w:marTop w:val="0"/>
      <w:marBottom w:val="0"/>
      <w:divBdr>
        <w:top w:val="none" w:sz="0" w:space="0" w:color="auto"/>
        <w:left w:val="none" w:sz="0" w:space="0" w:color="auto"/>
        <w:bottom w:val="none" w:sz="0" w:space="0" w:color="auto"/>
        <w:right w:val="none" w:sz="0" w:space="0" w:color="auto"/>
      </w:divBdr>
    </w:div>
    <w:div w:id="125123561">
      <w:bodyDiv w:val="1"/>
      <w:marLeft w:val="0"/>
      <w:marRight w:val="0"/>
      <w:marTop w:val="0"/>
      <w:marBottom w:val="0"/>
      <w:divBdr>
        <w:top w:val="none" w:sz="0" w:space="0" w:color="auto"/>
        <w:left w:val="none" w:sz="0" w:space="0" w:color="auto"/>
        <w:bottom w:val="none" w:sz="0" w:space="0" w:color="auto"/>
        <w:right w:val="none" w:sz="0" w:space="0" w:color="auto"/>
      </w:divBdr>
    </w:div>
    <w:div w:id="139351782">
      <w:bodyDiv w:val="1"/>
      <w:marLeft w:val="0"/>
      <w:marRight w:val="0"/>
      <w:marTop w:val="0"/>
      <w:marBottom w:val="0"/>
      <w:divBdr>
        <w:top w:val="none" w:sz="0" w:space="0" w:color="auto"/>
        <w:left w:val="none" w:sz="0" w:space="0" w:color="auto"/>
        <w:bottom w:val="none" w:sz="0" w:space="0" w:color="auto"/>
        <w:right w:val="none" w:sz="0" w:space="0" w:color="auto"/>
      </w:divBdr>
    </w:div>
    <w:div w:id="140006887">
      <w:bodyDiv w:val="1"/>
      <w:marLeft w:val="0"/>
      <w:marRight w:val="0"/>
      <w:marTop w:val="0"/>
      <w:marBottom w:val="0"/>
      <w:divBdr>
        <w:top w:val="none" w:sz="0" w:space="0" w:color="auto"/>
        <w:left w:val="none" w:sz="0" w:space="0" w:color="auto"/>
        <w:bottom w:val="none" w:sz="0" w:space="0" w:color="auto"/>
        <w:right w:val="none" w:sz="0" w:space="0" w:color="auto"/>
      </w:divBdr>
      <w:divsChild>
        <w:div w:id="854852024">
          <w:marLeft w:val="0"/>
          <w:marRight w:val="0"/>
          <w:marTop w:val="0"/>
          <w:marBottom w:val="0"/>
          <w:divBdr>
            <w:top w:val="none" w:sz="0" w:space="0" w:color="auto"/>
            <w:left w:val="none" w:sz="0" w:space="0" w:color="auto"/>
            <w:bottom w:val="none" w:sz="0" w:space="0" w:color="auto"/>
            <w:right w:val="none" w:sz="0" w:space="0" w:color="auto"/>
          </w:divBdr>
          <w:divsChild>
            <w:div w:id="11969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4688">
      <w:bodyDiv w:val="1"/>
      <w:marLeft w:val="0"/>
      <w:marRight w:val="0"/>
      <w:marTop w:val="0"/>
      <w:marBottom w:val="0"/>
      <w:divBdr>
        <w:top w:val="none" w:sz="0" w:space="0" w:color="auto"/>
        <w:left w:val="none" w:sz="0" w:space="0" w:color="auto"/>
        <w:bottom w:val="none" w:sz="0" w:space="0" w:color="auto"/>
        <w:right w:val="none" w:sz="0" w:space="0" w:color="auto"/>
      </w:divBdr>
    </w:div>
    <w:div w:id="159202361">
      <w:bodyDiv w:val="1"/>
      <w:marLeft w:val="0"/>
      <w:marRight w:val="0"/>
      <w:marTop w:val="0"/>
      <w:marBottom w:val="0"/>
      <w:divBdr>
        <w:top w:val="none" w:sz="0" w:space="0" w:color="auto"/>
        <w:left w:val="none" w:sz="0" w:space="0" w:color="auto"/>
        <w:bottom w:val="none" w:sz="0" w:space="0" w:color="auto"/>
        <w:right w:val="none" w:sz="0" w:space="0" w:color="auto"/>
      </w:divBdr>
    </w:div>
    <w:div w:id="162473754">
      <w:bodyDiv w:val="1"/>
      <w:marLeft w:val="0"/>
      <w:marRight w:val="0"/>
      <w:marTop w:val="0"/>
      <w:marBottom w:val="0"/>
      <w:divBdr>
        <w:top w:val="none" w:sz="0" w:space="0" w:color="auto"/>
        <w:left w:val="none" w:sz="0" w:space="0" w:color="auto"/>
        <w:bottom w:val="none" w:sz="0" w:space="0" w:color="auto"/>
        <w:right w:val="none" w:sz="0" w:space="0" w:color="auto"/>
      </w:divBdr>
    </w:div>
    <w:div w:id="164054389">
      <w:bodyDiv w:val="1"/>
      <w:marLeft w:val="0"/>
      <w:marRight w:val="0"/>
      <w:marTop w:val="0"/>
      <w:marBottom w:val="0"/>
      <w:divBdr>
        <w:top w:val="none" w:sz="0" w:space="0" w:color="auto"/>
        <w:left w:val="none" w:sz="0" w:space="0" w:color="auto"/>
        <w:bottom w:val="none" w:sz="0" w:space="0" w:color="auto"/>
        <w:right w:val="none" w:sz="0" w:space="0" w:color="auto"/>
      </w:divBdr>
    </w:div>
    <w:div w:id="171529765">
      <w:bodyDiv w:val="1"/>
      <w:marLeft w:val="0"/>
      <w:marRight w:val="0"/>
      <w:marTop w:val="0"/>
      <w:marBottom w:val="0"/>
      <w:divBdr>
        <w:top w:val="none" w:sz="0" w:space="0" w:color="auto"/>
        <w:left w:val="none" w:sz="0" w:space="0" w:color="auto"/>
        <w:bottom w:val="none" w:sz="0" w:space="0" w:color="auto"/>
        <w:right w:val="none" w:sz="0" w:space="0" w:color="auto"/>
      </w:divBdr>
    </w:div>
    <w:div w:id="174617043">
      <w:bodyDiv w:val="1"/>
      <w:marLeft w:val="0"/>
      <w:marRight w:val="0"/>
      <w:marTop w:val="0"/>
      <w:marBottom w:val="0"/>
      <w:divBdr>
        <w:top w:val="none" w:sz="0" w:space="0" w:color="auto"/>
        <w:left w:val="none" w:sz="0" w:space="0" w:color="auto"/>
        <w:bottom w:val="none" w:sz="0" w:space="0" w:color="auto"/>
        <w:right w:val="none" w:sz="0" w:space="0" w:color="auto"/>
      </w:divBdr>
    </w:div>
    <w:div w:id="174998444">
      <w:bodyDiv w:val="1"/>
      <w:marLeft w:val="0"/>
      <w:marRight w:val="0"/>
      <w:marTop w:val="0"/>
      <w:marBottom w:val="0"/>
      <w:divBdr>
        <w:top w:val="none" w:sz="0" w:space="0" w:color="auto"/>
        <w:left w:val="none" w:sz="0" w:space="0" w:color="auto"/>
        <w:bottom w:val="none" w:sz="0" w:space="0" w:color="auto"/>
        <w:right w:val="none" w:sz="0" w:space="0" w:color="auto"/>
      </w:divBdr>
    </w:div>
    <w:div w:id="176431490">
      <w:bodyDiv w:val="1"/>
      <w:marLeft w:val="0"/>
      <w:marRight w:val="0"/>
      <w:marTop w:val="0"/>
      <w:marBottom w:val="0"/>
      <w:divBdr>
        <w:top w:val="none" w:sz="0" w:space="0" w:color="auto"/>
        <w:left w:val="none" w:sz="0" w:space="0" w:color="auto"/>
        <w:bottom w:val="none" w:sz="0" w:space="0" w:color="auto"/>
        <w:right w:val="none" w:sz="0" w:space="0" w:color="auto"/>
      </w:divBdr>
    </w:div>
    <w:div w:id="183518549">
      <w:bodyDiv w:val="1"/>
      <w:marLeft w:val="0"/>
      <w:marRight w:val="0"/>
      <w:marTop w:val="0"/>
      <w:marBottom w:val="0"/>
      <w:divBdr>
        <w:top w:val="none" w:sz="0" w:space="0" w:color="auto"/>
        <w:left w:val="none" w:sz="0" w:space="0" w:color="auto"/>
        <w:bottom w:val="none" w:sz="0" w:space="0" w:color="auto"/>
        <w:right w:val="none" w:sz="0" w:space="0" w:color="auto"/>
      </w:divBdr>
    </w:div>
    <w:div w:id="184104147">
      <w:bodyDiv w:val="1"/>
      <w:marLeft w:val="0"/>
      <w:marRight w:val="0"/>
      <w:marTop w:val="0"/>
      <w:marBottom w:val="0"/>
      <w:divBdr>
        <w:top w:val="none" w:sz="0" w:space="0" w:color="auto"/>
        <w:left w:val="none" w:sz="0" w:space="0" w:color="auto"/>
        <w:bottom w:val="none" w:sz="0" w:space="0" w:color="auto"/>
        <w:right w:val="none" w:sz="0" w:space="0" w:color="auto"/>
      </w:divBdr>
    </w:div>
    <w:div w:id="186917896">
      <w:bodyDiv w:val="1"/>
      <w:marLeft w:val="0"/>
      <w:marRight w:val="0"/>
      <w:marTop w:val="0"/>
      <w:marBottom w:val="0"/>
      <w:divBdr>
        <w:top w:val="none" w:sz="0" w:space="0" w:color="auto"/>
        <w:left w:val="none" w:sz="0" w:space="0" w:color="auto"/>
        <w:bottom w:val="none" w:sz="0" w:space="0" w:color="auto"/>
        <w:right w:val="none" w:sz="0" w:space="0" w:color="auto"/>
      </w:divBdr>
    </w:div>
    <w:div w:id="187105330">
      <w:bodyDiv w:val="1"/>
      <w:marLeft w:val="0"/>
      <w:marRight w:val="0"/>
      <w:marTop w:val="0"/>
      <w:marBottom w:val="0"/>
      <w:divBdr>
        <w:top w:val="none" w:sz="0" w:space="0" w:color="auto"/>
        <w:left w:val="none" w:sz="0" w:space="0" w:color="auto"/>
        <w:bottom w:val="none" w:sz="0" w:space="0" w:color="auto"/>
        <w:right w:val="none" w:sz="0" w:space="0" w:color="auto"/>
      </w:divBdr>
    </w:div>
    <w:div w:id="197394869">
      <w:bodyDiv w:val="1"/>
      <w:marLeft w:val="0"/>
      <w:marRight w:val="0"/>
      <w:marTop w:val="0"/>
      <w:marBottom w:val="0"/>
      <w:divBdr>
        <w:top w:val="none" w:sz="0" w:space="0" w:color="auto"/>
        <w:left w:val="none" w:sz="0" w:space="0" w:color="auto"/>
        <w:bottom w:val="none" w:sz="0" w:space="0" w:color="auto"/>
        <w:right w:val="none" w:sz="0" w:space="0" w:color="auto"/>
      </w:divBdr>
    </w:div>
    <w:div w:id="201216555">
      <w:bodyDiv w:val="1"/>
      <w:marLeft w:val="0"/>
      <w:marRight w:val="0"/>
      <w:marTop w:val="0"/>
      <w:marBottom w:val="0"/>
      <w:divBdr>
        <w:top w:val="none" w:sz="0" w:space="0" w:color="auto"/>
        <w:left w:val="none" w:sz="0" w:space="0" w:color="auto"/>
        <w:bottom w:val="none" w:sz="0" w:space="0" w:color="auto"/>
        <w:right w:val="none" w:sz="0" w:space="0" w:color="auto"/>
      </w:divBdr>
    </w:div>
    <w:div w:id="206989856">
      <w:bodyDiv w:val="1"/>
      <w:marLeft w:val="0"/>
      <w:marRight w:val="0"/>
      <w:marTop w:val="0"/>
      <w:marBottom w:val="0"/>
      <w:divBdr>
        <w:top w:val="none" w:sz="0" w:space="0" w:color="auto"/>
        <w:left w:val="none" w:sz="0" w:space="0" w:color="auto"/>
        <w:bottom w:val="none" w:sz="0" w:space="0" w:color="auto"/>
        <w:right w:val="none" w:sz="0" w:space="0" w:color="auto"/>
      </w:divBdr>
    </w:div>
    <w:div w:id="212935366">
      <w:bodyDiv w:val="1"/>
      <w:marLeft w:val="0"/>
      <w:marRight w:val="0"/>
      <w:marTop w:val="0"/>
      <w:marBottom w:val="0"/>
      <w:divBdr>
        <w:top w:val="none" w:sz="0" w:space="0" w:color="auto"/>
        <w:left w:val="none" w:sz="0" w:space="0" w:color="auto"/>
        <w:bottom w:val="none" w:sz="0" w:space="0" w:color="auto"/>
        <w:right w:val="none" w:sz="0" w:space="0" w:color="auto"/>
      </w:divBdr>
    </w:div>
    <w:div w:id="215316023">
      <w:bodyDiv w:val="1"/>
      <w:marLeft w:val="0"/>
      <w:marRight w:val="0"/>
      <w:marTop w:val="0"/>
      <w:marBottom w:val="0"/>
      <w:divBdr>
        <w:top w:val="none" w:sz="0" w:space="0" w:color="auto"/>
        <w:left w:val="none" w:sz="0" w:space="0" w:color="auto"/>
        <w:bottom w:val="none" w:sz="0" w:space="0" w:color="auto"/>
        <w:right w:val="none" w:sz="0" w:space="0" w:color="auto"/>
      </w:divBdr>
    </w:div>
    <w:div w:id="218368854">
      <w:bodyDiv w:val="1"/>
      <w:marLeft w:val="0"/>
      <w:marRight w:val="0"/>
      <w:marTop w:val="0"/>
      <w:marBottom w:val="0"/>
      <w:divBdr>
        <w:top w:val="none" w:sz="0" w:space="0" w:color="auto"/>
        <w:left w:val="none" w:sz="0" w:space="0" w:color="auto"/>
        <w:bottom w:val="none" w:sz="0" w:space="0" w:color="auto"/>
        <w:right w:val="none" w:sz="0" w:space="0" w:color="auto"/>
      </w:divBdr>
    </w:div>
    <w:div w:id="220560394">
      <w:bodyDiv w:val="1"/>
      <w:marLeft w:val="0"/>
      <w:marRight w:val="0"/>
      <w:marTop w:val="0"/>
      <w:marBottom w:val="0"/>
      <w:divBdr>
        <w:top w:val="none" w:sz="0" w:space="0" w:color="auto"/>
        <w:left w:val="none" w:sz="0" w:space="0" w:color="auto"/>
        <w:bottom w:val="none" w:sz="0" w:space="0" w:color="auto"/>
        <w:right w:val="none" w:sz="0" w:space="0" w:color="auto"/>
      </w:divBdr>
    </w:div>
    <w:div w:id="225839877">
      <w:bodyDiv w:val="1"/>
      <w:marLeft w:val="0"/>
      <w:marRight w:val="0"/>
      <w:marTop w:val="0"/>
      <w:marBottom w:val="0"/>
      <w:divBdr>
        <w:top w:val="none" w:sz="0" w:space="0" w:color="auto"/>
        <w:left w:val="none" w:sz="0" w:space="0" w:color="auto"/>
        <w:bottom w:val="none" w:sz="0" w:space="0" w:color="auto"/>
        <w:right w:val="none" w:sz="0" w:space="0" w:color="auto"/>
      </w:divBdr>
      <w:divsChild>
        <w:div w:id="1052845809">
          <w:marLeft w:val="0"/>
          <w:marRight w:val="0"/>
          <w:marTop w:val="0"/>
          <w:marBottom w:val="0"/>
          <w:divBdr>
            <w:top w:val="none" w:sz="0" w:space="0" w:color="auto"/>
            <w:left w:val="none" w:sz="0" w:space="0" w:color="auto"/>
            <w:bottom w:val="none" w:sz="0" w:space="0" w:color="auto"/>
            <w:right w:val="none" w:sz="0" w:space="0" w:color="auto"/>
          </w:divBdr>
          <w:divsChild>
            <w:div w:id="2523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6430">
      <w:bodyDiv w:val="1"/>
      <w:marLeft w:val="0"/>
      <w:marRight w:val="0"/>
      <w:marTop w:val="0"/>
      <w:marBottom w:val="0"/>
      <w:divBdr>
        <w:top w:val="none" w:sz="0" w:space="0" w:color="auto"/>
        <w:left w:val="none" w:sz="0" w:space="0" w:color="auto"/>
        <w:bottom w:val="none" w:sz="0" w:space="0" w:color="auto"/>
        <w:right w:val="none" w:sz="0" w:space="0" w:color="auto"/>
      </w:divBdr>
    </w:div>
    <w:div w:id="242225363">
      <w:bodyDiv w:val="1"/>
      <w:marLeft w:val="0"/>
      <w:marRight w:val="0"/>
      <w:marTop w:val="0"/>
      <w:marBottom w:val="0"/>
      <w:divBdr>
        <w:top w:val="none" w:sz="0" w:space="0" w:color="auto"/>
        <w:left w:val="none" w:sz="0" w:space="0" w:color="auto"/>
        <w:bottom w:val="none" w:sz="0" w:space="0" w:color="auto"/>
        <w:right w:val="none" w:sz="0" w:space="0" w:color="auto"/>
      </w:divBdr>
    </w:div>
    <w:div w:id="247927637">
      <w:bodyDiv w:val="1"/>
      <w:marLeft w:val="0"/>
      <w:marRight w:val="0"/>
      <w:marTop w:val="0"/>
      <w:marBottom w:val="0"/>
      <w:divBdr>
        <w:top w:val="none" w:sz="0" w:space="0" w:color="auto"/>
        <w:left w:val="none" w:sz="0" w:space="0" w:color="auto"/>
        <w:bottom w:val="none" w:sz="0" w:space="0" w:color="auto"/>
        <w:right w:val="none" w:sz="0" w:space="0" w:color="auto"/>
      </w:divBdr>
    </w:div>
    <w:div w:id="250167702">
      <w:bodyDiv w:val="1"/>
      <w:marLeft w:val="0"/>
      <w:marRight w:val="0"/>
      <w:marTop w:val="0"/>
      <w:marBottom w:val="0"/>
      <w:divBdr>
        <w:top w:val="none" w:sz="0" w:space="0" w:color="auto"/>
        <w:left w:val="none" w:sz="0" w:space="0" w:color="auto"/>
        <w:bottom w:val="none" w:sz="0" w:space="0" w:color="auto"/>
        <w:right w:val="none" w:sz="0" w:space="0" w:color="auto"/>
      </w:divBdr>
    </w:div>
    <w:div w:id="253512977">
      <w:bodyDiv w:val="1"/>
      <w:marLeft w:val="0"/>
      <w:marRight w:val="0"/>
      <w:marTop w:val="0"/>
      <w:marBottom w:val="0"/>
      <w:divBdr>
        <w:top w:val="none" w:sz="0" w:space="0" w:color="auto"/>
        <w:left w:val="none" w:sz="0" w:space="0" w:color="auto"/>
        <w:bottom w:val="none" w:sz="0" w:space="0" w:color="auto"/>
        <w:right w:val="none" w:sz="0" w:space="0" w:color="auto"/>
      </w:divBdr>
    </w:div>
    <w:div w:id="262960622">
      <w:bodyDiv w:val="1"/>
      <w:marLeft w:val="0"/>
      <w:marRight w:val="0"/>
      <w:marTop w:val="0"/>
      <w:marBottom w:val="0"/>
      <w:divBdr>
        <w:top w:val="none" w:sz="0" w:space="0" w:color="auto"/>
        <w:left w:val="none" w:sz="0" w:space="0" w:color="auto"/>
        <w:bottom w:val="none" w:sz="0" w:space="0" w:color="auto"/>
        <w:right w:val="none" w:sz="0" w:space="0" w:color="auto"/>
      </w:divBdr>
    </w:div>
    <w:div w:id="269893465">
      <w:bodyDiv w:val="1"/>
      <w:marLeft w:val="0"/>
      <w:marRight w:val="0"/>
      <w:marTop w:val="0"/>
      <w:marBottom w:val="0"/>
      <w:divBdr>
        <w:top w:val="none" w:sz="0" w:space="0" w:color="auto"/>
        <w:left w:val="none" w:sz="0" w:space="0" w:color="auto"/>
        <w:bottom w:val="none" w:sz="0" w:space="0" w:color="auto"/>
        <w:right w:val="none" w:sz="0" w:space="0" w:color="auto"/>
      </w:divBdr>
    </w:div>
    <w:div w:id="270741994">
      <w:bodyDiv w:val="1"/>
      <w:marLeft w:val="0"/>
      <w:marRight w:val="0"/>
      <w:marTop w:val="0"/>
      <w:marBottom w:val="0"/>
      <w:divBdr>
        <w:top w:val="none" w:sz="0" w:space="0" w:color="auto"/>
        <w:left w:val="none" w:sz="0" w:space="0" w:color="auto"/>
        <w:bottom w:val="none" w:sz="0" w:space="0" w:color="auto"/>
        <w:right w:val="none" w:sz="0" w:space="0" w:color="auto"/>
      </w:divBdr>
    </w:div>
    <w:div w:id="272596526">
      <w:bodyDiv w:val="1"/>
      <w:marLeft w:val="0"/>
      <w:marRight w:val="0"/>
      <w:marTop w:val="0"/>
      <w:marBottom w:val="0"/>
      <w:divBdr>
        <w:top w:val="none" w:sz="0" w:space="0" w:color="auto"/>
        <w:left w:val="none" w:sz="0" w:space="0" w:color="auto"/>
        <w:bottom w:val="none" w:sz="0" w:space="0" w:color="auto"/>
        <w:right w:val="none" w:sz="0" w:space="0" w:color="auto"/>
      </w:divBdr>
    </w:div>
    <w:div w:id="274219579">
      <w:bodyDiv w:val="1"/>
      <w:marLeft w:val="0"/>
      <w:marRight w:val="0"/>
      <w:marTop w:val="0"/>
      <w:marBottom w:val="0"/>
      <w:divBdr>
        <w:top w:val="none" w:sz="0" w:space="0" w:color="auto"/>
        <w:left w:val="none" w:sz="0" w:space="0" w:color="auto"/>
        <w:bottom w:val="none" w:sz="0" w:space="0" w:color="auto"/>
        <w:right w:val="none" w:sz="0" w:space="0" w:color="auto"/>
      </w:divBdr>
    </w:div>
    <w:div w:id="274365500">
      <w:bodyDiv w:val="1"/>
      <w:marLeft w:val="0"/>
      <w:marRight w:val="0"/>
      <w:marTop w:val="0"/>
      <w:marBottom w:val="0"/>
      <w:divBdr>
        <w:top w:val="none" w:sz="0" w:space="0" w:color="auto"/>
        <w:left w:val="none" w:sz="0" w:space="0" w:color="auto"/>
        <w:bottom w:val="none" w:sz="0" w:space="0" w:color="auto"/>
        <w:right w:val="none" w:sz="0" w:space="0" w:color="auto"/>
      </w:divBdr>
    </w:div>
    <w:div w:id="275138334">
      <w:bodyDiv w:val="1"/>
      <w:marLeft w:val="0"/>
      <w:marRight w:val="0"/>
      <w:marTop w:val="0"/>
      <w:marBottom w:val="0"/>
      <w:divBdr>
        <w:top w:val="none" w:sz="0" w:space="0" w:color="auto"/>
        <w:left w:val="none" w:sz="0" w:space="0" w:color="auto"/>
        <w:bottom w:val="none" w:sz="0" w:space="0" w:color="auto"/>
        <w:right w:val="none" w:sz="0" w:space="0" w:color="auto"/>
      </w:divBdr>
    </w:div>
    <w:div w:id="278806351">
      <w:bodyDiv w:val="1"/>
      <w:marLeft w:val="0"/>
      <w:marRight w:val="0"/>
      <w:marTop w:val="0"/>
      <w:marBottom w:val="0"/>
      <w:divBdr>
        <w:top w:val="none" w:sz="0" w:space="0" w:color="auto"/>
        <w:left w:val="none" w:sz="0" w:space="0" w:color="auto"/>
        <w:bottom w:val="none" w:sz="0" w:space="0" w:color="auto"/>
        <w:right w:val="none" w:sz="0" w:space="0" w:color="auto"/>
      </w:divBdr>
    </w:div>
    <w:div w:id="297339298">
      <w:bodyDiv w:val="1"/>
      <w:marLeft w:val="0"/>
      <w:marRight w:val="0"/>
      <w:marTop w:val="0"/>
      <w:marBottom w:val="0"/>
      <w:divBdr>
        <w:top w:val="none" w:sz="0" w:space="0" w:color="auto"/>
        <w:left w:val="none" w:sz="0" w:space="0" w:color="auto"/>
        <w:bottom w:val="none" w:sz="0" w:space="0" w:color="auto"/>
        <w:right w:val="none" w:sz="0" w:space="0" w:color="auto"/>
      </w:divBdr>
    </w:div>
    <w:div w:id="320044016">
      <w:bodyDiv w:val="1"/>
      <w:marLeft w:val="0"/>
      <w:marRight w:val="0"/>
      <w:marTop w:val="0"/>
      <w:marBottom w:val="0"/>
      <w:divBdr>
        <w:top w:val="none" w:sz="0" w:space="0" w:color="auto"/>
        <w:left w:val="none" w:sz="0" w:space="0" w:color="auto"/>
        <w:bottom w:val="none" w:sz="0" w:space="0" w:color="auto"/>
        <w:right w:val="none" w:sz="0" w:space="0" w:color="auto"/>
      </w:divBdr>
    </w:div>
    <w:div w:id="321473838">
      <w:bodyDiv w:val="1"/>
      <w:marLeft w:val="0"/>
      <w:marRight w:val="0"/>
      <w:marTop w:val="0"/>
      <w:marBottom w:val="0"/>
      <w:divBdr>
        <w:top w:val="none" w:sz="0" w:space="0" w:color="auto"/>
        <w:left w:val="none" w:sz="0" w:space="0" w:color="auto"/>
        <w:bottom w:val="none" w:sz="0" w:space="0" w:color="auto"/>
        <w:right w:val="none" w:sz="0" w:space="0" w:color="auto"/>
      </w:divBdr>
    </w:div>
    <w:div w:id="323895756">
      <w:bodyDiv w:val="1"/>
      <w:marLeft w:val="0"/>
      <w:marRight w:val="0"/>
      <w:marTop w:val="0"/>
      <w:marBottom w:val="0"/>
      <w:divBdr>
        <w:top w:val="none" w:sz="0" w:space="0" w:color="auto"/>
        <w:left w:val="none" w:sz="0" w:space="0" w:color="auto"/>
        <w:bottom w:val="none" w:sz="0" w:space="0" w:color="auto"/>
        <w:right w:val="none" w:sz="0" w:space="0" w:color="auto"/>
      </w:divBdr>
    </w:div>
    <w:div w:id="325480170">
      <w:bodyDiv w:val="1"/>
      <w:marLeft w:val="0"/>
      <w:marRight w:val="0"/>
      <w:marTop w:val="0"/>
      <w:marBottom w:val="0"/>
      <w:divBdr>
        <w:top w:val="none" w:sz="0" w:space="0" w:color="auto"/>
        <w:left w:val="none" w:sz="0" w:space="0" w:color="auto"/>
        <w:bottom w:val="none" w:sz="0" w:space="0" w:color="auto"/>
        <w:right w:val="none" w:sz="0" w:space="0" w:color="auto"/>
      </w:divBdr>
    </w:div>
    <w:div w:id="332606456">
      <w:bodyDiv w:val="1"/>
      <w:marLeft w:val="0"/>
      <w:marRight w:val="0"/>
      <w:marTop w:val="0"/>
      <w:marBottom w:val="0"/>
      <w:divBdr>
        <w:top w:val="none" w:sz="0" w:space="0" w:color="auto"/>
        <w:left w:val="none" w:sz="0" w:space="0" w:color="auto"/>
        <w:bottom w:val="none" w:sz="0" w:space="0" w:color="auto"/>
        <w:right w:val="none" w:sz="0" w:space="0" w:color="auto"/>
      </w:divBdr>
    </w:div>
    <w:div w:id="333262142">
      <w:bodyDiv w:val="1"/>
      <w:marLeft w:val="0"/>
      <w:marRight w:val="0"/>
      <w:marTop w:val="0"/>
      <w:marBottom w:val="0"/>
      <w:divBdr>
        <w:top w:val="none" w:sz="0" w:space="0" w:color="auto"/>
        <w:left w:val="none" w:sz="0" w:space="0" w:color="auto"/>
        <w:bottom w:val="none" w:sz="0" w:space="0" w:color="auto"/>
        <w:right w:val="none" w:sz="0" w:space="0" w:color="auto"/>
      </w:divBdr>
    </w:div>
    <w:div w:id="350299589">
      <w:bodyDiv w:val="1"/>
      <w:marLeft w:val="0"/>
      <w:marRight w:val="0"/>
      <w:marTop w:val="0"/>
      <w:marBottom w:val="0"/>
      <w:divBdr>
        <w:top w:val="none" w:sz="0" w:space="0" w:color="auto"/>
        <w:left w:val="none" w:sz="0" w:space="0" w:color="auto"/>
        <w:bottom w:val="none" w:sz="0" w:space="0" w:color="auto"/>
        <w:right w:val="none" w:sz="0" w:space="0" w:color="auto"/>
      </w:divBdr>
    </w:div>
    <w:div w:id="356586008">
      <w:bodyDiv w:val="1"/>
      <w:marLeft w:val="0"/>
      <w:marRight w:val="0"/>
      <w:marTop w:val="0"/>
      <w:marBottom w:val="0"/>
      <w:divBdr>
        <w:top w:val="none" w:sz="0" w:space="0" w:color="auto"/>
        <w:left w:val="none" w:sz="0" w:space="0" w:color="auto"/>
        <w:bottom w:val="none" w:sz="0" w:space="0" w:color="auto"/>
        <w:right w:val="none" w:sz="0" w:space="0" w:color="auto"/>
      </w:divBdr>
    </w:div>
    <w:div w:id="359862985">
      <w:bodyDiv w:val="1"/>
      <w:marLeft w:val="0"/>
      <w:marRight w:val="0"/>
      <w:marTop w:val="0"/>
      <w:marBottom w:val="0"/>
      <w:divBdr>
        <w:top w:val="none" w:sz="0" w:space="0" w:color="auto"/>
        <w:left w:val="none" w:sz="0" w:space="0" w:color="auto"/>
        <w:bottom w:val="none" w:sz="0" w:space="0" w:color="auto"/>
        <w:right w:val="none" w:sz="0" w:space="0" w:color="auto"/>
      </w:divBdr>
    </w:div>
    <w:div w:id="361632296">
      <w:bodyDiv w:val="1"/>
      <w:marLeft w:val="0"/>
      <w:marRight w:val="0"/>
      <w:marTop w:val="0"/>
      <w:marBottom w:val="0"/>
      <w:divBdr>
        <w:top w:val="none" w:sz="0" w:space="0" w:color="auto"/>
        <w:left w:val="none" w:sz="0" w:space="0" w:color="auto"/>
        <w:bottom w:val="none" w:sz="0" w:space="0" w:color="auto"/>
        <w:right w:val="none" w:sz="0" w:space="0" w:color="auto"/>
      </w:divBdr>
    </w:div>
    <w:div w:id="365446842">
      <w:bodyDiv w:val="1"/>
      <w:marLeft w:val="0"/>
      <w:marRight w:val="0"/>
      <w:marTop w:val="0"/>
      <w:marBottom w:val="0"/>
      <w:divBdr>
        <w:top w:val="none" w:sz="0" w:space="0" w:color="auto"/>
        <w:left w:val="none" w:sz="0" w:space="0" w:color="auto"/>
        <w:bottom w:val="none" w:sz="0" w:space="0" w:color="auto"/>
        <w:right w:val="none" w:sz="0" w:space="0" w:color="auto"/>
      </w:divBdr>
    </w:div>
    <w:div w:id="368724660">
      <w:bodyDiv w:val="1"/>
      <w:marLeft w:val="0"/>
      <w:marRight w:val="0"/>
      <w:marTop w:val="0"/>
      <w:marBottom w:val="0"/>
      <w:divBdr>
        <w:top w:val="none" w:sz="0" w:space="0" w:color="auto"/>
        <w:left w:val="none" w:sz="0" w:space="0" w:color="auto"/>
        <w:bottom w:val="none" w:sz="0" w:space="0" w:color="auto"/>
        <w:right w:val="none" w:sz="0" w:space="0" w:color="auto"/>
      </w:divBdr>
    </w:div>
    <w:div w:id="381053438">
      <w:bodyDiv w:val="1"/>
      <w:marLeft w:val="0"/>
      <w:marRight w:val="0"/>
      <w:marTop w:val="0"/>
      <w:marBottom w:val="0"/>
      <w:divBdr>
        <w:top w:val="none" w:sz="0" w:space="0" w:color="auto"/>
        <w:left w:val="none" w:sz="0" w:space="0" w:color="auto"/>
        <w:bottom w:val="none" w:sz="0" w:space="0" w:color="auto"/>
        <w:right w:val="none" w:sz="0" w:space="0" w:color="auto"/>
      </w:divBdr>
    </w:div>
    <w:div w:id="381633934">
      <w:bodyDiv w:val="1"/>
      <w:marLeft w:val="0"/>
      <w:marRight w:val="0"/>
      <w:marTop w:val="0"/>
      <w:marBottom w:val="0"/>
      <w:divBdr>
        <w:top w:val="none" w:sz="0" w:space="0" w:color="auto"/>
        <w:left w:val="none" w:sz="0" w:space="0" w:color="auto"/>
        <w:bottom w:val="none" w:sz="0" w:space="0" w:color="auto"/>
        <w:right w:val="none" w:sz="0" w:space="0" w:color="auto"/>
      </w:divBdr>
    </w:div>
    <w:div w:id="390080098">
      <w:bodyDiv w:val="1"/>
      <w:marLeft w:val="0"/>
      <w:marRight w:val="0"/>
      <w:marTop w:val="0"/>
      <w:marBottom w:val="0"/>
      <w:divBdr>
        <w:top w:val="none" w:sz="0" w:space="0" w:color="auto"/>
        <w:left w:val="none" w:sz="0" w:space="0" w:color="auto"/>
        <w:bottom w:val="none" w:sz="0" w:space="0" w:color="auto"/>
        <w:right w:val="none" w:sz="0" w:space="0" w:color="auto"/>
      </w:divBdr>
    </w:div>
    <w:div w:id="410663952">
      <w:bodyDiv w:val="1"/>
      <w:marLeft w:val="0"/>
      <w:marRight w:val="0"/>
      <w:marTop w:val="0"/>
      <w:marBottom w:val="0"/>
      <w:divBdr>
        <w:top w:val="none" w:sz="0" w:space="0" w:color="auto"/>
        <w:left w:val="none" w:sz="0" w:space="0" w:color="auto"/>
        <w:bottom w:val="none" w:sz="0" w:space="0" w:color="auto"/>
        <w:right w:val="none" w:sz="0" w:space="0" w:color="auto"/>
      </w:divBdr>
    </w:div>
    <w:div w:id="411047940">
      <w:bodyDiv w:val="1"/>
      <w:marLeft w:val="0"/>
      <w:marRight w:val="0"/>
      <w:marTop w:val="0"/>
      <w:marBottom w:val="0"/>
      <w:divBdr>
        <w:top w:val="none" w:sz="0" w:space="0" w:color="auto"/>
        <w:left w:val="none" w:sz="0" w:space="0" w:color="auto"/>
        <w:bottom w:val="none" w:sz="0" w:space="0" w:color="auto"/>
        <w:right w:val="none" w:sz="0" w:space="0" w:color="auto"/>
      </w:divBdr>
    </w:div>
    <w:div w:id="411050098">
      <w:bodyDiv w:val="1"/>
      <w:marLeft w:val="0"/>
      <w:marRight w:val="0"/>
      <w:marTop w:val="0"/>
      <w:marBottom w:val="0"/>
      <w:divBdr>
        <w:top w:val="none" w:sz="0" w:space="0" w:color="auto"/>
        <w:left w:val="none" w:sz="0" w:space="0" w:color="auto"/>
        <w:bottom w:val="none" w:sz="0" w:space="0" w:color="auto"/>
        <w:right w:val="none" w:sz="0" w:space="0" w:color="auto"/>
      </w:divBdr>
    </w:div>
    <w:div w:id="420611927">
      <w:bodyDiv w:val="1"/>
      <w:marLeft w:val="0"/>
      <w:marRight w:val="0"/>
      <w:marTop w:val="0"/>
      <w:marBottom w:val="0"/>
      <w:divBdr>
        <w:top w:val="none" w:sz="0" w:space="0" w:color="auto"/>
        <w:left w:val="none" w:sz="0" w:space="0" w:color="auto"/>
        <w:bottom w:val="none" w:sz="0" w:space="0" w:color="auto"/>
        <w:right w:val="none" w:sz="0" w:space="0" w:color="auto"/>
      </w:divBdr>
    </w:div>
    <w:div w:id="439300933">
      <w:bodyDiv w:val="1"/>
      <w:marLeft w:val="0"/>
      <w:marRight w:val="0"/>
      <w:marTop w:val="0"/>
      <w:marBottom w:val="0"/>
      <w:divBdr>
        <w:top w:val="none" w:sz="0" w:space="0" w:color="auto"/>
        <w:left w:val="none" w:sz="0" w:space="0" w:color="auto"/>
        <w:bottom w:val="none" w:sz="0" w:space="0" w:color="auto"/>
        <w:right w:val="none" w:sz="0" w:space="0" w:color="auto"/>
      </w:divBdr>
    </w:div>
    <w:div w:id="441191654">
      <w:bodyDiv w:val="1"/>
      <w:marLeft w:val="0"/>
      <w:marRight w:val="0"/>
      <w:marTop w:val="0"/>
      <w:marBottom w:val="0"/>
      <w:divBdr>
        <w:top w:val="none" w:sz="0" w:space="0" w:color="auto"/>
        <w:left w:val="none" w:sz="0" w:space="0" w:color="auto"/>
        <w:bottom w:val="none" w:sz="0" w:space="0" w:color="auto"/>
        <w:right w:val="none" w:sz="0" w:space="0" w:color="auto"/>
      </w:divBdr>
    </w:div>
    <w:div w:id="444234062">
      <w:bodyDiv w:val="1"/>
      <w:marLeft w:val="0"/>
      <w:marRight w:val="0"/>
      <w:marTop w:val="0"/>
      <w:marBottom w:val="0"/>
      <w:divBdr>
        <w:top w:val="none" w:sz="0" w:space="0" w:color="auto"/>
        <w:left w:val="none" w:sz="0" w:space="0" w:color="auto"/>
        <w:bottom w:val="none" w:sz="0" w:space="0" w:color="auto"/>
        <w:right w:val="none" w:sz="0" w:space="0" w:color="auto"/>
      </w:divBdr>
    </w:div>
    <w:div w:id="444933779">
      <w:bodyDiv w:val="1"/>
      <w:marLeft w:val="0"/>
      <w:marRight w:val="0"/>
      <w:marTop w:val="0"/>
      <w:marBottom w:val="0"/>
      <w:divBdr>
        <w:top w:val="none" w:sz="0" w:space="0" w:color="auto"/>
        <w:left w:val="none" w:sz="0" w:space="0" w:color="auto"/>
        <w:bottom w:val="none" w:sz="0" w:space="0" w:color="auto"/>
        <w:right w:val="none" w:sz="0" w:space="0" w:color="auto"/>
      </w:divBdr>
    </w:div>
    <w:div w:id="468672366">
      <w:bodyDiv w:val="1"/>
      <w:marLeft w:val="0"/>
      <w:marRight w:val="0"/>
      <w:marTop w:val="0"/>
      <w:marBottom w:val="0"/>
      <w:divBdr>
        <w:top w:val="none" w:sz="0" w:space="0" w:color="auto"/>
        <w:left w:val="none" w:sz="0" w:space="0" w:color="auto"/>
        <w:bottom w:val="none" w:sz="0" w:space="0" w:color="auto"/>
        <w:right w:val="none" w:sz="0" w:space="0" w:color="auto"/>
      </w:divBdr>
    </w:div>
    <w:div w:id="472527200">
      <w:bodyDiv w:val="1"/>
      <w:marLeft w:val="0"/>
      <w:marRight w:val="0"/>
      <w:marTop w:val="0"/>
      <w:marBottom w:val="0"/>
      <w:divBdr>
        <w:top w:val="none" w:sz="0" w:space="0" w:color="auto"/>
        <w:left w:val="none" w:sz="0" w:space="0" w:color="auto"/>
        <w:bottom w:val="none" w:sz="0" w:space="0" w:color="auto"/>
        <w:right w:val="none" w:sz="0" w:space="0" w:color="auto"/>
      </w:divBdr>
    </w:div>
    <w:div w:id="474300775">
      <w:bodyDiv w:val="1"/>
      <w:marLeft w:val="0"/>
      <w:marRight w:val="0"/>
      <w:marTop w:val="0"/>
      <w:marBottom w:val="0"/>
      <w:divBdr>
        <w:top w:val="none" w:sz="0" w:space="0" w:color="auto"/>
        <w:left w:val="none" w:sz="0" w:space="0" w:color="auto"/>
        <w:bottom w:val="none" w:sz="0" w:space="0" w:color="auto"/>
        <w:right w:val="none" w:sz="0" w:space="0" w:color="auto"/>
      </w:divBdr>
    </w:div>
    <w:div w:id="474641331">
      <w:bodyDiv w:val="1"/>
      <w:marLeft w:val="0"/>
      <w:marRight w:val="0"/>
      <w:marTop w:val="0"/>
      <w:marBottom w:val="0"/>
      <w:divBdr>
        <w:top w:val="none" w:sz="0" w:space="0" w:color="auto"/>
        <w:left w:val="none" w:sz="0" w:space="0" w:color="auto"/>
        <w:bottom w:val="none" w:sz="0" w:space="0" w:color="auto"/>
        <w:right w:val="none" w:sz="0" w:space="0" w:color="auto"/>
      </w:divBdr>
    </w:div>
    <w:div w:id="482964972">
      <w:bodyDiv w:val="1"/>
      <w:marLeft w:val="0"/>
      <w:marRight w:val="0"/>
      <w:marTop w:val="0"/>
      <w:marBottom w:val="0"/>
      <w:divBdr>
        <w:top w:val="none" w:sz="0" w:space="0" w:color="auto"/>
        <w:left w:val="none" w:sz="0" w:space="0" w:color="auto"/>
        <w:bottom w:val="none" w:sz="0" w:space="0" w:color="auto"/>
        <w:right w:val="none" w:sz="0" w:space="0" w:color="auto"/>
      </w:divBdr>
    </w:div>
    <w:div w:id="484275120">
      <w:bodyDiv w:val="1"/>
      <w:marLeft w:val="0"/>
      <w:marRight w:val="0"/>
      <w:marTop w:val="0"/>
      <w:marBottom w:val="0"/>
      <w:divBdr>
        <w:top w:val="none" w:sz="0" w:space="0" w:color="auto"/>
        <w:left w:val="none" w:sz="0" w:space="0" w:color="auto"/>
        <w:bottom w:val="none" w:sz="0" w:space="0" w:color="auto"/>
        <w:right w:val="none" w:sz="0" w:space="0" w:color="auto"/>
      </w:divBdr>
    </w:div>
    <w:div w:id="484858846">
      <w:bodyDiv w:val="1"/>
      <w:marLeft w:val="0"/>
      <w:marRight w:val="0"/>
      <w:marTop w:val="0"/>
      <w:marBottom w:val="0"/>
      <w:divBdr>
        <w:top w:val="none" w:sz="0" w:space="0" w:color="auto"/>
        <w:left w:val="none" w:sz="0" w:space="0" w:color="auto"/>
        <w:bottom w:val="none" w:sz="0" w:space="0" w:color="auto"/>
        <w:right w:val="none" w:sz="0" w:space="0" w:color="auto"/>
      </w:divBdr>
    </w:div>
    <w:div w:id="496728609">
      <w:bodyDiv w:val="1"/>
      <w:marLeft w:val="0"/>
      <w:marRight w:val="0"/>
      <w:marTop w:val="0"/>
      <w:marBottom w:val="0"/>
      <w:divBdr>
        <w:top w:val="none" w:sz="0" w:space="0" w:color="auto"/>
        <w:left w:val="none" w:sz="0" w:space="0" w:color="auto"/>
        <w:bottom w:val="none" w:sz="0" w:space="0" w:color="auto"/>
        <w:right w:val="none" w:sz="0" w:space="0" w:color="auto"/>
      </w:divBdr>
    </w:div>
    <w:div w:id="501894966">
      <w:bodyDiv w:val="1"/>
      <w:marLeft w:val="0"/>
      <w:marRight w:val="0"/>
      <w:marTop w:val="0"/>
      <w:marBottom w:val="0"/>
      <w:divBdr>
        <w:top w:val="none" w:sz="0" w:space="0" w:color="auto"/>
        <w:left w:val="none" w:sz="0" w:space="0" w:color="auto"/>
        <w:bottom w:val="none" w:sz="0" w:space="0" w:color="auto"/>
        <w:right w:val="none" w:sz="0" w:space="0" w:color="auto"/>
      </w:divBdr>
    </w:div>
    <w:div w:id="503126606">
      <w:bodyDiv w:val="1"/>
      <w:marLeft w:val="0"/>
      <w:marRight w:val="0"/>
      <w:marTop w:val="0"/>
      <w:marBottom w:val="0"/>
      <w:divBdr>
        <w:top w:val="none" w:sz="0" w:space="0" w:color="auto"/>
        <w:left w:val="none" w:sz="0" w:space="0" w:color="auto"/>
        <w:bottom w:val="none" w:sz="0" w:space="0" w:color="auto"/>
        <w:right w:val="none" w:sz="0" w:space="0" w:color="auto"/>
      </w:divBdr>
    </w:div>
    <w:div w:id="507716423">
      <w:bodyDiv w:val="1"/>
      <w:marLeft w:val="0"/>
      <w:marRight w:val="0"/>
      <w:marTop w:val="0"/>
      <w:marBottom w:val="0"/>
      <w:divBdr>
        <w:top w:val="none" w:sz="0" w:space="0" w:color="auto"/>
        <w:left w:val="none" w:sz="0" w:space="0" w:color="auto"/>
        <w:bottom w:val="none" w:sz="0" w:space="0" w:color="auto"/>
        <w:right w:val="none" w:sz="0" w:space="0" w:color="auto"/>
      </w:divBdr>
    </w:div>
    <w:div w:id="514535795">
      <w:bodyDiv w:val="1"/>
      <w:marLeft w:val="0"/>
      <w:marRight w:val="0"/>
      <w:marTop w:val="0"/>
      <w:marBottom w:val="0"/>
      <w:divBdr>
        <w:top w:val="none" w:sz="0" w:space="0" w:color="auto"/>
        <w:left w:val="none" w:sz="0" w:space="0" w:color="auto"/>
        <w:bottom w:val="none" w:sz="0" w:space="0" w:color="auto"/>
        <w:right w:val="none" w:sz="0" w:space="0" w:color="auto"/>
      </w:divBdr>
    </w:div>
    <w:div w:id="516576041">
      <w:bodyDiv w:val="1"/>
      <w:marLeft w:val="0"/>
      <w:marRight w:val="0"/>
      <w:marTop w:val="0"/>
      <w:marBottom w:val="0"/>
      <w:divBdr>
        <w:top w:val="none" w:sz="0" w:space="0" w:color="auto"/>
        <w:left w:val="none" w:sz="0" w:space="0" w:color="auto"/>
        <w:bottom w:val="none" w:sz="0" w:space="0" w:color="auto"/>
        <w:right w:val="none" w:sz="0" w:space="0" w:color="auto"/>
      </w:divBdr>
    </w:div>
    <w:div w:id="520431569">
      <w:bodyDiv w:val="1"/>
      <w:marLeft w:val="0"/>
      <w:marRight w:val="0"/>
      <w:marTop w:val="0"/>
      <w:marBottom w:val="0"/>
      <w:divBdr>
        <w:top w:val="none" w:sz="0" w:space="0" w:color="auto"/>
        <w:left w:val="none" w:sz="0" w:space="0" w:color="auto"/>
        <w:bottom w:val="none" w:sz="0" w:space="0" w:color="auto"/>
        <w:right w:val="none" w:sz="0" w:space="0" w:color="auto"/>
      </w:divBdr>
    </w:div>
    <w:div w:id="523595412">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533347754">
      <w:bodyDiv w:val="1"/>
      <w:marLeft w:val="0"/>
      <w:marRight w:val="0"/>
      <w:marTop w:val="0"/>
      <w:marBottom w:val="0"/>
      <w:divBdr>
        <w:top w:val="none" w:sz="0" w:space="0" w:color="auto"/>
        <w:left w:val="none" w:sz="0" w:space="0" w:color="auto"/>
        <w:bottom w:val="none" w:sz="0" w:space="0" w:color="auto"/>
        <w:right w:val="none" w:sz="0" w:space="0" w:color="auto"/>
      </w:divBdr>
    </w:div>
    <w:div w:id="554511026">
      <w:bodyDiv w:val="1"/>
      <w:marLeft w:val="0"/>
      <w:marRight w:val="0"/>
      <w:marTop w:val="0"/>
      <w:marBottom w:val="0"/>
      <w:divBdr>
        <w:top w:val="none" w:sz="0" w:space="0" w:color="auto"/>
        <w:left w:val="none" w:sz="0" w:space="0" w:color="auto"/>
        <w:bottom w:val="none" w:sz="0" w:space="0" w:color="auto"/>
        <w:right w:val="none" w:sz="0" w:space="0" w:color="auto"/>
      </w:divBdr>
    </w:div>
    <w:div w:id="565072707">
      <w:bodyDiv w:val="1"/>
      <w:marLeft w:val="0"/>
      <w:marRight w:val="0"/>
      <w:marTop w:val="0"/>
      <w:marBottom w:val="0"/>
      <w:divBdr>
        <w:top w:val="none" w:sz="0" w:space="0" w:color="auto"/>
        <w:left w:val="none" w:sz="0" w:space="0" w:color="auto"/>
        <w:bottom w:val="none" w:sz="0" w:space="0" w:color="auto"/>
        <w:right w:val="none" w:sz="0" w:space="0" w:color="auto"/>
      </w:divBdr>
    </w:div>
    <w:div w:id="569733264">
      <w:bodyDiv w:val="1"/>
      <w:marLeft w:val="0"/>
      <w:marRight w:val="0"/>
      <w:marTop w:val="0"/>
      <w:marBottom w:val="0"/>
      <w:divBdr>
        <w:top w:val="none" w:sz="0" w:space="0" w:color="auto"/>
        <w:left w:val="none" w:sz="0" w:space="0" w:color="auto"/>
        <w:bottom w:val="none" w:sz="0" w:space="0" w:color="auto"/>
        <w:right w:val="none" w:sz="0" w:space="0" w:color="auto"/>
      </w:divBdr>
    </w:div>
    <w:div w:id="571309187">
      <w:bodyDiv w:val="1"/>
      <w:marLeft w:val="0"/>
      <w:marRight w:val="0"/>
      <w:marTop w:val="0"/>
      <w:marBottom w:val="0"/>
      <w:divBdr>
        <w:top w:val="none" w:sz="0" w:space="0" w:color="auto"/>
        <w:left w:val="none" w:sz="0" w:space="0" w:color="auto"/>
        <w:bottom w:val="none" w:sz="0" w:space="0" w:color="auto"/>
        <w:right w:val="none" w:sz="0" w:space="0" w:color="auto"/>
      </w:divBdr>
    </w:div>
    <w:div w:id="572274065">
      <w:bodyDiv w:val="1"/>
      <w:marLeft w:val="0"/>
      <w:marRight w:val="0"/>
      <w:marTop w:val="0"/>
      <w:marBottom w:val="0"/>
      <w:divBdr>
        <w:top w:val="none" w:sz="0" w:space="0" w:color="auto"/>
        <w:left w:val="none" w:sz="0" w:space="0" w:color="auto"/>
        <w:bottom w:val="none" w:sz="0" w:space="0" w:color="auto"/>
        <w:right w:val="none" w:sz="0" w:space="0" w:color="auto"/>
      </w:divBdr>
    </w:div>
    <w:div w:id="576093981">
      <w:bodyDiv w:val="1"/>
      <w:marLeft w:val="0"/>
      <w:marRight w:val="0"/>
      <w:marTop w:val="0"/>
      <w:marBottom w:val="0"/>
      <w:divBdr>
        <w:top w:val="none" w:sz="0" w:space="0" w:color="auto"/>
        <w:left w:val="none" w:sz="0" w:space="0" w:color="auto"/>
        <w:bottom w:val="none" w:sz="0" w:space="0" w:color="auto"/>
        <w:right w:val="none" w:sz="0" w:space="0" w:color="auto"/>
      </w:divBdr>
    </w:div>
    <w:div w:id="603416002">
      <w:bodyDiv w:val="1"/>
      <w:marLeft w:val="0"/>
      <w:marRight w:val="0"/>
      <w:marTop w:val="0"/>
      <w:marBottom w:val="0"/>
      <w:divBdr>
        <w:top w:val="none" w:sz="0" w:space="0" w:color="auto"/>
        <w:left w:val="none" w:sz="0" w:space="0" w:color="auto"/>
        <w:bottom w:val="none" w:sz="0" w:space="0" w:color="auto"/>
        <w:right w:val="none" w:sz="0" w:space="0" w:color="auto"/>
      </w:divBdr>
    </w:div>
    <w:div w:id="604272152">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23510396">
      <w:bodyDiv w:val="1"/>
      <w:marLeft w:val="0"/>
      <w:marRight w:val="0"/>
      <w:marTop w:val="0"/>
      <w:marBottom w:val="0"/>
      <w:divBdr>
        <w:top w:val="none" w:sz="0" w:space="0" w:color="auto"/>
        <w:left w:val="none" w:sz="0" w:space="0" w:color="auto"/>
        <w:bottom w:val="none" w:sz="0" w:space="0" w:color="auto"/>
        <w:right w:val="none" w:sz="0" w:space="0" w:color="auto"/>
      </w:divBdr>
    </w:div>
    <w:div w:id="624700122">
      <w:bodyDiv w:val="1"/>
      <w:marLeft w:val="0"/>
      <w:marRight w:val="0"/>
      <w:marTop w:val="0"/>
      <w:marBottom w:val="0"/>
      <w:divBdr>
        <w:top w:val="none" w:sz="0" w:space="0" w:color="auto"/>
        <w:left w:val="none" w:sz="0" w:space="0" w:color="auto"/>
        <w:bottom w:val="none" w:sz="0" w:space="0" w:color="auto"/>
        <w:right w:val="none" w:sz="0" w:space="0" w:color="auto"/>
      </w:divBdr>
    </w:div>
    <w:div w:id="636180155">
      <w:bodyDiv w:val="1"/>
      <w:marLeft w:val="0"/>
      <w:marRight w:val="0"/>
      <w:marTop w:val="0"/>
      <w:marBottom w:val="0"/>
      <w:divBdr>
        <w:top w:val="none" w:sz="0" w:space="0" w:color="auto"/>
        <w:left w:val="none" w:sz="0" w:space="0" w:color="auto"/>
        <w:bottom w:val="none" w:sz="0" w:space="0" w:color="auto"/>
        <w:right w:val="none" w:sz="0" w:space="0" w:color="auto"/>
      </w:divBdr>
    </w:div>
    <w:div w:id="651251356">
      <w:bodyDiv w:val="1"/>
      <w:marLeft w:val="0"/>
      <w:marRight w:val="0"/>
      <w:marTop w:val="0"/>
      <w:marBottom w:val="0"/>
      <w:divBdr>
        <w:top w:val="none" w:sz="0" w:space="0" w:color="auto"/>
        <w:left w:val="none" w:sz="0" w:space="0" w:color="auto"/>
        <w:bottom w:val="none" w:sz="0" w:space="0" w:color="auto"/>
        <w:right w:val="none" w:sz="0" w:space="0" w:color="auto"/>
      </w:divBdr>
    </w:div>
    <w:div w:id="653338404">
      <w:bodyDiv w:val="1"/>
      <w:marLeft w:val="0"/>
      <w:marRight w:val="0"/>
      <w:marTop w:val="0"/>
      <w:marBottom w:val="0"/>
      <w:divBdr>
        <w:top w:val="none" w:sz="0" w:space="0" w:color="auto"/>
        <w:left w:val="none" w:sz="0" w:space="0" w:color="auto"/>
        <w:bottom w:val="none" w:sz="0" w:space="0" w:color="auto"/>
        <w:right w:val="none" w:sz="0" w:space="0" w:color="auto"/>
      </w:divBdr>
    </w:div>
    <w:div w:id="655954508">
      <w:bodyDiv w:val="1"/>
      <w:marLeft w:val="0"/>
      <w:marRight w:val="0"/>
      <w:marTop w:val="0"/>
      <w:marBottom w:val="0"/>
      <w:divBdr>
        <w:top w:val="none" w:sz="0" w:space="0" w:color="auto"/>
        <w:left w:val="none" w:sz="0" w:space="0" w:color="auto"/>
        <w:bottom w:val="none" w:sz="0" w:space="0" w:color="auto"/>
        <w:right w:val="none" w:sz="0" w:space="0" w:color="auto"/>
      </w:divBdr>
    </w:div>
    <w:div w:id="663631988">
      <w:bodyDiv w:val="1"/>
      <w:marLeft w:val="0"/>
      <w:marRight w:val="0"/>
      <w:marTop w:val="0"/>
      <w:marBottom w:val="0"/>
      <w:divBdr>
        <w:top w:val="none" w:sz="0" w:space="0" w:color="auto"/>
        <w:left w:val="none" w:sz="0" w:space="0" w:color="auto"/>
        <w:bottom w:val="none" w:sz="0" w:space="0" w:color="auto"/>
        <w:right w:val="none" w:sz="0" w:space="0" w:color="auto"/>
      </w:divBdr>
    </w:div>
    <w:div w:id="667947986">
      <w:bodyDiv w:val="1"/>
      <w:marLeft w:val="0"/>
      <w:marRight w:val="0"/>
      <w:marTop w:val="0"/>
      <w:marBottom w:val="0"/>
      <w:divBdr>
        <w:top w:val="none" w:sz="0" w:space="0" w:color="auto"/>
        <w:left w:val="none" w:sz="0" w:space="0" w:color="auto"/>
        <w:bottom w:val="none" w:sz="0" w:space="0" w:color="auto"/>
        <w:right w:val="none" w:sz="0" w:space="0" w:color="auto"/>
      </w:divBdr>
    </w:div>
    <w:div w:id="668484104">
      <w:bodyDiv w:val="1"/>
      <w:marLeft w:val="0"/>
      <w:marRight w:val="0"/>
      <w:marTop w:val="0"/>
      <w:marBottom w:val="0"/>
      <w:divBdr>
        <w:top w:val="none" w:sz="0" w:space="0" w:color="auto"/>
        <w:left w:val="none" w:sz="0" w:space="0" w:color="auto"/>
        <w:bottom w:val="none" w:sz="0" w:space="0" w:color="auto"/>
        <w:right w:val="none" w:sz="0" w:space="0" w:color="auto"/>
      </w:divBdr>
    </w:div>
    <w:div w:id="674725769">
      <w:bodyDiv w:val="1"/>
      <w:marLeft w:val="0"/>
      <w:marRight w:val="0"/>
      <w:marTop w:val="0"/>
      <w:marBottom w:val="0"/>
      <w:divBdr>
        <w:top w:val="none" w:sz="0" w:space="0" w:color="auto"/>
        <w:left w:val="none" w:sz="0" w:space="0" w:color="auto"/>
        <w:bottom w:val="none" w:sz="0" w:space="0" w:color="auto"/>
        <w:right w:val="none" w:sz="0" w:space="0" w:color="auto"/>
      </w:divBdr>
    </w:div>
    <w:div w:id="674962820">
      <w:bodyDiv w:val="1"/>
      <w:marLeft w:val="0"/>
      <w:marRight w:val="0"/>
      <w:marTop w:val="0"/>
      <w:marBottom w:val="0"/>
      <w:divBdr>
        <w:top w:val="none" w:sz="0" w:space="0" w:color="auto"/>
        <w:left w:val="none" w:sz="0" w:space="0" w:color="auto"/>
        <w:bottom w:val="none" w:sz="0" w:space="0" w:color="auto"/>
        <w:right w:val="none" w:sz="0" w:space="0" w:color="auto"/>
      </w:divBdr>
    </w:div>
    <w:div w:id="678391277">
      <w:bodyDiv w:val="1"/>
      <w:marLeft w:val="0"/>
      <w:marRight w:val="0"/>
      <w:marTop w:val="0"/>
      <w:marBottom w:val="0"/>
      <w:divBdr>
        <w:top w:val="none" w:sz="0" w:space="0" w:color="auto"/>
        <w:left w:val="none" w:sz="0" w:space="0" w:color="auto"/>
        <w:bottom w:val="none" w:sz="0" w:space="0" w:color="auto"/>
        <w:right w:val="none" w:sz="0" w:space="0" w:color="auto"/>
      </w:divBdr>
    </w:div>
    <w:div w:id="683168154">
      <w:bodyDiv w:val="1"/>
      <w:marLeft w:val="0"/>
      <w:marRight w:val="0"/>
      <w:marTop w:val="0"/>
      <w:marBottom w:val="0"/>
      <w:divBdr>
        <w:top w:val="none" w:sz="0" w:space="0" w:color="auto"/>
        <w:left w:val="none" w:sz="0" w:space="0" w:color="auto"/>
        <w:bottom w:val="none" w:sz="0" w:space="0" w:color="auto"/>
        <w:right w:val="none" w:sz="0" w:space="0" w:color="auto"/>
      </w:divBdr>
    </w:div>
    <w:div w:id="687683655">
      <w:bodyDiv w:val="1"/>
      <w:marLeft w:val="0"/>
      <w:marRight w:val="0"/>
      <w:marTop w:val="0"/>
      <w:marBottom w:val="0"/>
      <w:divBdr>
        <w:top w:val="none" w:sz="0" w:space="0" w:color="auto"/>
        <w:left w:val="none" w:sz="0" w:space="0" w:color="auto"/>
        <w:bottom w:val="none" w:sz="0" w:space="0" w:color="auto"/>
        <w:right w:val="none" w:sz="0" w:space="0" w:color="auto"/>
      </w:divBdr>
    </w:div>
    <w:div w:id="698550888">
      <w:bodyDiv w:val="1"/>
      <w:marLeft w:val="0"/>
      <w:marRight w:val="0"/>
      <w:marTop w:val="0"/>
      <w:marBottom w:val="0"/>
      <w:divBdr>
        <w:top w:val="none" w:sz="0" w:space="0" w:color="auto"/>
        <w:left w:val="none" w:sz="0" w:space="0" w:color="auto"/>
        <w:bottom w:val="none" w:sz="0" w:space="0" w:color="auto"/>
        <w:right w:val="none" w:sz="0" w:space="0" w:color="auto"/>
      </w:divBdr>
    </w:div>
    <w:div w:id="709258142">
      <w:bodyDiv w:val="1"/>
      <w:marLeft w:val="0"/>
      <w:marRight w:val="0"/>
      <w:marTop w:val="0"/>
      <w:marBottom w:val="0"/>
      <w:divBdr>
        <w:top w:val="none" w:sz="0" w:space="0" w:color="auto"/>
        <w:left w:val="none" w:sz="0" w:space="0" w:color="auto"/>
        <w:bottom w:val="none" w:sz="0" w:space="0" w:color="auto"/>
        <w:right w:val="none" w:sz="0" w:space="0" w:color="auto"/>
      </w:divBdr>
    </w:div>
    <w:div w:id="717363231">
      <w:bodyDiv w:val="1"/>
      <w:marLeft w:val="0"/>
      <w:marRight w:val="0"/>
      <w:marTop w:val="0"/>
      <w:marBottom w:val="0"/>
      <w:divBdr>
        <w:top w:val="none" w:sz="0" w:space="0" w:color="auto"/>
        <w:left w:val="none" w:sz="0" w:space="0" w:color="auto"/>
        <w:bottom w:val="none" w:sz="0" w:space="0" w:color="auto"/>
        <w:right w:val="none" w:sz="0" w:space="0" w:color="auto"/>
      </w:divBdr>
    </w:div>
    <w:div w:id="725253627">
      <w:bodyDiv w:val="1"/>
      <w:marLeft w:val="0"/>
      <w:marRight w:val="0"/>
      <w:marTop w:val="0"/>
      <w:marBottom w:val="0"/>
      <w:divBdr>
        <w:top w:val="none" w:sz="0" w:space="0" w:color="auto"/>
        <w:left w:val="none" w:sz="0" w:space="0" w:color="auto"/>
        <w:bottom w:val="none" w:sz="0" w:space="0" w:color="auto"/>
        <w:right w:val="none" w:sz="0" w:space="0" w:color="auto"/>
      </w:divBdr>
    </w:div>
    <w:div w:id="734477708">
      <w:bodyDiv w:val="1"/>
      <w:marLeft w:val="0"/>
      <w:marRight w:val="0"/>
      <w:marTop w:val="0"/>
      <w:marBottom w:val="0"/>
      <w:divBdr>
        <w:top w:val="none" w:sz="0" w:space="0" w:color="auto"/>
        <w:left w:val="none" w:sz="0" w:space="0" w:color="auto"/>
        <w:bottom w:val="none" w:sz="0" w:space="0" w:color="auto"/>
        <w:right w:val="none" w:sz="0" w:space="0" w:color="auto"/>
      </w:divBdr>
    </w:div>
    <w:div w:id="739257987">
      <w:bodyDiv w:val="1"/>
      <w:marLeft w:val="0"/>
      <w:marRight w:val="0"/>
      <w:marTop w:val="0"/>
      <w:marBottom w:val="0"/>
      <w:divBdr>
        <w:top w:val="none" w:sz="0" w:space="0" w:color="auto"/>
        <w:left w:val="none" w:sz="0" w:space="0" w:color="auto"/>
        <w:bottom w:val="none" w:sz="0" w:space="0" w:color="auto"/>
        <w:right w:val="none" w:sz="0" w:space="0" w:color="auto"/>
      </w:divBdr>
    </w:div>
    <w:div w:id="740981405">
      <w:bodyDiv w:val="1"/>
      <w:marLeft w:val="0"/>
      <w:marRight w:val="0"/>
      <w:marTop w:val="0"/>
      <w:marBottom w:val="0"/>
      <w:divBdr>
        <w:top w:val="none" w:sz="0" w:space="0" w:color="auto"/>
        <w:left w:val="none" w:sz="0" w:space="0" w:color="auto"/>
        <w:bottom w:val="none" w:sz="0" w:space="0" w:color="auto"/>
        <w:right w:val="none" w:sz="0" w:space="0" w:color="auto"/>
      </w:divBdr>
    </w:div>
    <w:div w:id="743377388">
      <w:bodyDiv w:val="1"/>
      <w:marLeft w:val="0"/>
      <w:marRight w:val="0"/>
      <w:marTop w:val="0"/>
      <w:marBottom w:val="0"/>
      <w:divBdr>
        <w:top w:val="none" w:sz="0" w:space="0" w:color="auto"/>
        <w:left w:val="none" w:sz="0" w:space="0" w:color="auto"/>
        <w:bottom w:val="none" w:sz="0" w:space="0" w:color="auto"/>
        <w:right w:val="none" w:sz="0" w:space="0" w:color="auto"/>
      </w:divBdr>
    </w:div>
    <w:div w:id="744304007">
      <w:bodyDiv w:val="1"/>
      <w:marLeft w:val="0"/>
      <w:marRight w:val="0"/>
      <w:marTop w:val="0"/>
      <w:marBottom w:val="0"/>
      <w:divBdr>
        <w:top w:val="none" w:sz="0" w:space="0" w:color="auto"/>
        <w:left w:val="none" w:sz="0" w:space="0" w:color="auto"/>
        <w:bottom w:val="none" w:sz="0" w:space="0" w:color="auto"/>
        <w:right w:val="none" w:sz="0" w:space="0" w:color="auto"/>
      </w:divBdr>
    </w:div>
    <w:div w:id="744305205">
      <w:bodyDiv w:val="1"/>
      <w:marLeft w:val="0"/>
      <w:marRight w:val="0"/>
      <w:marTop w:val="0"/>
      <w:marBottom w:val="0"/>
      <w:divBdr>
        <w:top w:val="none" w:sz="0" w:space="0" w:color="auto"/>
        <w:left w:val="none" w:sz="0" w:space="0" w:color="auto"/>
        <w:bottom w:val="none" w:sz="0" w:space="0" w:color="auto"/>
        <w:right w:val="none" w:sz="0" w:space="0" w:color="auto"/>
      </w:divBdr>
    </w:div>
    <w:div w:id="755588702">
      <w:bodyDiv w:val="1"/>
      <w:marLeft w:val="0"/>
      <w:marRight w:val="0"/>
      <w:marTop w:val="0"/>
      <w:marBottom w:val="0"/>
      <w:divBdr>
        <w:top w:val="none" w:sz="0" w:space="0" w:color="auto"/>
        <w:left w:val="none" w:sz="0" w:space="0" w:color="auto"/>
        <w:bottom w:val="none" w:sz="0" w:space="0" w:color="auto"/>
        <w:right w:val="none" w:sz="0" w:space="0" w:color="auto"/>
      </w:divBdr>
    </w:div>
    <w:div w:id="764769561">
      <w:bodyDiv w:val="1"/>
      <w:marLeft w:val="0"/>
      <w:marRight w:val="0"/>
      <w:marTop w:val="0"/>
      <w:marBottom w:val="0"/>
      <w:divBdr>
        <w:top w:val="none" w:sz="0" w:space="0" w:color="auto"/>
        <w:left w:val="none" w:sz="0" w:space="0" w:color="auto"/>
        <w:bottom w:val="none" w:sz="0" w:space="0" w:color="auto"/>
        <w:right w:val="none" w:sz="0" w:space="0" w:color="auto"/>
      </w:divBdr>
    </w:div>
    <w:div w:id="768311289">
      <w:bodyDiv w:val="1"/>
      <w:marLeft w:val="0"/>
      <w:marRight w:val="0"/>
      <w:marTop w:val="0"/>
      <w:marBottom w:val="0"/>
      <w:divBdr>
        <w:top w:val="none" w:sz="0" w:space="0" w:color="auto"/>
        <w:left w:val="none" w:sz="0" w:space="0" w:color="auto"/>
        <w:bottom w:val="none" w:sz="0" w:space="0" w:color="auto"/>
        <w:right w:val="none" w:sz="0" w:space="0" w:color="auto"/>
      </w:divBdr>
    </w:div>
    <w:div w:id="768433486">
      <w:bodyDiv w:val="1"/>
      <w:marLeft w:val="0"/>
      <w:marRight w:val="0"/>
      <w:marTop w:val="0"/>
      <w:marBottom w:val="0"/>
      <w:divBdr>
        <w:top w:val="none" w:sz="0" w:space="0" w:color="auto"/>
        <w:left w:val="none" w:sz="0" w:space="0" w:color="auto"/>
        <w:bottom w:val="none" w:sz="0" w:space="0" w:color="auto"/>
        <w:right w:val="none" w:sz="0" w:space="0" w:color="auto"/>
      </w:divBdr>
    </w:div>
    <w:div w:id="768698150">
      <w:bodyDiv w:val="1"/>
      <w:marLeft w:val="0"/>
      <w:marRight w:val="0"/>
      <w:marTop w:val="0"/>
      <w:marBottom w:val="0"/>
      <w:divBdr>
        <w:top w:val="none" w:sz="0" w:space="0" w:color="auto"/>
        <w:left w:val="none" w:sz="0" w:space="0" w:color="auto"/>
        <w:bottom w:val="none" w:sz="0" w:space="0" w:color="auto"/>
        <w:right w:val="none" w:sz="0" w:space="0" w:color="auto"/>
      </w:divBdr>
    </w:div>
    <w:div w:id="770248565">
      <w:bodyDiv w:val="1"/>
      <w:marLeft w:val="0"/>
      <w:marRight w:val="0"/>
      <w:marTop w:val="0"/>
      <w:marBottom w:val="0"/>
      <w:divBdr>
        <w:top w:val="none" w:sz="0" w:space="0" w:color="auto"/>
        <w:left w:val="none" w:sz="0" w:space="0" w:color="auto"/>
        <w:bottom w:val="none" w:sz="0" w:space="0" w:color="auto"/>
        <w:right w:val="none" w:sz="0" w:space="0" w:color="auto"/>
      </w:divBdr>
    </w:div>
    <w:div w:id="775826822">
      <w:bodyDiv w:val="1"/>
      <w:marLeft w:val="0"/>
      <w:marRight w:val="0"/>
      <w:marTop w:val="0"/>
      <w:marBottom w:val="0"/>
      <w:divBdr>
        <w:top w:val="none" w:sz="0" w:space="0" w:color="auto"/>
        <w:left w:val="none" w:sz="0" w:space="0" w:color="auto"/>
        <w:bottom w:val="none" w:sz="0" w:space="0" w:color="auto"/>
        <w:right w:val="none" w:sz="0" w:space="0" w:color="auto"/>
      </w:divBdr>
    </w:div>
    <w:div w:id="778451983">
      <w:bodyDiv w:val="1"/>
      <w:marLeft w:val="0"/>
      <w:marRight w:val="0"/>
      <w:marTop w:val="0"/>
      <w:marBottom w:val="0"/>
      <w:divBdr>
        <w:top w:val="none" w:sz="0" w:space="0" w:color="auto"/>
        <w:left w:val="none" w:sz="0" w:space="0" w:color="auto"/>
        <w:bottom w:val="none" w:sz="0" w:space="0" w:color="auto"/>
        <w:right w:val="none" w:sz="0" w:space="0" w:color="auto"/>
      </w:divBdr>
    </w:div>
    <w:div w:id="788086461">
      <w:bodyDiv w:val="1"/>
      <w:marLeft w:val="0"/>
      <w:marRight w:val="0"/>
      <w:marTop w:val="0"/>
      <w:marBottom w:val="0"/>
      <w:divBdr>
        <w:top w:val="none" w:sz="0" w:space="0" w:color="auto"/>
        <w:left w:val="none" w:sz="0" w:space="0" w:color="auto"/>
        <w:bottom w:val="none" w:sz="0" w:space="0" w:color="auto"/>
        <w:right w:val="none" w:sz="0" w:space="0" w:color="auto"/>
      </w:divBdr>
    </w:div>
    <w:div w:id="794366826">
      <w:bodyDiv w:val="1"/>
      <w:marLeft w:val="0"/>
      <w:marRight w:val="0"/>
      <w:marTop w:val="0"/>
      <w:marBottom w:val="0"/>
      <w:divBdr>
        <w:top w:val="none" w:sz="0" w:space="0" w:color="auto"/>
        <w:left w:val="none" w:sz="0" w:space="0" w:color="auto"/>
        <w:bottom w:val="none" w:sz="0" w:space="0" w:color="auto"/>
        <w:right w:val="none" w:sz="0" w:space="0" w:color="auto"/>
      </w:divBdr>
    </w:div>
    <w:div w:id="797141063">
      <w:bodyDiv w:val="1"/>
      <w:marLeft w:val="0"/>
      <w:marRight w:val="0"/>
      <w:marTop w:val="0"/>
      <w:marBottom w:val="0"/>
      <w:divBdr>
        <w:top w:val="none" w:sz="0" w:space="0" w:color="auto"/>
        <w:left w:val="none" w:sz="0" w:space="0" w:color="auto"/>
        <w:bottom w:val="none" w:sz="0" w:space="0" w:color="auto"/>
        <w:right w:val="none" w:sz="0" w:space="0" w:color="auto"/>
      </w:divBdr>
    </w:div>
    <w:div w:id="808209202">
      <w:bodyDiv w:val="1"/>
      <w:marLeft w:val="0"/>
      <w:marRight w:val="0"/>
      <w:marTop w:val="0"/>
      <w:marBottom w:val="0"/>
      <w:divBdr>
        <w:top w:val="none" w:sz="0" w:space="0" w:color="auto"/>
        <w:left w:val="none" w:sz="0" w:space="0" w:color="auto"/>
        <w:bottom w:val="none" w:sz="0" w:space="0" w:color="auto"/>
        <w:right w:val="none" w:sz="0" w:space="0" w:color="auto"/>
      </w:divBdr>
    </w:div>
    <w:div w:id="810558922">
      <w:bodyDiv w:val="1"/>
      <w:marLeft w:val="0"/>
      <w:marRight w:val="0"/>
      <w:marTop w:val="0"/>
      <w:marBottom w:val="0"/>
      <w:divBdr>
        <w:top w:val="none" w:sz="0" w:space="0" w:color="auto"/>
        <w:left w:val="none" w:sz="0" w:space="0" w:color="auto"/>
        <w:bottom w:val="none" w:sz="0" w:space="0" w:color="auto"/>
        <w:right w:val="none" w:sz="0" w:space="0" w:color="auto"/>
      </w:divBdr>
    </w:div>
    <w:div w:id="810755714">
      <w:bodyDiv w:val="1"/>
      <w:marLeft w:val="0"/>
      <w:marRight w:val="0"/>
      <w:marTop w:val="0"/>
      <w:marBottom w:val="0"/>
      <w:divBdr>
        <w:top w:val="none" w:sz="0" w:space="0" w:color="auto"/>
        <w:left w:val="none" w:sz="0" w:space="0" w:color="auto"/>
        <w:bottom w:val="none" w:sz="0" w:space="0" w:color="auto"/>
        <w:right w:val="none" w:sz="0" w:space="0" w:color="auto"/>
      </w:divBdr>
    </w:div>
    <w:div w:id="814684297">
      <w:bodyDiv w:val="1"/>
      <w:marLeft w:val="0"/>
      <w:marRight w:val="0"/>
      <w:marTop w:val="0"/>
      <w:marBottom w:val="0"/>
      <w:divBdr>
        <w:top w:val="none" w:sz="0" w:space="0" w:color="auto"/>
        <w:left w:val="none" w:sz="0" w:space="0" w:color="auto"/>
        <w:bottom w:val="none" w:sz="0" w:space="0" w:color="auto"/>
        <w:right w:val="none" w:sz="0" w:space="0" w:color="auto"/>
      </w:divBdr>
    </w:div>
    <w:div w:id="820779254">
      <w:bodyDiv w:val="1"/>
      <w:marLeft w:val="0"/>
      <w:marRight w:val="0"/>
      <w:marTop w:val="0"/>
      <w:marBottom w:val="0"/>
      <w:divBdr>
        <w:top w:val="none" w:sz="0" w:space="0" w:color="auto"/>
        <w:left w:val="none" w:sz="0" w:space="0" w:color="auto"/>
        <w:bottom w:val="none" w:sz="0" w:space="0" w:color="auto"/>
        <w:right w:val="none" w:sz="0" w:space="0" w:color="auto"/>
      </w:divBdr>
    </w:div>
    <w:div w:id="825165141">
      <w:bodyDiv w:val="1"/>
      <w:marLeft w:val="0"/>
      <w:marRight w:val="0"/>
      <w:marTop w:val="0"/>
      <w:marBottom w:val="0"/>
      <w:divBdr>
        <w:top w:val="none" w:sz="0" w:space="0" w:color="auto"/>
        <w:left w:val="none" w:sz="0" w:space="0" w:color="auto"/>
        <w:bottom w:val="none" w:sz="0" w:space="0" w:color="auto"/>
        <w:right w:val="none" w:sz="0" w:space="0" w:color="auto"/>
      </w:divBdr>
    </w:div>
    <w:div w:id="846333710">
      <w:bodyDiv w:val="1"/>
      <w:marLeft w:val="0"/>
      <w:marRight w:val="0"/>
      <w:marTop w:val="0"/>
      <w:marBottom w:val="0"/>
      <w:divBdr>
        <w:top w:val="none" w:sz="0" w:space="0" w:color="auto"/>
        <w:left w:val="none" w:sz="0" w:space="0" w:color="auto"/>
        <w:bottom w:val="none" w:sz="0" w:space="0" w:color="auto"/>
        <w:right w:val="none" w:sz="0" w:space="0" w:color="auto"/>
      </w:divBdr>
    </w:div>
    <w:div w:id="847982965">
      <w:bodyDiv w:val="1"/>
      <w:marLeft w:val="0"/>
      <w:marRight w:val="0"/>
      <w:marTop w:val="0"/>
      <w:marBottom w:val="0"/>
      <w:divBdr>
        <w:top w:val="none" w:sz="0" w:space="0" w:color="auto"/>
        <w:left w:val="none" w:sz="0" w:space="0" w:color="auto"/>
        <w:bottom w:val="none" w:sz="0" w:space="0" w:color="auto"/>
        <w:right w:val="none" w:sz="0" w:space="0" w:color="auto"/>
      </w:divBdr>
    </w:div>
    <w:div w:id="848523580">
      <w:bodyDiv w:val="1"/>
      <w:marLeft w:val="0"/>
      <w:marRight w:val="0"/>
      <w:marTop w:val="0"/>
      <w:marBottom w:val="0"/>
      <w:divBdr>
        <w:top w:val="none" w:sz="0" w:space="0" w:color="auto"/>
        <w:left w:val="none" w:sz="0" w:space="0" w:color="auto"/>
        <w:bottom w:val="none" w:sz="0" w:space="0" w:color="auto"/>
        <w:right w:val="none" w:sz="0" w:space="0" w:color="auto"/>
      </w:divBdr>
    </w:div>
    <w:div w:id="851727256">
      <w:bodyDiv w:val="1"/>
      <w:marLeft w:val="0"/>
      <w:marRight w:val="0"/>
      <w:marTop w:val="0"/>
      <w:marBottom w:val="0"/>
      <w:divBdr>
        <w:top w:val="none" w:sz="0" w:space="0" w:color="auto"/>
        <w:left w:val="none" w:sz="0" w:space="0" w:color="auto"/>
        <w:bottom w:val="none" w:sz="0" w:space="0" w:color="auto"/>
        <w:right w:val="none" w:sz="0" w:space="0" w:color="auto"/>
      </w:divBdr>
    </w:div>
    <w:div w:id="855657044">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861017226">
      <w:bodyDiv w:val="1"/>
      <w:marLeft w:val="0"/>
      <w:marRight w:val="0"/>
      <w:marTop w:val="0"/>
      <w:marBottom w:val="0"/>
      <w:divBdr>
        <w:top w:val="none" w:sz="0" w:space="0" w:color="auto"/>
        <w:left w:val="none" w:sz="0" w:space="0" w:color="auto"/>
        <w:bottom w:val="none" w:sz="0" w:space="0" w:color="auto"/>
        <w:right w:val="none" w:sz="0" w:space="0" w:color="auto"/>
      </w:divBdr>
    </w:div>
    <w:div w:id="862355183">
      <w:bodyDiv w:val="1"/>
      <w:marLeft w:val="0"/>
      <w:marRight w:val="0"/>
      <w:marTop w:val="0"/>
      <w:marBottom w:val="0"/>
      <w:divBdr>
        <w:top w:val="none" w:sz="0" w:space="0" w:color="auto"/>
        <w:left w:val="none" w:sz="0" w:space="0" w:color="auto"/>
        <w:bottom w:val="none" w:sz="0" w:space="0" w:color="auto"/>
        <w:right w:val="none" w:sz="0" w:space="0" w:color="auto"/>
      </w:divBdr>
    </w:div>
    <w:div w:id="863396909">
      <w:bodyDiv w:val="1"/>
      <w:marLeft w:val="0"/>
      <w:marRight w:val="0"/>
      <w:marTop w:val="0"/>
      <w:marBottom w:val="0"/>
      <w:divBdr>
        <w:top w:val="none" w:sz="0" w:space="0" w:color="auto"/>
        <w:left w:val="none" w:sz="0" w:space="0" w:color="auto"/>
        <w:bottom w:val="none" w:sz="0" w:space="0" w:color="auto"/>
        <w:right w:val="none" w:sz="0" w:space="0" w:color="auto"/>
      </w:divBdr>
    </w:div>
    <w:div w:id="871724165">
      <w:bodyDiv w:val="1"/>
      <w:marLeft w:val="0"/>
      <w:marRight w:val="0"/>
      <w:marTop w:val="0"/>
      <w:marBottom w:val="0"/>
      <w:divBdr>
        <w:top w:val="none" w:sz="0" w:space="0" w:color="auto"/>
        <w:left w:val="none" w:sz="0" w:space="0" w:color="auto"/>
        <w:bottom w:val="none" w:sz="0" w:space="0" w:color="auto"/>
        <w:right w:val="none" w:sz="0" w:space="0" w:color="auto"/>
      </w:divBdr>
    </w:div>
    <w:div w:id="875312792">
      <w:bodyDiv w:val="1"/>
      <w:marLeft w:val="0"/>
      <w:marRight w:val="0"/>
      <w:marTop w:val="0"/>
      <w:marBottom w:val="0"/>
      <w:divBdr>
        <w:top w:val="none" w:sz="0" w:space="0" w:color="auto"/>
        <w:left w:val="none" w:sz="0" w:space="0" w:color="auto"/>
        <w:bottom w:val="none" w:sz="0" w:space="0" w:color="auto"/>
        <w:right w:val="none" w:sz="0" w:space="0" w:color="auto"/>
      </w:divBdr>
    </w:div>
    <w:div w:id="878935398">
      <w:bodyDiv w:val="1"/>
      <w:marLeft w:val="0"/>
      <w:marRight w:val="0"/>
      <w:marTop w:val="0"/>
      <w:marBottom w:val="0"/>
      <w:divBdr>
        <w:top w:val="none" w:sz="0" w:space="0" w:color="auto"/>
        <w:left w:val="none" w:sz="0" w:space="0" w:color="auto"/>
        <w:bottom w:val="none" w:sz="0" w:space="0" w:color="auto"/>
        <w:right w:val="none" w:sz="0" w:space="0" w:color="auto"/>
      </w:divBdr>
    </w:div>
    <w:div w:id="883833935">
      <w:bodyDiv w:val="1"/>
      <w:marLeft w:val="0"/>
      <w:marRight w:val="0"/>
      <w:marTop w:val="0"/>
      <w:marBottom w:val="0"/>
      <w:divBdr>
        <w:top w:val="none" w:sz="0" w:space="0" w:color="auto"/>
        <w:left w:val="none" w:sz="0" w:space="0" w:color="auto"/>
        <w:bottom w:val="none" w:sz="0" w:space="0" w:color="auto"/>
        <w:right w:val="none" w:sz="0" w:space="0" w:color="auto"/>
      </w:divBdr>
    </w:div>
    <w:div w:id="886990290">
      <w:bodyDiv w:val="1"/>
      <w:marLeft w:val="0"/>
      <w:marRight w:val="0"/>
      <w:marTop w:val="0"/>
      <w:marBottom w:val="0"/>
      <w:divBdr>
        <w:top w:val="none" w:sz="0" w:space="0" w:color="auto"/>
        <w:left w:val="none" w:sz="0" w:space="0" w:color="auto"/>
        <w:bottom w:val="none" w:sz="0" w:space="0" w:color="auto"/>
        <w:right w:val="none" w:sz="0" w:space="0" w:color="auto"/>
      </w:divBdr>
    </w:div>
    <w:div w:id="889875436">
      <w:bodyDiv w:val="1"/>
      <w:marLeft w:val="0"/>
      <w:marRight w:val="0"/>
      <w:marTop w:val="0"/>
      <w:marBottom w:val="0"/>
      <w:divBdr>
        <w:top w:val="none" w:sz="0" w:space="0" w:color="auto"/>
        <w:left w:val="none" w:sz="0" w:space="0" w:color="auto"/>
        <w:bottom w:val="none" w:sz="0" w:space="0" w:color="auto"/>
        <w:right w:val="none" w:sz="0" w:space="0" w:color="auto"/>
      </w:divBdr>
    </w:div>
    <w:div w:id="900293991">
      <w:bodyDiv w:val="1"/>
      <w:marLeft w:val="0"/>
      <w:marRight w:val="0"/>
      <w:marTop w:val="0"/>
      <w:marBottom w:val="0"/>
      <w:divBdr>
        <w:top w:val="none" w:sz="0" w:space="0" w:color="auto"/>
        <w:left w:val="none" w:sz="0" w:space="0" w:color="auto"/>
        <w:bottom w:val="none" w:sz="0" w:space="0" w:color="auto"/>
        <w:right w:val="none" w:sz="0" w:space="0" w:color="auto"/>
      </w:divBdr>
    </w:div>
    <w:div w:id="909467819">
      <w:bodyDiv w:val="1"/>
      <w:marLeft w:val="0"/>
      <w:marRight w:val="0"/>
      <w:marTop w:val="0"/>
      <w:marBottom w:val="0"/>
      <w:divBdr>
        <w:top w:val="none" w:sz="0" w:space="0" w:color="auto"/>
        <w:left w:val="none" w:sz="0" w:space="0" w:color="auto"/>
        <w:bottom w:val="none" w:sz="0" w:space="0" w:color="auto"/>
        <w:right w:val="none" w:sz="0" w:space="0" w:color="auto"/>
      </w:divBdr>
    </w:div>
    <w:div w:id="911626912">
      <w:bodyDiv w:val="1"/>
      <w:marLeft w:val="0"/>
      <w:marRight w:val="0"/>
      <w:marTop w:val="0"/>
      <w:marBottom w:val="0"/>
      <w:divBdr>
        <w:top w:val="none" w:sz="0" w:space="0" w:color="auto"/>
        <w:left w:val="none" w:sz="0" w:space="0" w:color="auto"/>
        <w:bottom w:val="none" w:sz="0" w:space="0" w:color="auto"/>
        <w:right w:val="none" w:sz="0" w:space="0" w:color="auto"/>
      </w:divBdr>
    </w:div>
    <w:div w:id="911885893">
      <w:bodyDiv w:val="1"/>
      <w:marLeft w:val="0"/>
      <w:marRight w:val="0"/>
      <w:marTop w:val="0"/>
      <w:marBottom w:val="0"/>
      <w:divBdr>
        <w:top w:val="none" w:sz="0" w:space="0" w:color="auto"/>
        <w:left w:val="none" w:sz="0" w:space="0" w:color="auto"/>
        <w:bottom w:val="none" w:sz="0" w:space="0" w:color="auto"/>
        <w:right w:val="none" w:sz="0" w:space="0" w:color="auto"/>
      </w:divBdr>
    </w:div>
    <w:div w:id="924611923">
      <w:bodyDiv w:val="1"/>
      <w:marLeft w:val="0"/>
      <w:marRight w:val="0"/>
      <w:marTop w:val="0"/>
      <w:marBottom w:val="0"/>
      <w:divBdr>
        <w:top w:val="none" w:sz="0" w:space="0" w:color="auto"/>
        <w:left w:val="none" w:sz="0" w:space="0" w:color="auto"/>
        <w:bottom w:val="none" w:sz="0" w:space="0" w:color="auto"/>
        <w:right w:val="none" w:sz="0" w:space="0" w:color="auto"/>
      </w:divBdr>
    </w:div>
    <w:div w:id="928007053">
      <w:bodyDiv w:val="1"/>
      <w:marLeft w:val="0"/>
      <w:marRight w:val="0"/>
      <w:marTop w:val="0"/>
      <w:marBottom w:val="0"/>
      <w:divBdr>
        <w:top w:val="none" w:sz="0" w:space="0" w:color="auto"/>
        <w:left w:val="none" w:sz="0" w:space="0" w:color="auto"/>
        <w:bottom w:val="none" w:sz="0" w:space="0" w:color="auto"/>
        <w:right w:val="none" w:sz="0" w:space="0" w:color="auto"/>
      </w:divBdr>
    </w:div>
    <w:div w:id="930819141">
      <w:bodyDiv w:val="1"/>
      <w:marLeft w:val="0"/>
      <w:marRight w:val="0"/>
      <w:marTop w:val="0"/>
      <w:marBottom w:val="0"/>
      <w:divBdr>
        <w:top w:val="none" w:sz="0" w:space="0" w:color="auto"/>
        <w:left w:val="none" w:sz="0" w:space="0" w:color="auto"/>
        <w:bottom w:val="none" w:sz="0" w:space="0" w:color="auto"/>
        <w:right w:val="none" w:sz="0" w:space="0" w:color="auto"/>
      </w:divBdr>
    </w:div>
    <w:div w:id="938563471">
      <w:bodyDiv w:val="1"/>
      <w:marLeft w:val="0"/>
      <w:marRight w:val="0"/>
      <w:marTop w:val="0"/>
      <w:marBottom w:val="0"/>
      <w:divBdr>
        <w:top w:val="none" w:sz="0" w:space="0" w:color="auto"/>
        <w:left w:val="none" w:sz="0" w:space="0" w:color="auto"/>
        <w:bottom w:val="none" w:sz="0" w:space="0" w:color="auto"/>
        <w:right w:val="none" w:sz="0" w:space="0" w:color="auto"/>
      </w:divBdr>
    </w:div>
    <w:div w:id="942415952">
      <w:bodyDiv w:val="1"/>
      <w:marLeft w:val="0"/>
      <w:marRight w:val="0"/>
      <w:marTop w:val="0"/>
      <w:marBottom w:val="0"/>
      <w:divBdr>
        <w:top w:val="none" w:sz="0" w:space="0" w:color="auto"/>
        <w:left w:val="none" w:sz="0" w:space="0" w:color="auto"/>
        <w:bottom w:val="none" w:sz="0" w:space="0" w:color="auto"/>
        <w:right w:val="none" w:sz="0" w:space="0" w:color="auto"/>
      </w:divBdr>
    </w:div>
    <w:div w:id="959729579">
      <w:bodyDiv w:val="1"/>
      <w:marLeft w:val="0"/>
      <w:marRight w:val="0"/>
      <w:marTop w:val="0"/>
      <w:marBottom w:val="0"/>
      <w:divBdr>
        <w:top w:val="none" w:sz="0" w:space="0" w:color="auto"/>
        <w:left w:val="none" w:sz="0" w:space="0" w:color="auto"/>
        <w:bottom w:val="none" w:sz="0" w:space="0" w:color="auto"/>
        <w:right w:val="none" w:sz="0" w:space="0" w:color="auto"/>
      </w:divBdr>
    </w:div>
    <w:div w:id="962930614">
      <w:bodyDiv w:val="1"/>
      <w:marLeft w:val="0"/>
      <w:marRight w:val="0"/>
      <w:marTop w:val="0"/>
      <w:marBottom w:val="0"/>
      <w:divBdr>
        <w:top w:val="none" w:sz="0" w:space="0" w:color="auto"/>
        <w:left w:val="none" w:sz="0" w:space="0" w:color="auto"/>
        <w:bottom w:val="none" w:sz="0" w:space="0" w:color="auto"/>
        <w:right w:val="none" w:sz="0" w:space="0" w:color="auto"/>
      </w:divBdr>
    </w:div>
    <w:div w:id="966203830">
      <w:bodyDiv w:val="1"/>
      <w:marLeft w:val="0"/>
      <w:marRight w:val="0"/>
      <w:marTop w:val="0"/>
      <w:marBottom w:val="0"/>
      <w:divBdr>
        <w:top w:val="none" w:sz="0" w:space="0" w:color="auto"/>
        <w:left w:val="none" w:sz="0" w:space="0" w:color="auto"/>
        <w:bottom w:val="none" w:sz="0" w:space="0" w:color="auto"/>
        <w:right w:val="none" w:sz="0" w:space="0" w:color="auto"/>
      </w:divBdr>
    </w:div>
    <w:div w:id="970554060">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99115332">
      <w:bodyDiv w:val="1"/>
      <w:marLeft w:val="0"/>
      <w:marRight w:val="0"/>
      <w:marTop w:val="0"/>
      <w:marBottom w:val="0"/>
      <w:divBdr>
        <w:top w:val="none" w:sz="0" w:space="0" w:color="auto"/>
        <w:left w:val="none" w:sz="0" w:space="0" w:color="auto"/>
        <w:bottom w:val="none" w:sz="0" w:space="0" w:color="auto"/>
        <w:right w:val="none" w:sz="0" w:space="0" w:color="auto"/>
      </w:divBdr>
    </w:div>
    <w:div w:id="1000699411">
      <w:bodyDiv w:val="1"/>
      <w:marLeft w:val="0"/>
      <w:marRight w:val="0"/>
      <w:marTop w:val="0"/>
      <w:marBottom w:val="0"/>
      <w:divBdr>
        <w:top w:val="none" w:sz="0" w:space="0" w:color="auto"/>
        <w:left w:val="none" w:sz="0" w:space="0" w:color="auto"/>
        <w:bottom w:val="none" w:sz="0" w:space="0" w:color="auto"/>
        <w:right w:val="none" w:sz="0" w:space="0" w:color="auto"/>
      </w:divBdr>
    </w:div>
    <w:div w:id="1007486797">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11642943">
      <w:bodyDiv w:val="1"/>
      <w:marLeft w:val="0"/>
      <w:marRight w:val="0"/>
      <w:marTop w:val="0"/>
      <w:marBottom w:val="0"/>
      <w:divBdr>
        <w:top w:val="none" w:sz="0" w:space="0" w:color="auto"/>
        <w:left w:val="none" w:sz="0" w:space="0" w:color="auto"/>
        <w:bottom w:val="none" w:sz="0" w:space="0" w:color="auto"/>
        <w:right w:val="none" w:sz="0" w:space="0" w:color="auto"/>
      </w:divBdr>
    </w:div>
    <w:div w:id="1026447807">
      <w:bodyDiv w:val="1"/>
      <w:marLeft w:val="0"/>
      <w:marRight w:val="0"/>
      <w:marTop w:val="0"/>
      <w:marBottom w:val="0"/>
      <w:divBdr>
        <w:top w:val="none" w:sz="0" w:space="0" w:color="auto"/>
        <w:left w:val="none" w:sz="0" w:space="0" w:color="auto"/>
        <w:bottom w:val="none" w:sz="0" w:space="0" w:color="auto"/>
        <w:right w:val="none" w:sz="0" w:space="0" w:color="auto"/>
      </w:divBdr>
    </w:div>
    <w:div w:id="1027100671">
      <w:bodyDiv w:val="1"/>
      <w:marLeft w:val="0"/>
      <w:marRight w:val="0"/>
      <w:marTop w:val="0"/>
      <w:marBottom w:val="0"/>
      <w:divBdr>
        <w:top w:val="none" w:sz="0" w:space="0" w:color="auto"/>
        <w:left w:val="none" w:sz="0" w:space="0" w:color="auto"/>
        <w:bottom w:val="none" w:sz="0" w:space="0" w:color="auto"/>
        <w:right w:val="none" w:sz="0" w:space="0" w:color="auto"/>
      </w:divBdr>
    </w:div>
    <w:div w:id="1037196861">
      <w:bodyDiv w:val="1"/>
      <w:marLeft w:val="0"/>
      <w:marRight w:val="0"/>
      <w:marTop w:val="0"/>
      <w:marBottom w:val="0"/>
      <w:divBdr>
        <w:top w:val="none" w:sz="0" w:space="0" w:color="auto"/>
        <w:left w:val="none" w:sz="0" w:space="0" w:color="auto"/>
        <w:bottom w:val="none" w:sz="0" w:space="0" w:color="auto"/>
        <w:right w:val="none" w:sz="0" w:space="0" w:color="auto"/>
      </w:divBdr>
    </w:div>
    <w:div w:id="1037661736">
      <w:bodyDiv w:val="1"/>
      <w:marLeft w:val="0"/>
      <w:marRight w:val="0"/>
      <w:marTop w:val="0"/>
      <w:marBottom w:val="0"/>
      <w:divBdr>
        <w:top w:val="none" w:sz="0" w:space="0" w:color="auto"/>
        <w:left w:val="none" w:sz="0" w:space="0" w:color="auto"/>
        <w:bottom w:val="none" w:sz="0" w:space="0" w:color="auto"/>
        <w:right w:val="none" w:sz="0" w:space="0" w:color="auto"/>
      </w:divBdr>
    </w:div>
    <w:div w:id="1041133028">
      <w:bodyDiv w:val="1"/>
      <w:marLeft w:val="0"/>
      <w:marRight w:val="0"/>
      <w:marTop w:val="0"/>
      <w:marBottom w:val="0"/>
      <w:divBdr>
        <w:top w:val="none" w:sz="0" w:space="0" w:color="auto"/>
        <w:left w:val="none" w:sz="0" w:space="0" w:color="auto"/>
        <w:bottom w:val="none" w:sz="0" w:space="0" w:color="auto"/>
        <w:right w:val="none" w:sz="0" w:space="0" w:color="auto"/>
      </w:divBdr>
    </w:div>
    <w:div w:id="1042483494">
      <w:bodyDiv w:val="1"/>
      <w:marLeft w:val="0"/>
      <w:marRight w:val="0"/>
      <w:marTop w:val="0"/>
      <w:marBottom w:val="0"/>
      <w:divBdr>
        <w:top w:val="none" w:sz="0" w:space="0" w:color="auto"/>
        <w:left w:val="none" w:sz="0" w:space="0" w:color="auto"/>
        <w:bottom w:val="none" w:sz="0" w:space="0" w:color="auto"/>
        <w:right w:val="none" w:sz="0" w:space="0" w:color="auto"/>
      </w:divBdr>
    </w:div>
    <w:div w:id="1051004170">
      <w:bodyDiv w:val="1"/>
      <w:marLeft w:val="0"/>
      <w:marRight w:val="0"/>
      <w:marTop w:val="0"/>
      <w:marBottom w:val="0"/>
      <w:divBdr>
        <w:top w:val="none" w:sz="0" w:space="0" w:color="auto"/>
        <w:left w:val="none" w:sz="0" w:space="0" w:color="auto"/>
        <w:bottom w:val="none" w:sz="0" w:space="0" w:color="auto"/>
        <w:right w:val="none" w:sz="0" w:space="0" w:color="auto"/>
      </w:divBdr>
    </w:div>
    <w:div w:id="1052264273">
      <w:bodyDiv w:val="1"/>
      <w:marLeft w:val="0"/>
      <w:marRight w:val="0"/>
      <w:marTop w:val="0"/>
      <w:marBottom w:val="0"/>
      <w:divBdr>
        <w:top w:val="none" w:sz="0" w:space="0" w:color="auto"/>
        <w:left w:val="none" w:sz="0" w:space="0" w:color="auto"/>
        <w:bottom w:val="none" w:sz="0" w:space="0" w:color="auto"/>
        <w:right w:val="none" w:sz="0" w:space="0" w:color="auto"/>
      </w:divBdr>
    </w:div>
    <w:div w:id="1056514080">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72310565">
      <w:bodyDiv w:val="1"/>
      <w:marLeft w:val="0"/>
      <w:marRight w:val="0"/>
      <w:marTop w:val="0"/>
      <w:marBottom w:val="0"/>
      <w:divBdr>
        <w:top w:val="none" w:sz="0" w:space="0" w:color="auto"/>
        <w:left w:val="none" w:sz="0" w:space="0" w:color="auto"/>
        <w:bottom w:val="none" w:sz="0" w:space="0" w:color="auto"/>
        <w:right w:val="none" w:sz="0" w:space="0" w:color="auto"/>
      </w:divBdr>
    </w:div>
    <w:div w:id="1075779356">
      <w:bodyDiv w:val="1"/>
      <w:marLeft w:val="0"/>
      <w:marRight w:val="0"/>
      <w:marTop w:val="0"/>
      <w:marBottom w:val="0"/>
      <w:divBdr>
        <w:top w:val="none" w:sz="0" w:space="0" w:color="auto"/>
        <w:left w:val="none" w:sz="0" w:space="0" w:color="auto"/>
        <w:bottom w:val="none" w:sz="0" w:space="0" w:color="auto"/>
        <w:right w:val="none" w:sz="0" w:space="0" w:color="auto"/>
      </w:divBdr>
    </w:div>
    <w:div w:id="1080952391">
      <w:bodyDiv w:val="1"/>
      <w:marLeft w:val="0"/>
      <w:marRight w:val="0"/>
      <w:marTop w:val="0"/>
      <w:marBottom w:val="0"/>
      <w:divBdr>
        <w:top w:val="none" w:sz="0" w:space="0" w:color="auto"/>
        <w:left w:val="none" w:sz="0" w:space="0" w:color="auto"/>
        <w:bottom w:val="none" w:sz="0" w:space="0" w:color="auto"/>
        <w:right w:val="none" w:sz="0" w:space="0" w:color="auto"/>
      </w:divBdr>
    </w:div>
    <w:div w:id="1085802504">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88577581">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096944285">
      <w:bodyDiv w:val="1"/>
      <w:marLeft w:val="0"/>
      <w:marRight w:val="0"/>
      <w:marTop w:val="0"/>
      <w:marBottom w:val="0"/>
      <w:divBdr>
        <w:top w:val="none" w:sz="0" w:space="0" w:color="auto"/>
        <w:left w:val="none" w:sz="0" w:space="0" w:color="auto"/>
        <w:bottom w:val="none" w:sz="0" w:space="0" w:color="auto"/>
        <w:right w:val="none" w:sz="0" w:space="0" w:color="auto"/>
      </w:divBdr>
    </w:div>
    <w:div w:id="1099838957">
      <w:bodyDiv w:val="1"/>
      <w:marLeft w:val="0"/>
      <w:marRight w:val="0"/>
      <w:marTop w:val="0"/>
      <w:marBottom w:val="0"/>
      <w:divBdr>
        <w:top w:val="none" w:sz="0" w:space="0" w:color="auto"/>
        <w:left w:val="none" w:sz="0" w:space="0" w:color="auto"/>
        <w:bottom w:val="none" w:sz="0" w:space="0" w:color="auto"/>
        <w:right w:val="none" w:sz="0" w:space="0" w:color="auto"/>
      </w:divBdr>
    </w:div>
    <w:div w:id="1099905582">
      <w:bodyDiv w:val="1"/>
      <w:marLeft w:val="0"/>
      <w:marRight w:val="0"/>
      <w:marTop w:val="0"/>
      <w:marBottom w:val="0"/>
      <w:divBdr>
        <w:top w:val="none" w:sz="0" w:space="0" w:color="auto"/>
        <w:left w:val="none" w:sz="0" w:space="0" w:color="auto"/>
        <w:bottom w:val="none" w:sz="0" w:space="0" w:color="auto"/>
        <w:right w:val="none" w:sz="0" w:space="0" w:color="auto"/>
      </w:divBdr>
    </w:div>
    <w:div w:id="1101679489">
      <w:bodyDiv w:val="1"/>
      <w:marLeft w:val="0"/>
      <w:marRight w:val="0"/>
      <w:marTop w:val="0"/>
      <w:marBottom w:val="0"/>
      <w:divBdr>
        <w:top w:val="none" w:sz="0" w:space="0" w:color="auto"/>
        <w:left w:val="none" w:sz="0" w:space="0" w:color="auto"/>
        <w:bottom w:val="none" w:sz="0" w:space="0" w:color="auto"/>
        <w:right w:val="none" w:sz="0" w:space="0" w:color="auto"/>
      </w:divBdr>
    </w:div>
    <w:div w:id="1102797275">
      <w:bodyDiv w:val="1"/>
      <w:marLeft w:val="0"/>
      <w:marRight w:val="0"/>
      <w:marTop w:val="0"/>
      <w:marBottom w:val="0"/>
      <w:divBdr>
        <w:top w:val="none" w:sz="0" w:space="0" w:color="auto"/>
        <w:left w:val="none" w:sz="0" w:space="0" w:color="auto"/>
        <w:bottom w:val="none" w:sz="0" w:space="0" w:color="auto"/>
        <w:right w:val="none" w:sz="0" w:space="0" w:color="auto"/>
      </w:divBdr>
    </w:div>
    <w:div w:id="1108280028">
      <w:bodyDiv w:val="1"/>
      <w:marLeft w:val="0"/>
      <w:marRight w:val="0"/>
      <w:marTop w:val="0"/>
      <w:marBottom w:val="0"/>
      <w:divBdr>
        <w:top w:val="none" w:sz="0" w:space="0" w:color="auto"/>
        <w:left w:val="none" w:sz="0" w:space="0" w:color="auto"/>
        <w:bottom w:val="none" w:sz="0" w:space="0" w:color="auto"/>
        <w:right w:val="none" w:sz="0" w:space="0" w:color="auto"/>
      </w:divBdr>
    </w:div>
    <w:div w:id="1117984626">
      <w:bodyDiv w:val="1"/>
      <w:marLeft w:val="0"/>
      <w:marRight w:val="0"/>
      <w:marTop w:val="0"/>
      <w:marBottom w:val="0"/>
      <w:divBdr>
        <w:top w:val="none" w:sz="0" w:space="0" w:color="auto"/>
        <w:left w:val="none" w:sz="0" w:space="0" w:color="auto"/>
        <w:bottom w:val="none" w:sz="0" w:space="0" w:color="auto"/>
        <w:right w:val="none" w:sz="0" w:space="0" w:color="auto"/>
      </w:divBdr>
    </w:div>
    <w:div w:id="1134062418">
      <w:bodyDiv w:val="1"/>
      <w:marLeft w:val="0"/>
      <w:marRight w:val="0"/>
      <w:marTop w:val="0"/>
      <w:marBottom w:val="0"/>
      <w:divBdr>
        <w:top w:val="none" w:sz="0" w:space="0" w:color="auto"/>
        <w:left w:val="none" w:sz="0" w:space="0" w:color="auto"/>
        <w:bottom w:val="none" w:sz="0" w:space="0" w:color="auto"/>
        <w:right w:val="none" w:sz="0" w:space="0" w:color="auto"/>
      </w:divBdr>
    </w:div>
    <w:div w:id="1143884658">
      <w:bodyDiv w:val="1"/>
      <w:marLeft w:val="0"/>
      <w:marRight w:val="0"/>
      <w:marTop w:val="0"/>
      <w:marBottom w:val="0"/>
      <w:divBdr>
        <w:top w:val="none" w:sz="0" w:space="0" w:color="auto"/>
        <w:left w:val="none" w:sz="0" w:space="0" w:color="auto"/>
        <w:bottom w:val="none" w:sz="0" w:space="0" w:color="auto"/>
        <w:right w:val="none" w:sz="0" w:space="0" w:color="auto"/>
      </w:divBdr>
    </w:div>
    <w:div w:id="1145009786">
      <w:bodyDiv w:val="1"/>
      <w:marLeft w:val="0"/>
      <w:marRight w:val="0"/>
      <w:marTop w:val="0"/>
      <w:marBottom w:val="0"/>
      <w:divBdr>
        <w:top w:val="none" w:sz="0" w:space="0" w:color="auto"/>
        <w:left w:val="none" w:sz="0" w:space="0" w:color="auto"/>
        <w:bottom w:val="none" w:sz="0" w:space="0" w:color="auto"/>
        <w:right w:val="none" w:sz="0" w:space="0" w:color="auto"/>
      </w:divBdr>
    </w:div>
    <w:div w:id="1147211537">
      <w:bodyDiv w:val="1"/>
      <w:marLeft w:val="0"/>
      <w:marRight w:val="0"/>
      <w:marTop w:val="0"/>
      <w:marBottom w:val="0"/>
      <w:divBdr>
        <w:top w:val="none" w:sz="0" w:space="0" w:color="auto"/>
        <w:left w:val="none" w:sz="0" w:space="0" w:color="auto"/>
        <w:bottom w:val="none" w:sz="0" w:space="0" w:color="auto"/>
        <w:right w:val="none" w:sz="0" w:space="0" w:color="auto"/>
      </w:divBdr>
    </w:div>
    <w:div w:id="1149859751">
      <w:bodyDiv w:val="1"/>
      <w:marLeft w:val="0"/>
      <w:marRight w:val="0"/>
      <w:marTop w:val="0"/>
      <w:marBottom w:val="0"/>
      <w:divBdr>
        <w:top w:val="none" w:sz="0" w:space="0" w:color="auto"/>
        <w:left w:val="none" w:sz="0" w:space="0" w:color="auto"/>
        <w:bottom w:val="none" w:sz="0" w:space="0" w:color="auto"/>
        <w:right w:val="none" w:sz="0" w:space="0" w:color="auto"/>
      </w:divBdr>
    </w:div>
    <w:div w:id="1156918233">
      <w:bodyDiv w:val="1"/>
      <w:marLeft w:val="0"/>
      <w:marRight w:val="0"/>
      <w:marTop w:val="0"/>
      <w:marBottom w:val="0"/>
      <w:divBdr>
        <w:top w:val="none" w:sz="0" w:space="0" w:color="auto"/>
        <w:left w:val="none" w:sz="0" w:space="0" w:color="auto"/>
        <w:bottom w:val="none" w:sz="0" w:space="0" w:color="auto"/>
        <w:right w:val="none" w:sz="0" w:space="0" w:color="auto"/>
      </w:divBdr>
    </w:div>
    <w:div w:id="1158690063">
      <w:bodyDiv w:val="1"/>
      <w:marLeft w:val="0"/>
      <w:marRight w:val="0"/>
      <w:marTop w:val="0"/>
      <w:marBottom w:val="0"/>
      <w:divBdr>
        <w:top w:val="none" w:sz="0" w:space="0" w:color="auto"/>
        <w:left w:val="none" w:sz="0" w:space="0" w:color="auto"/>
        <w:bottom w:val="none" w:sz="0" w:space="0" w:color="auto"/>
        <w:right w:val="none" w:sz="0" w:space="0" w:color="auto"/>
      </w:divBdr>
    </w:div>
    <w:div w:id="1162039176">
      <w:bodyDiv w:val="1"/>
      <w:marLeft w:val="0"/>
      <w:marRight w:val="0"/>
      <w:marTop w:val="0"/>
      <w:marBottom w:val="0"/>
      <w:divBdr>
        <w:top w:val="none" w:sz="0" w:space="0" w:color="auto"/>
        <w:left w:val="none" w:sz="0" w:space="0" w:color="auto"/>
        <w:bottom w:val="none" w:sz="0" w:space="0" w:color="auto"/>
        <w:right w:val="none" w:sz="0" w:space="0" w:color="auto"/>
      </w:divBdr>
    </w:div>
    <w:div w:id="1171796545">
      <w:bodyDiv w:val="1"/>
      <w:marLeft w:val="0"/>
      <w:marRight w:val="0"/>
      <w:marTop w:val="0"/>
      <w:marBottom w:val="0"/>
      <w:divBdr>
        <w:top w:val="none" w:sz="0" w:space="0" w:color="auto"/>
        <w:left w:val="none" w:sz="0" w:space="0" w:color="auto"/>
        <w:bottom w:val="none" w:sz="0" w:space="0" w:color="auto"/>
        <w:right w:val="none" w:sz="0" w:space="0" w:color="auto"/>
      </w:divBdr>
    </w:div>
    <w:div w:id="1172988481">
      <w:bodyDiv w:val="1"/>
      <w:marLeft w:val="0"/>
      <w:marRight w:val="0"/>
      <w:marTop w:val="0"/>
      <w:marBottom w:val="0"/>
      <w:divBdr>
        <w:top w:val="none" w:sz="0" w:space="0" w:color="auto"/>
        <w:left w:val="none" w:sz="0" w:space="0" w:color="auto"/>
        <w:bottom w:val="none" w:sz="0" w:space="0" w:color="auto"/>
        <w:right w:val="none" w:sz="0" w:space="0" w:color="auto"/>
      </w:divBdr>
    </w:div>
    <w:div w:id="1186673250">
      <w:bodyDiv w:val="1"/>
      <w:marLeft w:val="0"/>
      <w:marRight w:val="0"/>
      <w:marTop w:val="0"/>
      <w:marBottom w:val="0"/>
      <w:divBdr>
        <w:top w:val="none" w:sz="0" w:space="0" w:color="auto"/>
        <w:left w:val="none" w:sz="0" w:space="0" w:color="auto"/>
        <w:bottom w:val="none" w:sz="0" w:space="0" w:color="auto"/>
        <w:right w:val="none" w:sz="0" w:space="0" w:color="auto"/>
      </w:divBdr>
    </w:div>
    <w:div w:id="1191186592">
      <w:bodyDiv w:val="1"/>
      <w:marLeft w:val="0"/>
      <w:marRight w:val="0"/>
      <w:marTop w:val="0"/>
      <w:marBottom w:val="0"/>
      <w:divBdr>
        <w:top w:val="none" w:sz="0" w:space="0" w:color="auto"/>
        <w:left w:val="none" w:sz="0" w:space="0" w:color="auto"/>
        <w:bottom w:val="none" w:sz="0" w:space="0" w:color="auto"/>
        <w:right w:val="none" w:sz="0" w:space="0" w:color="auto"/>
      </w:divBdr>
    </w:div>
    <w:div w:id="1191575637">
      <w:bodyDiv w:val="1"/>
      <w:marLeft w:val="0"/>
      <w:marRight w:val="0"/>
      <w:marTop w:val="0"/>
      <w:marBottom w:val="0"/>
      <w:divBdr>
        <w:top w:val="none" w:sz="0" w:space="0" w:color="auto"/>
        <w:left w:val="none" w:sz="0" w:space="0" w:color="auto"/>
        <w:bottom w:val="none" w:sz="0" w:space="0" w:color="auto"/>
        <w:right w:val="none" w:sz="0" w:space="0" w:color="auto"/>
      </w:divBdr>
    </w:div>
    <w:div w:id="1191989071">
      <w:bodyDiv w:val="1"/>
      <w:marLeft w:val="0"/>
      <w:marRight w:val="0"/>
      <w:marTop w:val="0"/>
      <w:marBottom w:val="0"/>
      <w:divBdr>
        <w:top w:val="none" w:sz="0" w:space="0" w:color="auto"/>
        <w:left w:val="none" w:sz="0" w:space="0" w:color="auto"/>
        <w:bottom w:val="none" w:sz="0" w:space="0" w:color="auto"/>
        <w:right w:val="none" w:sz="0" w:space="0" w:color="auto"/>
      </w:divBdr>
    </w:div>
    <w:div w:id="1195384622">
      <w:bodyDiv w:val="1"/>
      <w:marLeft w:val="0"/>
      <w:marRight w:val="0"/>
      <w:marTop w:val="0"/>
      <w:marBottom w:val="0"/>
      <w:divBdr>
        <w:top w:val="none" w:sz="0" w:space="0" w:color="auto"/>
        <w:left w:val="none" w:sz="0" w:space="0" w:color="auto"/>
        <w:bottom w:val="none" w:sz="0" w:space="0" w:color="auto"/>
        <w:right w:val="none" w:sz="0" w:space="0" w:color="auto"/>
      </w:divBdr>
    </w:div>
    <w:div w:id="1196966446">
      <w:bodyDiv w:val="1"/>
      <w:marLeft w:val="0"/>
      <w:marRight w:val="0"/>
      <w:marTop w:val="0"/>
      <w:marBottom w:val="0"/>
      <w:divBdr>
        <w:top w:val="none" w:sz="0" w:space="0" w:color="auto"/>
        <w:left w:val="none" w:sz="0" w:space="0" w:color="auto"/>
        <w:bottom w:val="none" w:sz="0" w:space="0" w:color="auto"/>
        <w:right w:val="none" w:sz="0" w:space="0" w:color="auto"/>
      </w:divBdr>
    </w:div>
    <w:div w:id="1199582570">
      <w:bodyDiv w:val="1"/>
      <w:marLeft w:val="0"/>
      <w:marRight w:val="0"/>
      <w:marTop w:val="0"/>
      <w:marBottom w:val="0"/>
      <w:divBdr>
        <w:top w:val="none" w:sz="0" w:space="0" w:color="auto"/>
        <w:left w:val="none" w:sz="0" w:space="0" w:color="auto"/>
        <w:bottom w:val="none" w:sz="0" w:space="0" w:color="auto"/>
        <w:right w:val="none" w:sz="0" w:space="0" w:color="auto"/>
      </w:divBdr>
    </w:div>
    <w:div w:id="1214388907">
      <w:bodyDiv w:val="1"/>
      <w:marLeft w:val="0"/>
      <w:marRight w:val="0"/>
      <w:marTop w:val="0"/>
      <w:marBottom w:val="0"/>
      <w:divBdr>
        <w:top w:val="none" w:sz="0" w:space="0" w:color="auto"/>
        <w:left w:val="none" w:sz="0" w:space="0" w:color="auto"/>
        <w:bottom w:val="none" w:sz="0" w:space="0" w:color="auto"/>
        <w:right w:val="none" w:sz="0" w:space="0" w:color="auto"/>
      </w:divBdr>
    </w:div>
    <w:div w:id="1215048652">
      <w:bodyDiv w:val="1"/>
      <w:marLeft w:val="0"/>
      <w:marRight w:val="0"/>
      <w:marTop w:val="0"/>
      <w:marBottom w:val="0"/>
      <w:divBdr>
        <w:top w:val="none" w:sz="0" w:space="0" w:color="auto"/>
        <w:left w:val="none" w:sz="0" w:space="0" w:color="auto"/>
        <w:bottom w:val="none" w:sz="0" w:space="0" w:color="auto"/>
        <w:right w:val="none" w:sz="0" w:space="0" w:color="auto"/>
      </w:divBdr>
    </w:div>
    <w:div w:id="1224675402">
      <w:bodyDiv w:val="1"/>
      <w:marLeft w:val="0"/>
      <w:marRight w:val="0"/>
      <w:marTop w:val="0"/>
      <w:marBottom w:val="0"/>
      <w:divBdr>
        <w:top w:val="none" w:sz="0" w:space="0" w:color="auto"/>
        <w:left w:val="none" w:sz="0" w:space="0" w:color="auto"/>
        <w:bottom w:val="none" w:sz="0" w:space="0" w:color="auto"/>
        <w:right w:val="none" w:sz="0" w:space="0" w:color="auto"/>
      </w:divBdr>
    </w:div>
    <w:div w:id="1225067183">
      <w:bodyDiv w:val="1"/>
      <w:marLeft w:val="0"/>
      <w:marRight w:val="0"/>
      <w:marTop w:val="0"/>
      <w:marBottom w:val="0"/>
      <w:divBdr>
        <w:top w:val="none" w:sz="0" w:space="0" w:color="auto"/>
        <w:left w:val="none" w:sz="0" w:space="0" w:color="auto"/>
        <w:bottom w:val="none" w:sz="0" w:space="0" w:color="auto"/>
        <w:right w:val="none" w:sz="0" w:space="0" w:color="auto"/>
      </w:divBdr>
    </w:div>
    <w:div w:id="1227913992">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31228470">
      <w:bodyDiv w:val="1"/>
      <w:marLeft w:val="0"/>
      <w:marRight w:val="0"/>
      <w:marTop w:val="0"/>
      <w:marBottom w:val="0"/>
      <w:divBdr>
        <w:top w:val="none" w:sz="0" w:space="0" w:color="auto"/>
        <w:left w:val="none" w:sz="0" w:space="0" w:color="auto"/>
        <w:bottom w:val="none" w:sz="0" w:space="0" w:color="auto"/>
        <w:right w:val="none" w:sz="0" w:space="0" w:color="auto"/>
      </w:divBdr>
    </w:div>
    <w:div w:id="1232614046">
      <w:bodyDiv w:val="1"/>
      <w:marLeft w:val="0"/>
      <w:marRight w:val="0"/>
      <w:marTop w:val="0"/>
      <w:marBottom w:val="0"/>
      <w:divBdr>
        <w:top w:val="none" w:sz="0" w:space="0" w:color="auto"/>
        <w:left w:val="none" w:sz="0" w:space="0" w:color="auto"/>
        <w:bottom w:val="none" w:sz="0" w:space="0" w:color="auto"/>
        <w:right w:val="none" w:sz="0" w:space="0" w:color="auto"/>
      </w:divBdr>
    </w:div>
    <w:div w:id="1241065268">
      <w:bodyDiv w:val="1"/>
      <w:marLeft w:val="0"/>
      <w:marRight w:val="0"/>
      <w:marTop w:val="0"/>
      <w:marBottom w:val="0"/>
      <w:divBdr>
        <w:top w:val="none" w:sz="0" w:space="0" w:color="auto"/>
        <w:left w:val="none" w:sz="0" w:space="0" w:color="auto"/>
        <w:bottom w:val="none" w:sz="0" w:space="0" w:color="auto"/>
        <w:right w:val="none" w:sz="0" w:space="0" w:color="auto"/>
      </w:divBdr>
    </w:div>
    <w:div w:id="1242182620">
      <w:bodyDiv w:val="1"/>
      <w:marLeft w:val="0"/>
      <w:marRight w:val="0"/>
      <w:marTop w:val="0"/>
      <w:marBottom w:val="0"/>
      <w:divBdr>
        <w:top w:val="none" w:sz="0" w:space="0" w:color="auto"/>
        <w:left w:val="none" w:sz="0" w:space="0" w:color="auto"/>
        <w:bottom w:val="none" w:sz="0" w:space="0" w:color="auto"/>
        <w:right w:val="none" w:sz="0" w:space="0" w:color="auto"/>
      </w:divBdr>
    </w:div>
    <w:div w:id="1250650611">
      <w:bodyDiv w:val="1"/>
      <w:marLeft w:val="0"/>
      <w:marRight w:val="0"/>
      <w:marTop w:val="0"/>
      <w:marBottom w:val="0"/>
      <w:divBdr>
        <w:top w:val="none" w:sz="0" w:space="0" w:color="auto"/>
        <w:left w:val="none" w:sz="0" w:space="0" w:color="auto"/>
        <w:bottom w:val="none" w:sz="0" w:space="0" w:color="auto"/>
        <w:right w:val="none" w:sz="0" w:space="0" w:color="auto"/>
      </w:divBdr>
    </w:div>
    <w:div w:id="1257858560">
      <w:bodyDiv w:val="1"/>
      <w:marLeft w:val="0"/>
      <w:marRight w:val="0"/>
      <w:marTop w:val="0"/>
      <w:marBottom w:val="0"/>
      <w:divBdr>
        <w:top w:val="none" w:sz="0" w:space="0" w:color="auto"/>
        <w:left w:val="none" w:sz="0" w:space="0" w:color="auto"/>
        <w:bottom w:val="none" w:sz="0" w:space="0" w:color="auto"/>
        <w:right w:val="none" w:sz="0" w:space="0" w:color="auto"/>
      </w:divBdr>
    </w:div>
    <w:div w:id="1278365664">
      <w:bodyDiv w:val="1"/>
      <w:marLeft w:val="0"/>
      <w:marRight w:val="0"/>
      <w:marTop w:val="0"/>
      <w:marBottom w:val="0"/>
      <w:divBdr>
        <w:top w:val="none" w:sz="0" w:space="0" w:color="auto"/>
        <w:left w:val="none" w:sz="0" w:space="0" w:color="auto"/>
        <w:bottom w:val="none" w:sz="0" w:space="0" w:color="auto"/>
        <w:right w:val="none" w:sz="0" w:space="0" w:color="auto"/>
      </w:divBdr>
    </w:div>
    <w:div w:id="1284533307">
      <w:bodyDiv w:val="1"/>
      <w:marLeft w:val="0"/>
      <w:marRight w:val="0"/>
      <w:marTop w:val="0"/>
      <w:marBottom w:val="0"/>
      <w:divBdr>
        <w:top w:val="none" w:sz="0" w:space="0" w:color="auto"/>
        <w:left w:val="none" w:sz="0" w:space="0" w:color="auto"/>
        <w:bottom w:val="none" w:sz="0" w:space="0" w:color="auto"/>
        <w:right w:val="none" w:sz="0" w:space="0" w:color="auto"/>
      </w:divBdr>
    </w:div>
    <w:div w:id="1286232168">
      <w:bodyDiv w:val="1"/>
      <w:marLeft w:val="0"/>
      <w:marRight w:val="0"/>
      <w:marTop w:val="0"/>
      <w:marBottom w:val="0"/>
      <w:divBdr>
        <w:top w:val="none" w:sz="0" w:space="0" w:color="auto"/>
        <w:left w:val="none" w:sz="0" w:space="0" w:color="auto"/>
        <w:bottom w:val="none" w:sz="0" w:space="0" w:color="auto"/>
        <w:right w:val="none" w:sz="0" w:space="0" w:color="auto"/>
      </w:divBdr>
    </w:div>
    <w:div w:id="1294748282">
      <w:bodyDiv w:val="1"/>
      <w:marLeft w:val="0"/>
      <w:marRight w:val="0"/>
      <w:marTop w:val="0"/>
      <w:marBottom w:val="0"/>
      <w:divBdr>
        <w:top w:val="none" w:sz="0" w:space="0" w:color="auto"/>
        <w:left w:val="none" w:sz="0" w:space="0" w:color="auto"/>
        <w:bottom w:val="none" w:sz="0" w:space="0" w:color="auto"/>
        <w:right w:val="none" w:sz="0" w:space="0" w:color="auto"/>
      </w:divBdr>
    </w:div>
    <w:div w:id="1311716928">
      <w:bodyDiv w:val="1"/>
      <w:marLeft w:val="0"/>
      <w:marRight w:val="0"/>
      <w:marTop w:val="0"/>
      <w:marBottom w:val="0"/>
      <w:divBdr>
        <w:top w:val="none" w:sz="0" w:space="0" w:color="auto"/>
        <w:left w:val="none" w:sz="0" w:space="0" w:color="auto"/>
        <w:bottom w:val="none" w:sz="0" w:space="0" w:color="auto"/>
        <w:right w:val="none" w:sz="0" w:space="0" w:color="auto"/>
      </w:divBdr>
    </w:div>
    <w:div w:id="1314405621">
      <w:bodyDiv w:val="1"/>
      <w:marLeft w:val="0"/>
      <w:marRight w:val="0"/>
      <w:marTop w:val="0"/>
      <w:marBottom w:val="0"/>
      <w:divBdr>
        <w:top w:val="none" w:sz="0" w:space="0" w:color="auto"/>
        <w:left w:val="none" w:sz="0" w:space="0" w:color="auto"/>
        <w:bottom w:val="none" w:sz="0" w:space="0" w:color="auto"/>
        <w:right w:val="none" w:sz="0" w:space="0" w:color="auto"/>
      </w:divBdr>
    </w:div>
    <w:div w:id="1325817231">
      <w:bodyDiv w:val="1"/>
      <w:marLeft w:val="0"/>
      <w:marRight w:val="0"/>
      <w:marTop w:val="0"/>
      <w:marBottom w:val="0"/>
      <w:divBdr>
        <w:top w:val="none" w:sz="0" w:space="0" w:color="auto"/>
        <w:left w:val="none" w:sz="0" w:space="0" w:color="auto"/>
        <w:bottom w:val="none" w:sz="0" w:space="0" w:color="auto"/>
        <w:right w:val="none" w:sz="0" w:space="0" w:color="auto"/>
      </w:divBdr>
    </w:div>
    <w:div w:id="1329555346">
      <w:bodyDiv w:val="1"/>
      <w:marLeft w:val="0"/>
      <w:marRight w:val="0"/>
      <w:marTop w:val="0"/>
      <w:marBottom w:val="0"/>
      <w:divBdr>
        <w:top w:val="none" w:sz="0" w:space="0" w:color="auto"/>
        <w:left w:val="none" w:sz="0" w:space="0" w:color="auto"/>
        <w:bottom w:val="none" w:sz="0" w:space="0" w:color="auto"/>
        <w:right w:val="none" w:sz="0" w:space="0" w:color="auto"/>
      </w:divBdr>
    </w:div>
    <w:div w:id="1338656880">
      <w:bodyDiv w:val="1"/>
      <w:marLeft w:val="0"/>
      <w:marRight w:val="0"/>
      <w:marTop w:val="0"/>
      <w:marBottom w:val="0"/>
      <w:divBdr>
        <w:top w:val="none" w:sz="0" w:space="0" w:color="auto"/>
        <w:left w:val="none" w:sz="0" w:space="0" w:color="auto"/>
        <w:bottom w:val="none" w:sz="0" w:space="0" w:color="auto"/>
        <w:right w:val="none" w:sz="0" w:space="0" w:color="auto"/>
      </w:divBdr>
    </w:div>
    <w:div w:id="1345983745">
      <w:bodyDiv w:val="1"/>
      <w:marLeft w:val="0"/>
      <w:marRight w:val="0"/>
      <w:marTop w:val="0"/>
      <w:marBottom w:val="0"/>
      <w:divBdr>
        <w:top w:val="none" w:sz="0" w:space="0" w:color="auto"/>
        <w:left w:val="none" w:sz="0" w:space="0" w:color="auto"/>
        <w:bottom w:val="none" w:sz="0" w:space="0" w:color="auto"/>
        <w:right w:val="none" w:sz="0" w:space="0" w:color="auto"/>
      </w:divBdr>
    </w:div>
    <w:div w:id="1348751907">
      <w:bodyDiv w:val="1"/>
      <w:marLeft w:val="0"/>
      <w:marRight w:val="0"/>
      <w:marTop w:val="0"/>
      <w:marBottom w:val="0"/>
      <w:divBdr>
        <w:top w:val="none" w:sz="0" w:space="0" w:color="auto"/>
        <w:left w:val="none" w:sz="0" w:space="0" w:color="auto"/>
        <w:bottom w:val="none" w:sz="0" w:space="0" w:color="auto"/>
        <w:right w:val="none" w:sz="0" w:space="0" w:color="auto"/>
      </w:divBdr>
    </w:div>
    <w:div w:id="1357535836">
      <w:bodyDiv w:val="1"/>
      <w:marLeft w:val="0"/>
      <w:marRight w:val="0"/>
      <w:marTop w:val="0"/>
      <w:marBottom w:val="0"/>
      <w:divBdr>
        <w:top w:val="none" w:sz="0" w:space="0" w:color="auto"/>
        <w:left w:val="none" w:sz="0" w:space="0" w:color="auto"/>
        <w:bottom w:val="none" w:sz="0" w:space="0" w:color="auto"/>
        <w:right w:val="none" w:sz="0" w:space="0" w:color="auto"/>
      </w:divBdr>
    </w:div>
    <w:div w:id="1380930791">
      <w:bodyDiv w:val="1"/>
      <w:marLeft w:val="0"/>
      <w:marRight w:val="0"/>
      <w:marTop w:val="0"/>
      <w:marBottom w:val="0"/>
      <w:divBdr>
        <w:top w:val="none" w:sz="0" w:space="0" w:color="auto"/>
        <w:left w:val="none" w:sz="0" w:space="0" w:color="auto"/>
        <w:bottom w:val="none" w:sz="0" w:space="0" w:color="auto"/>
        <w:right w:val="none" w:sz="0" w:space="0" w:color="auto"/>
      </w:divBdr>
    </w:div>
    <w:div w:id="1381712439">
      <w:bodyDiv w:val="1"/>
      <w:marLeft w:val="0"/>
      <w:marRight w:val="0"/>
      <w:marTop w:val="0"/>
      <w:marBottom w:val="0"/>
      <w:divBdr>
        <w:top w:val="none" w:sz="0" w:space="0" w:color="auto"/>
        <w:left w:val="none" w:sz="0" w:space="0" w:color="auto"/>
        <w:bottom w:val="none" w:sz="0" w:space="0" w:color="auto"/>
        <w:right w:val="none" w:sz="0" w:space="0" w:color="auto"/>
      </w:divBdr>
    </w:div>
    <w:div w:id="1382172303">
      <w:bodyDiv w:val="1"/>
      <w:marLeft w:val="0"/>
      <w:marRight w:val="0"/>
      <w:marTop w:val="0"/>
      <w:marBottom w:val="0"/>
      <w:divBdr>
        <w:top w:val="none" w:sz="0" w:space="0" w:color="auto"/>
        <w:left w:val="none" w:sz="0" w:space="0" w:color="auto"/>
        <w:bottom w:val="none" w:sz="0" w:space="0" w:color="auto"/>
        <w:right w:val="none" w:sz="0" w:space="0" w:color="auto"/>
      </w:divBdr>
    </w:div>
    <w:div w:id="1389912822">
      <w:bodyDiv w:val="1"/>
      <w:marLeft w:val="0"/>
      <w:marRight w:val="0"/>
      <w:marTop w:val="0"/>
      <w:marBottom w:val="0"/>
      <w:divBdr>
        <w:top w:val="none" w:sz="0" w:space="0" w:color="auto"/>
        <w:left w:val="none" w:sz="0" w:space="0" w:color="auto"/>
        <w:bottom w:val="none" w:sz="0" w:space="0" w:color="auto"/>
        <w:right w:val="none" w:sz="0" w:space="0" w:color="auto"/>
      </w:divBdr>
    </w:div>
    <w:div w:id="1404451294">
      <w:bodyDiv w:val="1"/>
      <w:marLeft w:val="0"/>
      <w:marRight w:val="0"/>
      <w:marTop w:val="0"/>
      <w:marBottom w:val="0"/>
      <w:divBdr>
        <w:top w:val="none" w:sz="0" w:space="0" w:color="auto"/>
        <w:left w:val="none" w:sz="0" w:space="0" w:color="auto"/>
        <w:bottom w:val="none" w:sz="0" w:space="0" w:color="auto"/>
        <w:right w:val="none" w:sz="0" w:space="0" w:color="auto"/>
      </w:divBdr>
    </w:div>
    <w:div w:id="1404839732">
      <w:bodyDiv w:val="1"/>
      <w:marLeft w:val="0"/>
      <w:marRight w:val="0"/>
      <w:marTop w:val="0"/>
      <w:marBottom w:val="0"/>
      <w:divBdr>
        <w:top w:val="none" w:sz="0" w:space="0" w:color="auto"/>
        <w:left w:val="none" w:sz="0" w:space="0" w:color="auto"/>
        <w:bottom w:val="none" w:sz="0" w:space="0" w:color="auto"/>
        <w:right w:val="none" w:sz="0" w:space="0" w:color="auto"/>
      </w:divBdr>
    </w:div>
    <w:div w:id="1405488709">
      <w:bodyDiv w:val="1"/>
      <w:marLeft w:val="0"/>
      <w:marRight w:val="0"/>
      <w:marTop w:val="0"/>
      <w:marBottom w:val="0"/>
      <w:divBdr>
        <w:top w:val="none" w:sz="0" w:space="0" w:color="auto"/>
        <w:left w:val="none" w:sz="0" w:space="0" w:color="auto"/>
        <w:bottom w:val="none" w:sz="0" w:space="0" w:color="auto"/>
        <w:right w:val="none" w:sz="0" w:space="0" w:color="auto"/>
      </w:divBdr>
    </w:div>
    <w:div w:id="1407845727">
      <w:bodyDiv w:val="1"/>
      <w:marLeft w:val="0"/>
      <w:marRight w:val="0"/>
      <w:marTop w:val="0"/>
      <w:marBottom w:val="0"/>
      <w:divBdr>
        <w:top w:val="none" w:sz="0" w:space="0" w:color="auto"/>
        <w:left w:val="none" w:sz="0" w:space="0" w:color="auto"/>
        <w:bottom w:val="none" w:sz="0" w:space="0" w:color="auto"/>
        <w:right w:val="none" w:sz="0" w:space="0" w:color="auto"/>
      </w:divBdr>
    </w:div>
    <w:div w:id="1414467895">
      <w:bodyDiv w:val="1"/>
      <w:marLeft w:val="0"/>
      <w:marRight w:val="0"/>
      <w:marTop w:val="0"/>
      <w:marBottom w:val="0"/>
      <w:divBdr>
        <w:top w:val="none" w:sz="0" w:space="0" w:color="auto"/>
        <w:left w:val="none" w:sz="0" w:space="0" w:color="auto"/>
        <w:bottom w:val="none" w:sz="0" w:space="0" w:color="auto"/>
        <w:right w:val="none" w:sz="0" w:space="0" w:color="auto"/>
      </w:divBdr>
    </w:div>
    <w:div w:id="1416511676">
      <w:bodyDiv w:val="1"/>
      <w:marLeft w:val="0"/>
      <w:marRight w:val="0"/>
      <w:marTop w:val="0"/>
      <w:marBottom w:val="0"/>
      <w:divBdr>
        <w:top w:val="none" w:sz="0" w:space="0" w:color="auto"/>
        <w:left w:val="none" w:sz="0" w:space="0" w:color="auto"/>
        <w:bottom w:val="none" w:sz="0" w:space="0" w:color="auto"/>
        <w:right w:val="none" w:sz="0" w:space="0" w:color="auto"/>
      </w:divBdr>
    </w:div>
    <w:div w:id="1416786616">
      <w:bodyDiv w:val="1"/>
      <w:marLeft w:val="0"/>
      <w:marRight w:val="0"/>
      <w:marTop w:val="0"/>
      <w:marBottom w:val="0"/>
      <w:divBdr>
        <w:top w:val="none" w:sz="0" w:space="0" w:color="auto"/>
        <w:left w:val="none" w:sz="0" w:space="0" w:color="auto"/>
        <w:bottom w:val="none" w:sz="0" w:space="0" w:color="auto"/>
        <w:right w:val="none" w:sz="0" w:space="0" w:color="auto"/>
      </w:divBdr>
    </w:div>
    <w:div w:id="1428574090">
      <w:bodyDiv w:val="1"/>
      <w:marLeft w:val="0"/>
      <w:marRight w:val="0"/>
      <w:marTop w:val="0"/>
      <w:marBottom w:val="0"/>
      <w:divBdr>
        <w:top w:val="none" w:sz="0" w:space="0" w:color="auto"/>
        <w:left w:val="none" w:sz="0" w:space="0" w:color="auto"/>
        <w:bottom w:val="none" w:sz="0" w:space="0" w:color="auto"/>
        <w:right w:val="none" w:sz="0" w:space="0" w:color="auto"/>
      </w:divBdr>
    </w:div>
    <w:div w:id="1442262135">
      <w:bodyDiv w:val="1"/>
      <w:marLeft w:val="0"/>
      <w:marRight w:val="0"/>
      <w:marTop w:val="0"/>
      <w:marBottom w:val="0"/>
      <w:divBdr>
        <w:top w:val="none" w:sz="0" w:space="0" w:color="auto"/>
        <w:left w:val="none" w:sz="0" w:space="0" w:color="auto"/>
        <w:bottom w:val="none" w:sz="0" w:space="0" w:color="auto"/>
        <w:right w:val="none" w:sz="0" w:space="0" w:color="auto"/>
      </w:divBdr>
    </w:div>
    <w:div w:id="1445147349">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6231145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469318613">
      <w:bodyDiv w:val="1"/>
      <w:marLeft w:val="0"/>
      <w:marRight w:val="0"/>
      <w:marTop w:val="0"/>
      <w:marBottom w:val="0"/>
      <w:divBdr>
        <w:top w:val="none" w:sz="0" w:space="0" w:color="auto"/>
        <w:left w:val="none" w:sz="0" w:space="0" w:color="auto"/>
        <w:bottom w:val="none" w:sz="0" w:space="0" w:color="auto"/>
        <w:right w:val="none" w:sz="0" w:space="0" w:color="auto"/>
      </w:divBdr>
    </w:div>
    <w:div w:id="1469784762">
      <w:bodyDiv w:val="1"/>
      <w:marLeft w:val="0"/>
      <w:marRight w:val="0"/>
      <w:marTop w:val="0"/>
      <w:marBottom w:val="0"/>
      <w:divBdr>
        <w:top w:val="none" w:sz="0" w:space="0" w:color="auto"/>
        <w:left w:val="none" w:sz="0" w:space="0" w:color="auto"/>
        <w:bottom w:val="none" w:sz="0" w:space="0" w:color="auto"/>
        <w:right w:val="none" w:sz="0" w:space="0" w:color="auto"/>
      </w:divBdr>
    </w:div>
    <w:div w:id="1472209399">
      <w:bodyDiv w:val="1"/>
      <w:marLeft w:val="0"/>
      <w:marRight w:val="0"/>
      <w:marTop w:val="0"/>
      <w:marBottom w:val="0"/>
      <w:divBdr>
        <w:top w:val="none" w:sz="0" w:space="0" w:color="auto"/>
        <w:left w:val="none" w:sz="0" w:space="0" w:color="auto"/>
        <w:bottom w:val="none" w:sz="0" w:space="0" w:color="auto"/>
        <w:right w:val="none" w:sz="0" w:space="0" w:color="auto"/>
      </w:divBdr>
    </w:div>
    <w:div w:id="1476143107">
      <w:bodyDiv w:val="1"/>
      <w:marLeft w:val="0"/>
      <w:marRight w:val="0"/>
      <w:marTop w:val="0"/>
      <w:marBottom w:val="0"/>
      <w:divBdr>
        <w:top w:val="none" w:sz="0" w:space="0" w:color="auto"/>
        <w:left w:val="none" w:sz="0" w:space="0" w:color="auto"/>
        <w:bottom w:val="none" w:sz="0" w:space="0" w:color="auto"/>
        <w:right w:val="none" w:sz="0" w:space="0" w:color="auto"/>
      </w:divBdr>
    </w:div>
    <w:div w:id="1478038099">
      <w:bodyDiv w:val="1"/>
      <w:marLeft w:val="0"/>
      <w:marRight w:val="0"/>
      <w:marTop w:val="0"/>
      <w:marBottom w:val="0"/>
      <w:divBdr>
        <w:top w:val="none" w:sz="0" w:space="0" w:color="auto"/>
        <w:left w:val="none" w:sz="0" w:space="0" w:color="auto"/>
        <w:bottom w:val="none" w:sz="0" w:space="0" w:color="auto"/>
        <w:right w:val="none" w:sz="0" w:space="0" w:color="auto"/>
      </w:divBdr>
    </w:div>
    <w:div w:id="1478569881">
      <w:bodyDiv w:val="1"/>
      <w:marLeft w:val="0"/>
      <w:marRight w:val="0"/>
      <w:marTop w:val="0"/>
      <w:marBottom w:val="0"/>
      <w:divBdr>
        <w:top w:val="none" w:sz="0" w:space="0" w:color="auto"/>
        <w:left w:val="none" w:sz="0" w:space="0" w:color="auto"/>
        <w:bottom w:val="none" w:sz="0" w:space="0" w:color="auto"/>
        <w:right w:val="none" w:sz="0" w:space="0" w:color="auto"/>
      </w:divBdr>
    </w:div>
    <w:div w:id="1482502294">
      <w:bodyDiv w:val="1"/>
      <w:marLeft w:val="0"/>
      <w:marRight w:val="0"/>
      <w:marTop w:val="0"/>
      <w:marBottom w:val="0"/>
      <w:divBdr>
        <w:top w:val="none" w:sz="0" w:space="0" w:color="auto"/>
        <w:left w:val="none" w:sz="0" w:space="0" w:color="auto"/>
        <w:bottom w:val="none" w:sz="0" w:space="0" w:color="auto"/>
        <w:right w:val="none" w:sz="0" w:space="0" w:color="auto"/>
      </w:divBdr>
    </w:div>
    <w:div w:id="1483504555">
      <w:bodyDiv w:val="1"/>
      <w:marLeft w:val="0"/>
      <w:marRight w:val="0"/>
      <w:marTop w:val="0"/>
      <w:marBottom w:val="0"/>
      <w:divBdr>
        <w:top w:val="none" w:sz="0" w:space="0" w:color="auto"/>
        <w:left w:val="none" w:sz="0" w:space="0" w:color="auto"/>
        <w:bottom w:val="none" w:sz="0" w:space="0" w:color="auto"/>
        <w:right w:val="none" w:sz="0" w:space="0" w:color="auto"/>
      </w:divBdr>
    </w:div>
    <w:div w:id="1492332904">
      <w:bodyDiv w:val="1"/>
      <w:marLeft w:val="0"/>
      <w:marRight w:val="0"/>
      <w:marTop w:val="0"/>
      <w:marBottom w:val="0"/>
      <w:divBdr>
        <w:top w:val="none" w:sz="0" w:space="0" w:color="auto"/>
        <w:left w:val="none" w:sz="0" w:space="0" w:color="auto"/>
        <w:bottom w:val="none" w:sz="0" w:space="0" w:color="auto"/>
        <w:right w:val="none" w:sz="0" w:space="0" w:color="auto"/>
      </w:divBdr>
    </w:div>
    <w:div w:id="1499299811">
      <w:bodyDiv w:val="1"/>
      <w:marLeft w:val="0"/>
      <w:marRight w:val="0"/>
      <w:marTop w:val="0"/>
      <w:marBottom w:val="0"/>
      <w:divBdr>
        <w:top w:val="none" w:sz="0" w:space="0" w:color="auto"/>
        <w:left w:val="none" w:sz="0" w:space="0" w:color="auto"/>
        <w:bottom w:val="none" w:sz="0" w:space="0" w:color="auto"/>
        <w:right w:val="none" w:sz="0" w:space="0" w:color="auto"/>
      </w:divBdr>
    </w:div>
    <w:div w:id="1503282190">
      <w:bodyDiv w:val="1"/>
      <w:marLeft w:val="0"/>
      <w:marRight w:val="0"/>
      <w:marTop w:val="0"/>
      <w:marBottom w:val="0"/>
      <w:divBdr>
        <w:top w:val="none" w:sz="0" w:space="0" w:color="auto"/>
        <w:left w:val="none" w:sz="0" w:space="0" w:color="auto"/>
        <w:bottom w:val="none" w:sz="0" w:space="0" w:color="auto"/>
        <w:right w:val="none" w:sz="0" w:space="0" w:color="auto"/>
      </w:divBdr>
    </w:div>
    <w:div w:id="1515068658">
      <w:bodyDiv w:val="1"/>
      <w:marLeft w:val="0"/>
      <w:marRight w:val="0"/>
      <w:marTop w:val="0"/>
      <w:marBottom w:val="0"/>
      <w:divBdr>
        <w:top w:val="none" w:sz="0" w:space="0" w:color="auto"/>
        <w:left w:val="none" w:sz="0" w:space="0" w:color="auto"/>
        <w:bottom w:val="none" w:sz="0" w:space="0" w:color="auto"/>
        <w:right w:val="none" w:sz="0" w:space="0" w:color="auto"/>
      </w:divBdr>
    </w:div>
    <w:div w:id="1525243004">
      <w:bodyDiv w:val="1"/>
      <w:marLeft w:val="0"/>
      <w:marRight w:val="0"/>
      <w:marTop w:val="0"/>
      <w:marBottom w:val="0"/>
      <w:divBdr>
        <w:top w:val="none" w:sz="0" w:space="0" w:color="auto"/>
        <w:left w:val="none" w:sz="0" w:space="0" w:color="auto"/>
        <w:bottom w:val="none" w:sz="0" w:space="0" w:color="auto"/>
        <w:right w:val="none" w:sz="0" w:space="0" w:color="auto"/>
      </w:divBdr>
    </w:div>
    <w:div w:id="1525628713">
      <w:bodyDiv w:val="1"/>
      <w:marLeft w:val="0"/>
      <w:marRight w:val="0"/>
      <w:marTop w:val="0"/>
      <w:marBottom w:val="0"/>
      <w:divBdr>
        <w:top w:val="none" w:sz="0" w:space="0" w:color="auto"/>
        <w:left w:val="none" w:sz="0" w:space="0" w:color="auto"/>
        <w:bottom w:val="none" w:sz="0" w:space="0" w:color="auto"/>
        <w:right w:val="none" w:sz="0" w:space="0" w:color="auto"/>
      </w:divBdr>
    </w:div>
    <w:div w:id="1533611839">
      <w:bodyDiv w:val="1"/>
      <w:marLeft w:val="0"/>
      <w:marRight w:val="0"/>
      <w:marTop w:val="0"/>
      <w:marBottom w:val="0"/>
      <w:divBdr>
        <w:top w:val="none" w:sz="0" w:space="0" w:color="auto"/>
        <w:left w:val="none" w:sz="0" w:space="0" w:color="auto"/>
        <w:bottom w:val="none" w:sz="0" w:space="0" w:color="auto"/>
        <w:right w:val="none" w:sz="0" w:space="0" w:color="auto"/>
      </w:divBdr>
    </w:div>
    <w:div w:id="1536506462">
      <w:bodyDiv w:val="1"/>
      <w:marLeft w:val="0"/>
      <w:marRight w:val="0"/>
      <w:marTop w:val="0"/>
      <w:marBottom w:val="0"/>
      <w:divBdr>
        <w:top w:val="none" w:sz="0" w:space="0" w:color="auto"/>
        <w:left w:val="none" w:sz="0" w:space="0" w:color="auto"/>
        <w:bottom w:val="none" w:sz="0" w:space="0" w:color="auto"/>
        <w:right w:val="none" w:sz="0" w:space="0" w:color="auto"/>
      </w:divBdr>
    </w:div>
    <w:div w:id="1540698442">
      <w:bodyDiv w:val="1"/>
      <w:marLeft w:val="0"/>
      <w:marRight w:val="0"/>
      <w:marTop w:val="0"/>
      <w:marBottom w:val="0"/>
      <w:divBdr>
        <w:top w:val="none" w:sz="0" w:space="0" w:color="auto"/>
        <w:left w:val="none" w:sz="0" w:space="0" w:color="auto"/>
        <w:bottom w:val="none" w:sz="0" w:space="0" w:color="auto"/>
        <w:right w:val="none" w:sz="0" w:space="0" w:color="auto"/>
      </w:divBdr>
    </w:div>
    <w:div w:id="1542741996">
      <w:bodyDiv w:val="1"/>
      <w:marLeft w:val="0"/>
      <w:marRight w:val="0"/>
      <w:marTop w:val="0"/>
      <w:marBottom w:val="0"/>
      <w:divBdr>
        <w:top w:val="none" w:sz="0" w:space="0" w:color="auto"/>
        <w:left w:val="none" w:sz="0" w:space="0" w:color="auto"/>
        <w:bottom w:val="none" w:sz="0" w:space="0" w:color="auto"/>
        <w:right w:val="none" w:sz="0" w:space="0" w:color="auto"/>
      </w:divBdr>
    </w:div>
    <w:div w:id="1554581346">
      <w:bodyDiv w:val="1"/>
      <w:marLeft w:val="0"/>
      <w:marRight w:val="0"/>
      <w:marTop w:val="0"/>
      <w:marBottom w:val="0"/>
      <w:divBdr>
        <w:top w:val="none" w:sz="0" w:space="0" w:color="auto"/>
        <w:left w:val="none" w:sz="0" w:space="0" w:color="auto"/>
        <w:bottom w:val="none" w:sz="0" w:space="0" w:color="auto"/>
        <w:right w:val="none" w:sz="0" w:space="0" w:color="auto"/>
      </w:divBdr>
    </w:div>
    <w:div w:id="1561558820">
      <w:bodyDiv w:val="1"/>
      <w:marLeft w:val="0"/>
      <w:marRight w:val="0"/>
      <w:marTop w:val="0"/>
      <w:marBottom w:val="0"/>
      <w:divBdr>
        <w:top w:val="none" w:sz="0" w:space="0" w:color="auto"/>
        <w:left w:val="none" w:sz="0" w:space="0" w:color="auto"/>
        <w:bottom w:val="none" w:sz="0" w:space="0" w:color="auto"/>
        <w:right w:val="none" w:sz="0" w:space="0" w:color="auto"/>
      </w:divBdr>
    </w:div>
    <w:div w:id="1569070459">
      <w:bodyDiv w:val="1"/>
      <w:marLeft w:val="0"/>
      <w:marRight w:val="0"/>
      <w:marTop w:val="0"/>
      <w:marBottom w:val="0"/>
      <w:divBdr>
        <w:top w:val="none" w:sz="0" w:space="0" w:color="auto"/>
        <w:left w:val="none" w:sz="0" w:space="0" w:color="auto"/>
        <w:bottom w:val="none" w:sz="0" w:space="0" w:color="auto"/>
        <w:right w:val="none" w:sz="0" w:space="0" w:color="auto"/>
      </w:divBdr>
    </w:div>
    <w:div w:id="1574654483">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577742591">
      <w:bodyDiv w:val="1"/>
      <w:marLeft w:val="0"/>
      <w:marRight w:val="0"/>
      <w:marTop w:val="0"/>
      <w:marBottom w:val="0"/>
      <w:divBdr>
        <w:top w:val="none" w:sz="0" w:space="0" w:color="auto"/>
        <w:left w:val="none" w:sz="0" w:space="0" w:color="auto"/>
        <w:bottom w:val="none" w:sz="0" w:space="0" w:color="auto"/>
        <w:right w:val="none" w:sz="0" w:space="0" w:color="auto"/>
      </w:divBdr>
    </w:div>
    <w:div w:id="1589847980">
      <w:bodyDiv w:val="1"/>
      <w:marLeft w:val="0"/>
      <w:marRight w:val="0"/>
      <w:marTop w:val="0"/>
      <w:marBottom w:val="0"/>
      <w:divBdr>
        <w:top w:val="none" w:sz="0" w:space="0" w:color="auto"/>
        <w:left w:val="none" w:sz="0" w:space="0" w:color="auto"/>
        <w:bottom w:val="none" w:sz="0" w:space="0" w:color="auto"/>
        <w:right w:val="none" w:sz="0" w:space="0" w:color="auto"/>
      </w:divBdr>
    </w:div>
    <w:div w:id="1593858617">
      <w:bodyDiv w:val="1"/>
      <w:marLeft w:val="0"/>
      <w:marRight w:val="0"/>
      <w:marTop w:val="0"/>
      <w:marBottom w:val="0"/>
      <w:divBdr>
        <w:top w:val="none" w:sz="0" w:space="0" w:color="auto"/>
        <w:left w:val="none" w:sz="0" w:space="0" w:color="auto"/>
        <w:bottom w:val="none" w:sz="0" w:space="0" w:color="auto"/>
        <w:right w:val="none" w:sz="0" w:space="0" w:color="auto"/>
      </w:divBdr>
    </w:div>
    <w:div w:id="1619871176">
      <w:bodyDiv w:val="1"/>
      <w:marLeft w:val="0"/>
      <w:marRight w:val="0"/>
      <w:marTop w:val="0"/>
      <w:marBottom w:val="0"/>
      <w:divBdr>
        <w:top w:val="none" w:sz="0" w:space="0" w:color="auto"/>
        <w:left w:val="none" w:sz="0" w:space="0" w:color="auto"/>
        <w:bottom w:val="none" w:sz="0" w:space="0" w:color="auto"/>
        <w:right w:val="none" w:sz="0" w:space="0" w:color="auto"/>
      </w:divBdr>
    </w:div>
    <w:div w:id="1627350772">
      <w:bodyDiv w:val="1"/>
      <w:marLeft w:val="0"/>
      <w:marRight w:val="0"/>
      <w:marTop w:val="0"/>
      <w:marBottom w:val="0"/>
      <w:divBdr>
        <w:top w:val="none" w:sz="0" w:space="0" w:color="auto"/>
        <w:left w:val="none" w:sz="0" w:space="0" w:color="auto"/>
        <w:bottom w:val="none" w:sz="0" w:space="0" w:color="auto"/>
        <w:right w:val="none" w:sz="0" w:space="0" w:color="auto"/>
      </w:divBdr>
    </w:div>
    <w:div w:id="1636138616">
      <w:bodyDiv w:val="1"/>
      <w:marLeft w:val="0"/>
      <w:marRight w:val="0"/>
      <w:marTop w:val="0"/>
      <w:marBottom w:val="0"/>
      <w:divBdr>
        <w:top w:val="none" w:sz="0" w:space="0" w:color="auto"/>
        <w:left w:val="none" w:sz="0" w:space="0" w:color="auto"/>
        <w:bottom w:val="none" w:sz="0" w:space="0" w:color="auto"/>
        <w:right w:val="none" w:sz="0" w:space="0" w:color="auto"/>
      </w:divBdr>
    </w:div>
    <w:div w:id="1636793518">
      <w:bodyDiv w:val="1"/>
      <w:marLeft w:val="0"/>
      <w:marRight w:val="0"/>
      <w:marTop w:val="0"/>
      <w:marBottom w:val="0"/>
      <w:divBdr>
        <w:top w:val="none" w:sz="0" w:space="0" w:color="auto"/>
        <w:left w:val="none" w:sz="0" w:space="0" w:color="auto"/>
        <w:bottom w:val="none" w:sz="0" w:space="0" w:color="auto"/>
        <w:right w:val="none" w:sz="0" w:space="0" w:color="auto"/>
      </w:divBdr>
    </w:div>
    <w:div w:id="1637181702">
      <w:bodyDiv w:val="1"/>
      <w:marLeft w:val="0"/>
      <w:marRight w:val="0"/>
      <w:marTop w:val="0"/>
      <w:marBottom w:val="0"/>
      <w:divBdr>
        <w:top w:val="none" w:sz="0" w:space="0" w:color="auto"/>
        <w:left w:val="none" w:sz="0" w:space="0" w:color="auto"/>
        <w:bottom w:val="none" w:sz="0" w:space="0" w:color="auto"/>
        <w:right w:val="none" w:sz="0" w:space="0" w:color="auto"/>
      </w:divBdr>
    </w:div>
    <w:div w:id="1638949518">
      <w:bodyDiv w:val="1"/>
      <w:marLeft w:val="0"/>
      <w:marRight w:val="0"/>
      <w:marTop w:val="0"/>
      <w:marBottom w:val="0"/>
      <w:divBdr>
        <w:top w:val="none" w:sz="0" w:space="0" w:color="auto"/>
        <w:left w:val="none" w:sz="0" w:space="0" w:color="auto"/>
        <w:bottom w:val="none" w:sz="0" w:space="0" w:color="auto"/>
        <w:right w:val="none" w:sz="0" w:space="0" w:color="auto"/>
      </w:divBdr>
    </w:div>
    <w:div w:id="1641301246">
      <w:bodyDiv w:val="1"/>
      <w:marLeft w:val="0"/>
      <w:marRight w:val="0"/>
      <w:marTop w:val="0"/>
      <w:marBottom w:val="0"/>
      <w:divBdr>
        <w:top w:val="none" w:sz="0" w:space="0" w:color="auto"/>
        <w:left w:val="none" w:sz="0" w:space="0" w:color="auto"/>
        <w:bottom w:val="none" w:sz="0" w:space="0" w:color="auto"/>
        <w:right w:val="none" w:sz="0" w:space="0" w:color="auto"/>
      </w:divBdr>
    </w:div>
    <w:div w:id="1643192108">
      <w:bodyDiv w:val="1"/>
      <w:marLeft w:val="0"/>
      <w:marRight w:val="0"/>
      <w:marTop w:val="0"/>
      <w:marBottom w:val="0"/>
      <w:divBdr>
        <w:top w:val="none" w:sz="0" w:space="0" w:color="auto"/>
        <w:left w:val="none" w:sz="0" w:space="0" w:color="auto"/>
        <w:bottom w:val="none" w:sz="0" w:space="0" w:color="auto"/>
        <w:right w:val="none" w:sz="0" w:space="0" w:color="auto"/>
      </w:divBdr>
    </w:div>
    <w:div w:id="1652640853">
      <w:bodyDiv w:val="1"/>
      <w:marLeft w:val="0"/>
      <w:marRight w:val="0"/>
      <w:marTop w:val="0"/>
      <w:marBottom w:val="0"/>
      <w:divBdr>
        <w:top w:val="none" w:sz="0" w:space="0" w:color="auto"/>
        <w:left w:val="none" w:sz="0" w:space="0" w:color="auto"/>
        <w:bottom w:val="none" w:sz="0" w:space="0" w:color="auto"/>
        <w:right w:val="none" w:sz="0" w:space="0" w:color="auto"/>
      </w:divBdr>
    </w:div>
    <w:div w:id="1660303044">
      <w:bodyDiv w:val="1"/>
      <w:marLeft w:val="0"/>
      <w:marRight w:val="0"/>
      <w:marTop w:val="0"/>
      <w:marBottom w:val="0"/>
      <w:divBdr>
        <w:top w:val="none" w:sz="0" w:space="0" w:color="auto"/>
        <w:left w:val="none" w:sz="0" w:space="0" w:color="auto"/>
        <w:bottom w:val="none" w:sz="0" w:space="0" w:color="auto"/>
        <w:right w:val="none" w:sz="0" w:space="0" w:color="auto"/>
      </w:divBdr>
    </w:div>
    <w:div w:id="1669869677">
      <w:bodyDiv w:val="1"/>
      <w:marLeft w:val="0"/>
      <w:marRight w:val="0"/>
      <w:marTop w:val="0"/>
      <w:marBottom w:val="0"/>
      <w:divBdr>
        <w:top w:val="none" w:sz="0" w:space="0" w:color="auto"/>
        <w:left w:val="none" w:sz="0" w:space="0" w:color="auto"/>
        <w:bottom w:val="none" w:sz="0" w:space="0" w:color="auto"/>
        <w:right w:val="none" w:sz="0" w:space="0" w:color="auto"/>
      </w:divBdr>
    </w:div>
    <w:div w:id="1670060611">
      <w:bodyDiv w:val="1"/>
      <w:marLeft w:val="0"/>
      <w:marRight w:val="0"/>
      <w:marTop w:val="0"/>
      <w:marBottom w:val="0"/>
      <w:divBdr>
        <w:top w:val="none" w:sz="0" w:space="0" w:color="auto"/>
        <w:left w:val="none" w:sz="0" w:space="0" w:color="auto"/>
        <w:bottom w:val="none" w:sz="0" w:space="0" w:color="auto"/>
        <w:right w:val="none" w:sz="0" w:space="0" w:color="auto"/>
      </w:divBdr>
    </w:div>
    <w:div w:id="1673725792">
      <w:bodyDiv w:val="1"/>
      <w:marLeft w:val="0"/>
      <w:marRight w:val="0"/>
      <w:marTop w:val="0"/>
      <w:marBottom w:val="0"/>
      <w:divBdr>
        <w:top w:val="none" w:sz="0" w:space="0" w:color="auto"/>
        <w:left w:val="none" w:sz="0" w:space="0" w:color="auto"/>
        <w:bottom w:val="none" w:sz="0" w:space="0" w:color="auto"/>
        <w:right w:val="none" w:sz="0" w:space="0" w:color="auto"/>
      </w:divBdr>
    </w:div>
    <w:div w:id="1677920002">
      <w:bodyDiv w:val="1"/>
      <w:marLeft w:val="0"/>
      <w:marRight w:val="0"/>
      <w:marTop w:val="0"/>
      <w:marBottom w:val="0"/>
      <w:divBdr>
        <w:top w:val="none" w:sz="0" w:space="0" w:color="auto"/>
        <w:left w:val="none" w:sz="0" w:space="0" w:color="auto"/>
        <w:bottom w:val="none" w:sz="0" w:space="0" w:color="auto"/>
        <w:right w:val="none" w:sz="0" w:space="0" w:color="auto"/>
      </w:divBdr>
    </w:div>
    <w:div w:id="1688561307">
      <w:bodyDiv w:val="1"/>
      <w:marLeft w:val="0"/>
      <w:marRight w:val="0"/>
      <w:marTop w:val="0"/>
      <w:marBottom w:val="0"/>
      <w:divBdr>
        <w:top w:val="none" w:sz="0" w:space="0" w:color="auto"/>
        <w:left w:val="none" w:sz="0" w:space="0" w:color="auto"/>
        <w:bottom w:val="none" w:sz="0" w:space="0" w:color="auto"/>
        <w:right w:val="none" w:sz="0" w:space="0" w:color="auto"/>
      </w:divBdr>
    </w:div>
    <w:div w:id="1709256373">
      <w:bodyDiv w:val="1"/>
      <w:marLeft w:val="0"/>
      <w:marRight w:val="0"/>
      <w:marTop w:val="0"/>
      <w:marBottom w:val="0"/>
      <w:divBdr>
        <w:top w:val="none" w:sz="0" w:space="0" w:color="auto"/>
        <w:left w:val="none" w:sz="0" w:space="0" w:color="auto"/>
        <w:bottom w:val="none" w:sz="0" w:space="0" w:color="auto"/>
        <w:right w:val="none" w:sz="0" w:space="0" w:color="auto"/>
      </w:divBdr>
    </w:div>
    <w:div w:id="1715889313">
      <w:bodyDiv w:val="1"/>
      <w:marLeft w:val="0"/>
      <w:marRight w:val="0"/>
      <w:marTop w:val="0"/>
      <w:marBottom w:val="0"/>
      <w:divBdr>
        <w:top w:val="none" w:sz="0" w:space="0" w:color="auto"/>
        <w:left w:val="none" w:sz="0" w:space="0" w:color="auto"/>
        <w:bottom w:val="none" w:sz="0" w:space="0" w:color="auto"/>
        <w:right w:val="none" w:sz="0" w:space="0" w:color="auto"/>
      </w:divBdr>
    </w:div>
    <w:div w:id="1722556991">
      <w:bodyDiv w:val="1"/>
      <w:marLeft w:val="0"/>
      <w:marRight w:val="0"/>
      <w:marTop w:val="0"/>
      <w:marBottom w:val="0"/>
      <w:divBdr>
        <w:top w:val="none" w:sz="0" w:space="0" w:color="auto"/>
        <w:left w:val="none" w:sz="0" w:space="0" w:color="auto"/>
        <w:bottom w:val="none" w:sz="0" w:space="0" w:color="auto"/>
        <w:right w:val="none" w:sz="0" w:space="0" w:color="auto"/>
      </w:divBdr>
    </w:div>
    <w:div w:id="1724716894">
      <w:bodyDiv w:val="1"/>
      <w:marLeft w:val="0"/>
      <w:marRight w:val="0"/>
      <w:marTop w:val="0"/>
      <w:marBottom w:val="0"/>
      <w:divBdr>
        <w:top w:val="none" w:sz="0" w:space="0" w:color="auto"/>
        <w:left w:val="none" w:sz="0" w:space="0" w:color="auto"/>
        <w:bottom w:val="none" w:sz="0" w:space="0" w:color="auto"/>
        <w:right w:val="none" w:sz="0" w:space="0" w:color="auto"/>
      </w:divBdr>
    </w:div>
    <w:div w:id="1735928375">
      <w:bodyDiv w:val="1"/>
      <w:marLeft w:val="0"/>
      <w:marRight w:val="0"/>
      <w:marTop w:val="0"/>
      <w:marBottom w:val="0"/>
      <w:divBdr>
        <w:top w:val="none" w:sz="0" w:space="0" w:color="auto"/>
        <w:left w:val="none" w:sz="0" w:space="0" w:color="auto"/>
        <w:bottom w:val="none" w:sz="0" w:space="0" w:color="auto"/>
        <w:right w:val="none" w:sz="0" w:space="0" w:color="auto"/>
      </w:divBdr>
    </w:div>
    <w:div w:id="1737360103">
      <w:bodyDiv w:val="1"/>
      <w:marLeft w:val="0"/>
      <w:marRight w:val="0"/>
      <w:marTop w:val="0"/>
      <w:marBottom w:val="0"/>
      <w:divBdr>
        <w:top w:val="none" w:sz="0" w:space="0" w:color="auto"/>
        <w:left w:val="none" w:sz="0" w:space="0" w:color="auto"/>
        <w:bottom w:val="none" w:sz="0" w:space="0" w:color="auto"/>
        <w:right w:val="none" w:sz="0" w:space="0" w:color="auto"/>
      </w:divBdr>
    </w:div>
    <w:div w:id="1737708094">
      <w:bodyDiv w:val="1"/>
      <w:marLeft w:val="0"/>
      <w:marRight w:val="0"/>
      <w:marTop w:val="0"/>
      <w:marBottom w:val="0"/>
      <w:divBdr>
        <w:top w:val="none" w:sz="0" w:space="0" w:color="auto"/>
        <w:left w:val="none" w:sz="0" w:space="0" w:color="auto"/>
        <w:bottom w:val="none" w:sz="0" w:space="0" w:color="auto"/>
        <w:right w:val="none" w:sz="0" w:space="0" w:color="auto"/>
      </w:divBdr>
    </w:div>
    <w:div w:id="1745301329">
      <w:bodyDiv w:val="1"/>
      <w:marLeft w:val="0"/>
      <w:marRight w:val="0"/>
      <w:marTop w:val="0"/>
      <w:marBottom w:val="0"/>
      <w:divBdr>
        <w:top w:val="none" w:sz="0" w:space="0" w:color="auto"/>
        <w:left w:val="none" w:sz="0" w:space="0" w:color="auto"/>
        <w:bottom w:val="none" w:sz="0" w:space="0" w:color="auto"/>
        <w:right w:val="none" w:sz="0" w:space="0" w:color="auto"/>
      </w:divBdr>
    </w:div>
    <w:div w:id="1755204019">
      <w:bodyDiv w:val="1"/>
      <w:marLeft w:val="0"/>
      <w:marRight w:val="0"/>
      <w:marTop w:val="0"/>
      <w:marBottom w:val="0"/>
      <w:divBdr>
        <w:top w:val="none" w:sz="0" w:space="0" w:color="auto"/>
        <w:left w:val="none" w:sz="0" w:space="0" w:color="auto"/>
        <w:bottom w:val="none" w:sz="0" w:space="0" w:color="auto"/>
        <w:right w:val="none" w:sz="0" w:space="0" w:color="auto"/>
      </w:divBdr>
    </w:div>
    <w:div w:id="1758668037">
      <w:bodyDiv w:val="1"/>
      <w:marLeft w:val="0"/>
      <w:marRight w:val="0"/>
      <w:marTop w:val="0"/>
      <w:marBottom w:val="0"/>
      <w:divBdr>
        <w:top w:val="none" w:sz="0" w:space="0" w:color="auto"/>
        <w:left w:val="none" w:sz="0" w:space="0" w:color="auto"/>
        <w:bottom w:val="none" w:sz="0" w:space="0" w:color="auto"/>
        <w:right w:val="none" w:sz="0" w:space="0" w:color="auto"/>
      </w:divBdr>
    </w:div>
    <w:div w:id="1761022795">
      <w:bodyDiv w:val="1"/>
      <w:marLeft w:val="0"/>
      <w:marRight w:val="0"/>
      <w:marTop w:val="0"/>
      <w:marBottom w:val="0"/>
      <w:divBdr>
        <w:top w:val="none" w:sz="0" w:space="0" w:color="auto"/>
        <w:left w:val="none" w:sz="0" w:space="0" w:color="auto"/>
        <w:bottom w:val="none" w:sz="0" w:space="0" w:color="auto"/>
        <w:right w:val="none" w:sz="0" w:space="0" w:color="auto"/>
      </w:divBdr>
    </w:div>
    <w:div w:id="1764261416">
      <w:bodyDiv w:val="1"/>
      <w:marLeft w:val="0"/>
      <w:marRight w:val="0"/>
      <w:marTop w:val="0"/>
      <w:marBottom w:val="0"/>
      <w:divBdr>
        <w:top w:val="none" w:sz="0" w:space="0" w:color="auto"/>
        <w:left w:val="none" w:sz="0" w:space="0" w:color="auto"/>
        <w:bottom w:val="none" w:sz="0" w:space="0" w:color="auto"/>
        <w:right w:val="none" w:sz="0" w:space="0" w:color="auto"/>
      </w:divBdr>
    </w:div>
    <w:div w:id="1767071797">
      <w:bodyDiv w:val="1"/>
      <w:marLeft w:val="0"/>
      <w:marRight w:val="0"/>
      <w:marTop w:val="0"/>
      <w:marBottom w:val="0"/>
      <w:divBdr>
        <w:top w:val="none" w:sz="0" w:space="0" w:color="auto"/>
        <w:left w:val="none" w:sz="0" w:space="0" w:color="auto"/>
        <w:bottom w:val="none" w:sz="0" w:space="0" w:color="auto"/>
        <w:right w:val="none" w:sz="0" w:space="0" w:color="auto"/>
      </w:divBdr>
    </w:div>
    <w:div w:id="1769354224">
      <w:bodyDiv w:val="1"/>
      <w:marLeft w:val="0"/>
      <w:marRight w:val="0"/>
      <w:marTop w:val="0"/>
      <w:marBottom w:val="0"/>
      <w:divBdr>
        <w:top w:val="none" w:sz="0" w:space="0" w:color="auto"/>
        <w:left w:val="none" w:sz="0" w:space="0" w:color="auto"/>
        <w:bottom w:val="none" w:sz="0" w:space="0" w:color="auto"/>
        <w:right w:val="none" w:sz="0" w:space="0" w:color="auto"/>
      </w:divBdr>
    </w:div>
    <w:div w:id="1774938988">
      <w:bodyDiv w:val="1"/>
      <w:marLeft w:val="0"/>
      <w:marRight w:val="0"/>
      <w:marTop w:val="0"/>
      <w:marBottom w:val="0"/>
      <w:divBdr>
        <w:top w:val="none" w:sz="0" w:space="0" w:color="auto"/>
        <w:left w:val="none" w:sz="0" w:space="0" w:color="auto"/>
        <w:bottom w:val="none" w:sz="0" w:space="0" w:color="auto"/>
        <w:right w:val="none" w:sz="0" w:space="0" w:color="auto"/>
      </w:divBdr>
    </w:div>
    <w:div w:id="1776824498">
      <w:bodyDiv w:val="1"/>
      <w:marLeft w:val="0"/>
      <w:marRight w:val="0"/>
      <w:marTop w:val="0"/>
      <w:marBottom w:val="0"/>
      <w:divBdr>
        <w:top w:val="none" w:sz="0" w:space="0" w:color="auto"/>
        <w:left w:val="none" w:sz="0" w:space="0" w:color="auto"/>
        <w:bottom w:val="none" w:sz="0" w:space="0" w:color="auto"/>
        <w:right w:val="none" w:sz="0" w:space="0" w:color="auto"/>
      </w:divBdr>
    </w:div>
    <w:div w:id="1793943434">
      <w:bodyDiv w:val="1"/>
      <w:marLeft w:val="0"/>
      <w:marRight w:val="0"/>
      <w:marTop w:val="0"/>
      <w:marBottom w:val="0"/>
      <w:divBdr>
        <w:top w:val="none" w:sz="0" w:space="0" w:color="auto"/>
        <w:left w:val="none" w:sz="0" w:space="0" w:color="auto"/>
        <w:bottom w:val="none" w:sz="0" w:space="0" w:color="auto"/>
        <w:right w:val="none" w:sz="0" w:space="0" w:color="auto"/>
      </w:divBdr>
    </w:div>
    <w:div w:id="1796829034">
      <w:bodyDiv w:val="1"/>
      <w:marLeft w:val="0"/>
      <w:marRight w:val="0"/>
      <w:marTop w:val="0"/>
      <w:marBottom w:val="0"/>
      <w:divBdr>
        <w:top w:val="none" w:sz="0" w:space="0" w:color="auto"/>
        <w:left w:val="none" w:sz="0" w:space="0" w:color="auto"/>
        <w:bottom w:val="none" w:sz="0" w:space="0" w:color="auto"/>
        <w:right w:val="none" w:sz="0" w:space="0" w:color="auto"/>
      </w:divBdr>
    </w:div>
    <w:div w:id="1798403623">
      <w:bodyDiv w:val="1"/>
      <w:marLeft w:val="0"/>
      <w:marRight w:val="0"/>
      <w:marTop w:val="0"/>
      <w:marBottom w:val="0"/>
      <w:divBdr>
        <w:top w:val="none" w:sz="0" w:space="0" w:color="auto"/>
        <w:left w:val="none" w:sz="0" w:space="0" w:color="auto"/>
        <w:bottom w:val="none" w:sz="0" w:space="0" w:color="auto"/>
        <w:right w:val="none" w:sz="0" w:space="0" w:color="auto"/>
      </w:divBdr>
    </w:div>
    <w:div w:id="1798909176">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21729226">
      <w:bodyDiv w:val="1"/>
      <w:marLeft w:val="0"/>
      <w:marRight w:val="0"/>
      <w:marTop w:val="0"/>
      <w:marBottom w:val="0"/>
      <w:divBdr>
        <w:top w:val="none" w:sz="0" w:space="0" w:color="auto"/>
        <w:left w:val="none" w:sz="0" w:space="0" w:color="auto"/>
        <w:bottom w:val="none" w:sz="0" w:space="0" w:color="auto"/>
        <w:right w:val="none" w:sz="0" w:space="0" w:color="auto"/>
      </w:divBdr>
    </w:div>
    <w:div w:id="1823038783">
      <w:bodyDiv w:val="1"/>
      <w:marLeft w:val="0"/>
      <w:marRight w:val="0"/>
      <w:marTop w:val="0"/>
      <w:marBottom w:val="0"/>
      <w:divBdr>
        <w:top w:val="none" w:sz="0" w:space="0" w:color="auto"/>
        <w:left w:val="none" w:sz="0" w:space="0" w:color="auto"/>
        <w:bottom w:val="none" w:sz="0" w:space="0" w:color="auto"/>
        <w:right w:val="none" w:sz="0" w:space="0" w:color="auto"/>
      </w:divBdr>
    </w:div>
    <w:div w:id="1831166495">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36723024">
      <w:bodyDiv w:val="1"/>
      <w:marLeft w:val="0"/>
      <w:marRight w:val="0"/>
      <w:marTop w:val="0"/>
      <w:marBottom w:val="0"/>
      <w:divBdr>
        <w:top w:val="none" w:sz="0" w:space="0" w:color="auto"/>
        <w:left w:val="none" w:sz="0" w:space="0" w:color="auto"/>
        <w:bottom w:val="none" w:sz="0" w:space="0" w:color="auto"/>
        <w:right w:val="none" w:sz="0" w:space="0" w:color="auto"/>
      </w:divBdr>
    </w:div>
    <w:div w:id="1841502519">
      <w:bodyDiv w:val="1"/>
      <w:marLeft w:val="0"/>
      <w:marRight w:val="0"/>
      <w:marTop w:val="0"/>
      <w:marBottom w:val="0"/>
      <w:divBdr>
        <w:top w:val="none" w:sz="0" w:space="0" w:color="auto"/>
        <w:left w:val="none" w:sz="0" w:space="0" w:color="auto"/>
        <w:bottom w:val="none" w:sz="0" w:space="0" w:color="auto"/>
        <w:right w:val="none" w:sz="0" w:space="0" w:color="auto"/>
      </w:divBdr>
    </w:div>
    <w:div w:id="1851096447">
      <w:bodyDiv w:val="1"/>
      <w:marLeft w:val="0"/>
      <w:marRight w:val="0"/>
      <w:marTop w:val="0"/>
      <w:marBottom w:val="0"/>
      <w:divBdr>
        <w:top w:val="none" w:sz="0" w:space="0" w:color="auto"/>
        <w:left w:val="none" w:sz="0" w:space="0" w:color="auto"/>
        <w:bottom w:val="none" w:sz="0" w:space="0" w:color="auto"/>
        <w:right w:val="none" w:sz="0" w:space="0" w:color="auto"/>
      </w:divBdr>
    </w:div>
    <w:div w:id="1860385064">
      <w:bodyDiv w:val="1"/>
      <w:marLeft w:val="0"/>
      <w:marRight w:val="0"/>
      <w:marTop w:val="0"/>
      <w:marBottom w:val="0"/>
      <w:divBdr>
        <w:top w:val="none" w:sz="0" w:space="0" w:color="auto"/>
        <w:left w:val="none" w:sz="0" w:space="0" w:color="auto"/>
        <w:bottom w:val="none" w:sz="0" w:space="0" w:color="auto"/>
        <w:right w:val="none" w:sz="0" w:space="0" w:color="auto"/>
      </w:divBdr>
    </w:div>
    <w:div w:id="1864173460">
      <w:bodyDiv w:val="1"/>
      <w:marLeft w:val="0"/>
      <w:marRight w:val="0"/>
      <w:marTop w:val="0"/>
      <w:marBottom w:val="0"/>
      <w:divBdr>
        <w:top w:val="none" w:sz="0" w:space="0" w:color="auto"/>
        <w:left w:val="none" w:sz="0" w:space="0" w:color="auto"/>
        <w:bottom w:val="none" w:sz="0" w:space="0" w:color="auto"/>
        <w:right w:val="none" w:sz="0" w:space="0" w:color="auto"/>
      </w:divBdr>
    </w:div>
    <w:div w:id="1867059924">
      <w:bodyDiv w:val="1"/>
      <w:marLeft w:val="0"/>
      <w:marRight w:val="0"/>
      <w:marTop w:val="0"/>
      <w:marBottom w:val="0"/>
      <w:divBdr>
        <w:top w:val="none" w:sz="0" w:space="0" w:color="auto"/>
        <w:left w:val="none" w:sz="0" w:space="0" w:color="auto"/>
        <w:bottom w:val="none" w:sz="0" w:space="0" w:color="auto"/>
        <w:right w:val="none" w:sz="0" w:space="0" w:color="auto"/>
      </w:divBdr>
    </w:div>
    <w:div w:id="1868331081">
      <w:bodyDiv w:val="1"/>
      <w:marLeft w:val="0"/>
      <w:marRight w:val="0"/>
      <w:marTop w:val="0"/>
      <w:marBottom w:val="0"/>
      <w:divBdr>
        <w:top w:val="none" w:sz="0" w:space="0" w:color="auto"/>
        <w:left w:val="none" w:sz="0" w:space="0" w:color="auto"/>
        <w:bottom w:val="none" w:sz="0" w:space="0" w:color="auto"/>
        <w:right w:val="none" w:sz="0" w:space="0" w:color="auto"/>
      </w:divBdr>
    </w:div>
    <w:div w:id="1871411837">
      <w:bodyDiv w:val="1"/>
      <w:marLeft w:val="0"/>
      <w:marRight w:val="0"/>
      <w:marTop w:val="0"/>
      <w:marBottom w:val="0"/>
      <w:divBdr>
        <w:top w:val="none" w:sz="0" w:space="0" w:color="auto"/>
        <w:left w:val="none" w:sz="0" w:space="0" w:color="auto"/>
        <w:bottom w:val="none" w:sz="0" w:space="0" w:color="auto"/>
        <w:right w:val="none" w:sz="0" w:space="0" w:color="auto"/>
      </w:divBdr>
    </w:div>
    <w:div w:id="1875537490">
      <w:bodyDiv w:val="1"/>
      <w:marLeft w:val="0"/>
      <w:marRight w:val="0"/>
      <w:marTop w:val="0"/>
      <w:marBottom w:val="0"/>
      <w:divBdr>
        <w:top w:val="none" w:sz="0" w:space="0" w:color="auto"/>
        <w:left w:val="none" w:sz="0" w:space="0" w:color="auto"/>
        <w:bottom w:val="none" w:sz="0" w:space="0" w:color="auto"/>
        <w:right w:val="none" w:sz="0" w:space="0" w:color="auto"/>
      </w:divBdr>
    </w:div>
    <w:div w:id="1890262270">
      <w:bodyDiv w:val="1"/>
      <w:marLeft w:val="0"/>
      <w:marRight w:val="0"/>
      <w:marTop w:val="0"/>
      <w:marBottom w:val="0"/>
      <w:divBdr>
        <w:top w:val="none" w:sz="0" w:space="0" w:color="auto"/>
        <w:left w:val="none" w:sz="0" w:space="0" w:color="auto"/>
        <w:bottom w:val="none" w:sz="0" w:space="0" w:color="auto"/>
        <w:right w:val="none" w:sz="0" w:space="0" w:color="auto"/>
      </w:divBdr>
    </w:div>
    <w:div w:id="1894736313">
      <w:bodyDiv w:val="1"/>
      <w:marLeft w:val="0"/>
      <w:marRight w:val="0"/>
      <w:marTop w:val="0"/>
      <w:marBottom w:val="0"/>
      <w:divBdr>
        <w:top w:val="none" w:sz="0" w:space="0" w:color="auto"/>
        <w:left w:val="none" w:sz="0" w:space="0" w:color="auto"/>
        <w:bottom w:val="none" w:sz="0" w:space="0" w:color="auto"/>
        <w:right w:val="none" w:sz="0" w:space="0" w:color="auto"/>
      </w:divBdr>
    </w:div>
    <w:div w:id="1898322130">
      <w:bodyDiv w:val="1"/>
      <w:marLeft w:val="0"/>
      <w:marRight w:val="0"/>
      <w:marTop w:val="0"/>
      <w:marBottom w:val="0"/>
      <w:divBdr>
        <w:top w:val="none" w:sz="0" w:space="0" w:color="auto"/>
        <w:left w:val="none" w:sz="0" w:space="0" w:color="auto"/>
        <w:bottom w:val="none" w:sz="0" w:space="0" w:color="auto"/>
        <w:right w:val="none" w:sz="0" w:space="0" w:color="auto"/>
      </w:divBdr>
    </w:div>
    <w:div w:id="1898589145">
      <w:bodyDiv w:val="1"/>
      <w:marLeft w:val="0"/>
      <w:marRight w:val="0"/>
      <w:marTop w:val="0"/>
      <w:marBottom w:val="0"/>
      <w:divBdr>
        <w:top w:val="none" w:sz="0" w:space="0" w:color="auto"/>
        <w:left w:val="none" w:sz="0" w:space="0" w:color="auto"/>
        <w:bottom w:val="none" w:sz="0" w:space="0" w:color="auto"/>
        <w:right w:val="none" w:sz="0" w:space="0" w:color="auto"/>
      </w:divBdr>
    </w:div>
    <w:div w:id="1911766721">
      <w:bodyDiv w:val="1"/>
      <w:marLeft w:val="0"/>
      <w:marRight w:val="0"/>
      <w:marTop w:val="0"/>
      <w:marBottom w:val="0"/>
      <w:divBdr>
        <w:top w:val="none" w:sz="0" w:space="0" w:color="auto"/>
        <w:left w:val="none" w:sz="0" w:space="0" w:color="auto"/>
        <w:bottom w:val="none" w:sz="0" w:space="0" w:color="auto"/>
        <w:right w:val="none" w:sz="0" w:space="0" w:color="auto"/>
      </w:divBdr>
    </w:div>
    <w:div w:id="1913848933">
      <w:bodyDiv w:val="1"/>
      <w:marLeft w:val="0"/>
      <w:marRight w:val="0"/>
      <w:marTop w:val="0"/>
      <w:marBottom w:val="0"/>
      <w:divBdr>
        <w:top w:val="none" w:sz="0" w:space="0" w:color="auto"/>
        <w:left w:val="none" w:sz="0" w:space="0" w:color="auto"/>
        <w:bottom w:val="none" w:sz="0" w:space="0" w:color="auto"/>
        <w:right w:val="none" w:sz="0" w:space="0" w:color="auto"/>
      </w:divBdr>
    </w:div>
    <w:div w:id="1920365442">
      <w:bodyDiv w:val="1"/>
      <w:marLeft w:val="0"/>
      <w:marRight w:val="0"/>
      <w:marTop w:val="0"/>
      <w:marBottom w:val="0"/>
      <w:divBdr>
        <w:top w:val="none" w:sz="0" w:space="0" w:color="auto"/>
        <w:left w:val="none" w:sz="0" w:space="0" w:color="auto"/>
        <w:bottom w:val="none" w:sz="0" w:space="0" w:color="auto"/>
        <w:right w:val="none" w:sz="0" w:space="0" w:color="auto"/>
      </w:divBdr>
    </w:div>
    <w:div w:id="1931966938">
      <w:bodyDiv w:val="1"/>
      <w:marLeft w:val="0"/>
      <w:marRight w:val="0"/>
      <w:marTop w:val="0"/>
      <w:marBottom w:val="0"/>
      <w:divBdr>
        <w:top w:val="none" w:sz="0" w:space="0" w:color="auto"/>
        <w:left w:val="none" w:sz="0" w:space="0" w:color="auto"/>
        <w:bottom w:val="none" w:sz="0" w:space="0" w:color="auto"/>
        <w:right w:val="none" w:sz="0" w:space="0" w:color="auto"/>
      </w:divBdr>
    </w:div>
    <w:div w:id="1946647819">
      <w:bodyDiv w:val="1"/>
      <w:marLeft w:val="0"/>
      <w:marRight w:val="0"/>
      <w:marTop w:val="0"/>
      <w:marBottom w:val="0"/>
      <w:divBdr>
        <w:top w:val="none" w:sz="0" w:space="0" w:color="auto"/>
        <w:left w:val="none" w:sz="0" w:space="0" w:color="auto"/>
        <w:bottom w:val="none" w:sz="0" w:space="0" w:color="auto"/>
        <w:right w:val="none" w:sz="0" w:space="0" w:color="auto"/>
      </w:divBdr>
    </w:div>
    <w:div w:id="1954287090">
      <w:bodyDiv w:val="1"/>
      <w:marLeft w:val="0"/>
      <w:marRight w:val="0"/>
      <w:marTop w:val="0"/>
      <w:marBottom w:val="0"/>
      <w:divBdr>
        <w:top w:val="none" w:sz="0" w:space="0" w:color="auto"/>
        <w:left w:val="none" w:sz="0" w:space="0" w:color="auto"/>
        <w:bottom w:val="none" w:sz="0" w:space="0" w:color="auto"/>
        <w:right w:val="none" w:sz="0" w:space="0" w:color="auto"/>
      </w:divBdr>
    </w:div>
    <w:div w:id="1967008731">
      <w:bodyDiv w:val="1"/>
      <w:marLeft w:val="0"/>
      <w:marRight w:val="0"/>
      <w:marTop w:val="0"/>
      <w:marBottom w:val="0"/>
      <w:divBdr>
        <w:top w:val="none" w:sz="0" w:space="0" w:color="auto"/>
        <w:left w:val="none" w:sz="0" w:space="0" w:color="auto"/>
        <w:bottom w:val="none" w:sz="0" w:space="0" w:color="auto"/>
        <w:right w:val="none" w:sz="0" w:space="0" w:color="auto"/>
      </w:divBdr>
    </w:div>
    <w:div w:id="1967812563">
      <w:bodyDiv w:val="1"/>
      <w:marLeft w:val="0"/>
      <w:marRight w:val="0"/>
      <w:marTop w:val="0"/>
      <w:marBottom w:val="0"/>
      <w:divBdr>
        <w:top w:val="none" w:sz="0" w:space="0" w:color="auto"/>
        <w:left w:val="none" w:sz="0" w:space="0" w:color="auto"/>
        <w:bottom w:val="none" w:sz="0" w:space="0" w:color="auto"/>
        <w:right w:val="none" w:sz="0" w:space="0" w:color="auto"/>
      </w:divBdr>
    </w:div>
    <w:div w:id="1972510897">
      <w:bodyDiv w:val="1"/>
      <w:marLeft w:val="0"/>
      <w:marRight w:val="0"/>
      <w:marTop w:val="0"/>
      <w:marBottom w:val="0"/>
      <w:divBdr>
        <w:top w:val="none" w:sz="0" w:space="0" w:color="auto"/>
        <w:left w:val="none" w:sz="0" w:space="0" w:color="auto"/>
        <w:bottom w:val="none" w:sz="0" w:space="0" w:color="auto"/>
        <w:right w:val="none" w:sz="0" w:space="0" w:color="auto"/>
      </w:divBdr>
    </w:div>
    <w:div w:id="1974677584">
      <w:bodyDiv w:val="1"/>
      <w:marLeft w:val="0"/>
      <w:marRight w:val="0"/>
      <w:marTop w:val="0"/>
      <w:marBottom w:val="0"/>
      <w:divBdr>
        <w:top w:val="none" w:sz="0" w:space="0" w:color="auto"/>
        <w:left w:val="none" w:sz="0" w:space="0" w:color="auto"/>
        <w:bottom w:val="none" w:sz="0" w:space="0" w:color="auto"/>
        <w:right w:val="none" w:sz="0" w:space="0" w:color="auto"/>
      </w:divBdr>
    </w:div>
    <w:div w:id="1981835753">
      <w:bodyDiv w:val="1"/>
      <w:marLeft w:val="0"/>
      <w:marRight w:val="0"/>
      <w:marTop w:val="0"/>
      <w:marBottom w:val="0"/>
      <w:divBdr>
        <w:top w:val="none" w:sz="0" w:space="0" w:color="auto"/>
        <w:left w:val="none" w:sz="0" w:space="0" w:color="auto"/>
        <w:bottom w:val="none" w:sz="0" w:space="0" w:color="auto"/>
        <w:right w:val="none" w:sz="0" w:space="0" w:color="auto"/>
      </w:divBdr>
    </w:div>
    <w:div w:id="1988430849">
      <w:bodyDiv w:val="1"/>
      <w:marLeft w:val="0"/>
      <w:marRight w:val="0"/>
      <w:marTop w:val="0"/>
      <w:marBottom w:val="0"/>
      <w:divBdr>
        <w:top w:val="none" w:sz="0" w:space="0" w:color="auto"/>
        <w:left w:val="none" w:sz="0" w:space="0" w:color="auto"/>
        <w:bottom w:val="none" w:sz="0" w:space="0" w:color="auto"/>
        <w:right w:val="none" w:sz="0" w:space="0" w:color="auto"/>
      </w:divBdr>
    </w:div>
    <w:div w:id="1992900398">
      <w:bodyDiv w:val="1"/>
      <w:marLeft w:val="0"/>
      <w:marRight w:val="0"/>
      <w:marTop w:val="0"/>
      <w:marBottom w:val="0"/>
      <w:divBdr>
        <w:top w:val="none" w:sz="0" w:space="0" w:color="auto"/>
        <w:left w:val="none" w:sz="0" w:space="0" w:color="auto"/>
        <w:bottom w:val="none" w:sz="0" w:space="0" w:color="auto"/>
        <w:right w:val="none" w:sz="0" w:space="0" w:color="auto"/>
      </w:divBdr>
    </w:div>
    <w:div w:id="1994601596">
      <w:bodyDiv w:val="1"/>
      <w:marLeft w:val="0"/>
      <w:marRight w:val="0"/>
      <w:marTop w:val="0"/>
      <w:marBottom w:val="0"/>
      <w:divBdr>
        <w:top w:val="none" w:sz="0" w:space="0" w:color="auto"/>
        <w:left w:val="none" w:sz="0" w:space="0" w:color="auto"/>
        <w:bottom w:val="none" w:sz="0" w:space="0" w:color="auto"/>
        <w:right w:val="none" w:sz="0" w:space="0" w:color="auto"/>
      </w:divBdr>
    </w:div>
    <w:div w:id="1995327496">
      <w:bodyDiv w:val="1"/>
      <w:marLeft w:val="0"/>
      <w:marRight w:val="0"/>
      <w:marTop w:val="0"/>
      <w:marBottom w:val="0"/>
      <w:divBdr>
        <w:top w:val="none" w:sz="0" w:space="0" w:color="auto"/>
        <w:left w:val="none" w:sz="0" w:space="0" w:color="auto"/>
        <w:bottom w:val="none" w:sz="0" w:space="0" w:color="auto"/>
        <w:right w:val="none" w:sz="0" w:space="0" w:color="auto"/>
      </w:divBdr>
    </w:div>
    <w:div w:id="2007513556">
      <w:bodyDiv w:val="1"/>
      <w:marLeft w:val="0"/>
      <w:marRight w:val="0"/>
      <w:marTop w:val="0"/>
      <w:marBottom w:val="0"/>
      <w:divBdr>
        <w:top w:val="none" w:sz="0" w:space="0" w:color="auto"/>
        <w:left w:val="none" w:sz="0" w:space="0" w:color="auto"/>
        <w:bottom w:val="none" w:sz="0" w:space="0" w:color="auto"/>
        <w:right w:val="none" w:sz="0" w:space="0" w:color="auto"/>
      </w:divBdr>
    </w:div>
    <w:div w:id="2021621372">
      <w:bodyDiv w:val="1"/>
      <w:marLeft w:val="0"/>
      <w:marRight w:val="0"/>
      <w:marTop w:val="0"/>
      <w:marBottom w:val="0"/>
      <w:divBdr>
        <w:top w:val="none" w:sz="0" w:space="0" w:color="auto"/>
        <w:left w:val="none" w:sz="0" w:space="0" w:color="auto"/>
        <w:bottom w:val="none" w:sz="0" w:space="0" w:color="auto"/>
        <w:right w:val="none" w:sz="0" w:space="0" w:color="auto"/>
      </w:divBdr>
    </w:div>
    <w:div w:id="2026591762">
      <w:bodyDiv w:val="1"/>
      <w:marLeft w:val="0"/>
      <w:marRight w:val="0"/>
      <w:marTop w:val="0"/>
      <w:marBottom w:val="0"/>
      <w:divBdr>
        <w:top w:val="none" w:sz="0" w:space="0" w:color="auto"/>
        <w:left w:val="none" w:sz="0" w:space="0" w:color="auto"/>
        <w:bottom w:val="none" w:sz="0" w:space="0" w:color="auto"/>
        <w:right w:val="none" w:sz="0" w:space="0" w:color="auto"/>
      </w:divBdr>
    </w:div>
    <w:div w:id="2029216471">
      <w:bodyDiv w:val="1"/>
      <w:marLeft w:val="0"/>
      <w:marRight w:val="0"/>
      <w:marTop w:val="0"/>
      <w:marBottom w:val="0"/>
      <w:divBdr>
        <w:top w:val="none" w:sz="0" w:space="0" w:color="auto"/>
        <w:left w:val="none" w:sz="0" w:space="0" w:color="auto"/>
        <w:bottom w:val="none" w:sz="0" w:space="0" w:color="auto"/>
        <w:right w:val="none" w:sz="0" w:space="0" w:color="auto"/>
      </w:divBdr>
    </w:div>
    <w:div w:id="2031250358">
      <w:bodyDiv w:val="1"/>
      <w:marLeft w:val="0"/>
      <w:marRight w:val="0"/>
      <w:marTop w:val="0"/>
      <w:marBottom w:val="0"/>
      <w:divBdr>
        <w:top w:val="none" w:sz="0" w:space="0" w:color="auto"/>
        <w:left w:val="none" w:sz="0" w:space="0" w:color="auto"/>
        <w:bottom w:val="none" w:sz="0" w:space="0" w:color="auto"/>
        <w:right w:val="none" w:sz="0" w:space="0" w:color="auto"/>
      </w:divBdr>
    </w:div>
    <w:div w:id="2040351047">
      <w:bodyDiv w:val="1"/>
      <w:marLeft w:val="0"/>
      <w:marRight w:val="0"/>
      <w:marTop w:val="0"/>
      <w:marBottom w:val="0"/>
      <w:divBdr>
        <w:top w:val="none" w:sz="0" w:space="0" w:color="auto"/>
        <w:left w:val="none" w:sz="0" w:space="0" w:color="auto"/>
        <w:bottom w:val="none" w:sz="0" w:space="0" w:color="auto"/>
        <w:right w:val="none" w:sz="0" w:space="0" w:color="auto"/>
      </w:divBdr>
    </w:div>
    <w:div w:id="2041323686">
      <w:bodyDiv w:val="1"/>
      <w:marLeft w:val="0"/>
      <w:marRight w:val="0"/>
      <w:marTop w:val="0"/>
      <w:marBottom w:val="0"/>
      <w:divBdr>
        <w:top w:val="none" w:sz="0" w:space="0" w:color="auto"/>
        <w:left w:val="none" w:sz="0" w:space="0" w:color="auto"/>
        <w:bottom w:val="none" w:sz="0" w:space="0" w:color="auto"/>
        <w:right w:val="none" w:sz="0" w:space="0" w:color="auto"/>
      </w:divBdr>
    </w:div>
    <w:div w:id="2047369090">
      <w:bodyDiv w:val="1"/>
      <w:marLeft w:val="0"/>
      <w:marRight w:val="0"/>
      <w:marTop w:val="0"/>
      <w:marBottom w:val="0"/>
      <w:divBdr>
        <w:top w:val="none" w:sz="0" w:space="0" w:color="auto"/>
        <w:left w:val="none" w:sz="0" w:space="0" w:color="auto"/>
        <w:bottom w:val="none" w:sz="0" w:space="0" w:color="auto"/>
        <w:right w:val="none" w:sz="0" w:space="0" w:color="auto"/>
      </w:divBdr>
    </w:div>
    <w:div w:id="2047947573">
      <w:bodyDiv w:val="1"/>
      <w:marLeft w:val="0"/>
      <w:marRight w:val="0"/>
      <w:marTop w:val="0"/>
      <w:marBottom w:val="0"/>
      <w:divBdr>
        <w:top w:val="none" w:sz="0" w:space="0" w:color="auto"/>
        <w:left w:val="none" w:sz="0" w:space="0" w:color="auto"/>
        <w:bottom w:val="none" w:sz="0" w:space="0" w:color="auto"/>
        <w:right w:val="none" w:sz="0" w:space="0" w:color="auto"/>
      </w:divBdr>
    </w:div>
    <w:div w:id="2052225249">
      <w:bodyDiv w:val="1"/>
      <w:marLeft w:val="0"/>
      <w:marRight w:val="0"/>
      <w:marTop w:val="0"/>
      <w:marBottom w:val="0"/>
      <w:divBdr>
        <w:top w:val="none" w:sz="0" w:space="0" w:color="auto"/>
        <w:left w:val="none" w:sz="0" w:space="0" w:color="auto"/>
        <w:bottom w:val="none" w:sz="0" w:space="0" w:color="auto"/>
        <w:right w:val="none" w:sz="0" w:space="0" w:color="auto"/>
      </w:divBdr>
    </w:div>
    <w:div w:id="2059887679">
      <w:bodyDiv w:val="1"/>
      <w:marLeft w:val="0"/>
      <w:marRight w:val="0"/>
      <w:marTop w:val="0"/>
      <w:marBottom w:val="0"/>
      <w:divBdr>
        <w:top w:val="none" w:sz="0" w:space="0" w:color="auto"/>
        <w:left w:val="none" w:sz="0" w:space="0" w:color="auto"/>
        <w:bottom w:val="none" w:sz="0" w:space="0" w:color="auto"/>
        <w:right w:val="none" w:sz="0" w:space="0" w:color="auto"/>
      </w:divBdr>
    </w:div>
    <w:div w:id="2068065883">
      <w:bodyDiv w:val="1"/>
      <w:marLeft w:val="0"/>
      <w:marRight w:val="0"/>
      <w:marTop w:val="0"/>
      <w:marBottom w:val="0"/>
      <w:divBdr>
        <w:top w:val="none" w:sz="0" w:space="0" w:color="auto"/>
        <w:left w:val="none" w:sz="0" w:space="0" w:color="auto"/>
        <w:bottom w:val="none" w:sz="0" w:space="0" w:color="auto"/>
        <w:right w:val="none" w:sz="0" w:space="0" w:color="auto"/>
      </w:divBdr>
    </w:div>
    <w:div w:id="2077430269">
      <w:bodyDiv w:val="1"/>
      <w:marLeft w:val="0"/>
      <w:marRight w:val="0"/>
      <w:marTop w:val="0"/>
      <w:marBottom w:val="0"/>
      <w:divBdr>
        <w:top w:val="none" w:sz="0" w:space="0" w:color="auto"/>
        <w:left w:val="none" w:sz="0" w:space="0" w:color="auto"/>
        <w:bottom w:val="none" w:sz="0" w:space="0" w:color="auto"/>
        <w:right w:val="none" w:sz="0" w:space="0" w:color="auto"/>
      </w:divBdr>
    </w:div>
    <w:div w:id="2085684014">
      <w:bodyDiv w:val="1"/>
      <w:marLeft w:val="0"/>
      <w:marRight w:val="0"/>
      <w:marTop w:val="0"/>
      <w:marBottom w:val="0"/>
      <w:divBdr>
        <w:top w:val="none" w:sz="0" w:space="0" w:color="auto"/>
        <w:left w:val="none" w:sz="0" w:space="0" w:color="auto"/>
        <w:bottom w:val="none" w:sz="0" w:space="0" w:color="auto"/>
        <w:right w:val="none" w:sz="0" w:space="0" w:color="auto"/>
      </w:divBdr>
    </w:div>
    <w:div w:id="2088652144">
      <w:bodyDiv w:val="1"/>
      <w:marLeft w:val="0"/>
      <w:marRight w:val="0"/>
      <w:marTop w:val="0"/>
      <w:marBottom w:val="0"/>
      <w:divBdr>
        <w:top w:val="none" w:sz="0" w:space="0" w:color="auto"/>
        <w:left w:val="none" w:sz="0" w:space="0" w:color="auto"/>
        <w:bottom w:val="none" w:sz="0" w:space="0" w:color="auto"/>
        <w:right w:val="none" w:sz="0" w:space="0" w:color="auto"/>
      </w:divBdr>
      <w:divsChild>
        <w:div w:id="498234329">
          <w:marLeft w:val="0"/>
          <w:marRight w:val="0"/>
          <w:marTop w:val="0"/>
          <w:marBottom w:val="0"/>
          <w:divBdr>
            <w:top w:val="none" w:sz="0" w:space="0" w:color="auto"/>
            <w:left w:val="none" w:sz="0" w:space="0" w:color="auto"/>
            <w:bottom w:val="none" w:sz="0" w:space="0" w:color="auto"/>
            <w:right w:val="none" w:sz="0" w:space="0" w:color="auto"/>
          </w:divBdr>
          <w:divsChild>
            <w:div w:id="16552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50987">
      <w:bodyDiv w:val="1"/>
      <w:marLeft w:val="0"/>
      <w:marRight w:val="0"/>
      <w:marTop w:val="0"/>
      <w:marBottom w:val="0"/>
      <w:divBdr>
        <w:top w:val="none" w:sz="0" w:space="0" w:color="auto"/>
        <w:left w:val="none" w:sz="0" w:space="0" w:color="auto"/>
        <w:bottom w:val="none" w:sz="0" w:space="0" w:color="auto"/>
        <w:right w:val="none" w:sz="0" w:space="0" w:color="auto"/>
      </w:divBdr>
    </w:div>
    <w:div w:id="2095278149">
      <w:bodyDiv w:val="1"/>
      <w:marLeft w:val="0"/>
      <w:marRight w:val="0"/>
      <w:marTop w:val="0"/>
      <w:marBottom w:val="0"/>
      <w:divBdr>
        <w:top w:val="none" w:sz="0" w:space="0" w:color="auto"/>
        <w:left w:val="none" w:sz="0" w:space="0" w:color="auto"/>
        <w:bottom w:val="none" w:sz="0" w:space="0" w:color="auto"/>
        <w:right w:val="none" w:sz="0" w:space="0" w:color="auto"/>
      </w:divBdr>
    </w:div>
    <w:div w:id="2121218654">
      <w:bodyDiv w:val="1"/>
      <w:marLeft w:val="0"/>
      <w:marRight w:val="0"/>
      <w:marTop w:val="0"/>
      <w:marBottom w:val="0"/>
      <w:divBdr>
        <w:top w:val="none" w:sz="0" w:space="0" w:color="auto"/>
        <w:left w:val="none" w:sz="0" w:space="0" w:color="auto"/>
        <w:bottom w:val="none" w:sz="0" w:space="0" w:color="auto"/>
        <w:right w:val="none" w:sz="0" w:space="0" w:color="auto"/>
      </w:divBdr>
    </w:div>
    <w:div w:id="2125951966">
      <w:bodyDiv w:val="1"/>
      <w:marLeft w:val="0"/>
      <w:marRight w:val="0"/>
      <w:marTop w:val="0"/>
      <w:marBottom w:val="0"/>
      <w:divBdr>
        <w:top w:val="none" w:sz="0" w:space="0" w:color="auto"/>
        <w:left w:val="none" w:sz="0" w:space="0" w:color="auto"/>
        <w:bottom w:val="none" w:sz="0" w:space="0" w:color="auto"/>
        <w:right w:val="none" w:sz="0" w:space="0" w:color="auto"/>
      </w:divBdr>
    </w:div>
    <w:div w:id="2138645118">
      <w:bodyDiv w:val="1"/>
      <w:marLeft w:val="0"/>
      <w:marRight w:val="0"/>
      <w:marTop w:val="0"/>
      <w:marBottom w:val="0"/>
      <w:divBdr>
        <w:top w:val="none" w:sz="0" w:space="0" w:color="auto"/>
        <w:left w:val="none" w:sz="0" w:space="0" w:color="auto"/>
        <w:bottom w:val="none" w:sz="0" w:space="0" w:color="auto"/>
        <w:right w:val="none" w:sz="0" w:space="0" w:color="auto"/>
      </w:divBdr>
    </w:div>
    <w:div w:id="213910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Word_Document.docx"/><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package" Target="embeddings/Microsoft_Word_Document3.docx"/><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package" Target="embeddings/Microsoft_Word_Document2.docx"/><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package" Target="embeddings/Microsoft_Word_Document1.docx"/><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Mic24</b:Tag>
    <b:SourceType>InternetSite</b:SourceType>
    <b:Guid>{0073F013-6D5F-4606-9619-199470B72B61}</b:Guid>
    <b:Author>
      <b:Author>
        <b:Corporate>Microsoft</b:Corporate>
      </b:Author>
    </b:Author>
    <b:Title>What is ASP.NET Core</b:Title>
    <b:YearAccessed>2024</b:YearAccessed>
    <b:MonthAccessed>September</b:MonthAccessed>
    <b:DayAccessed>28</b:DayAccessed>
    <b:URL>https://dotnet.microsoft.com/en-us/learn/aspnet/what-is-aspnet-core</b:URL>
    <b:RefOrder>5</b:RefOrder>
  </b:Source>
  <b:Source>
    <b:Tag>Gra19</b:Tag>
    <b:SourceType>InternetSite</b:SourceType>
    <b:Guid>{0023DC8F-EE4E-49BF-8AA1-FC23135D0750}</b:Guid>
    <b:Author>
      <b:Author>
        <b:Corporate>Adobe Acrobat Team</b:Corporate>
      </b:Author>
    </b:Author>
    <b:Title>Fast-forward — comparing a 1980s supercomputer to the modern smartphone</b:Title>
    <b:Year>2022</b:Year>
    <b:Month>August</b:Month>
    <b:YearAccessed>2024</b:YearAccessed>
    <b:MonthAccessed>October</b:MonthAccessed>
    <b:DayAccessed>04</b:DayAccessed>
    <b:URL>https://blog.adobe.com/en/publish/2022/11/08/fast-forward-comparing-1980s-supercomputer-to-modern-smartphone</b:URL>
    <b:RefOrder>1</b:RefOrder>
  </b:Source>
  <b:Source>
    <b:Tag>Mic242</b:Tag>
    <b:SourceType>InternetSite</b:SourceType>
    <b:Guid>{11AB6DA6-D471-47C8-9787-23B1CD788504}</b:Guid>
    <b:Author>
      <b:Author>
        <b:Corporate>Microsoft</b:Corporate>
      </b:Author>
    </b:Author>
    <b:Title>How Blazor works</b:Title>
    <b:YearAccessed>2024</b:YearAccessed>
    <b:MonthAccessed>October</b:MonthAccessed>
    <b:DayAccessed>10</b:DayAccessed>
    <b:URL>https://learn.microsoft.com/en-us/training/modules/blazor-introduction/3-how-blazor-works</b:URL>
    <b:RefOrder>8</b:RefOrder>
  </b:Source>
  <b:Source>
    <b:Tag>Mic241</b:Tag>
    <b:SourceType>InternetSite</b:SourceType>
    <b:Guid>{DC716AFD-7D9B-4295-ACEB-8ABB9F132259}</b:Guid>
    <b:Author>
      <b:Author>
        <b:Corporate>Microsoft</b:Corporate>
      </b:Author>
    </b:Author>
    <b:Title>What is Blazor?</b:Title>
    <b:YearAccessed>2024</b:YearAccessed>
    <b:MonthAccessed>October</b:MonthAccessed>
    <b:DayAccessed>10</b:DayAccessed>
    <b:URL>https://learn.microsoft.com/en-us/training/modules/blazor-introduction/2-what-is-blazor</b:URL>
    <b:RefOrder>7</b:RefOrder>
  </b:Source>
  <b:Source>
    <b:Tag>Ora24</b:Tag>
    <b:SourceType>InternetSite</b:SourceType>
    <b:Guid>{8E8F59A1-5E4C-4F43-B41B-AF71B2F4EDAF}</b:Guid>
    <b:Author>
      <b:Author>
        <b:Corporate>Oracle</b:Corporate>
      </b:Author>
    </b:Author>
    <b:Title>What is MySQL</b:Title>
    <b:YearAccessed>2024</b:YearAccessed>
    <b:MonthAccessed>October</b:MonthAccessed>
    <b:DayAccessed>02</b:DayAccessed>
    <b:URL>https://dev.mysql.com/doc/refman/8.0/en/what-is-mysql.html</b:URL>
    <b:RefOrder>9</b:RefOrder>
  </b:Source>
  <b:Source>
    <b:Tag>Gui24</b:Tag>
    <b:SourceType>InternetSite</b:SourceType>
    <b:Guid>{8C606573-84FB-4A74-B857-392099D032A0}</b:Guid>
    <b:Author>
      <b:Author>
        <b:NameList>
          <b:Person>
            <b:Last>Ros</b:Last>
            <b:First>Guillem</b:First>
          </b:Person>
        </b:NameList>
      </b:Author>
    </b:Author>
    <b:Title>How to use Hevy</b:Title>
    <b:YearAccessed>2024</b:YearAccessed>
    <b:MonthAccessed>October</b:MonthAccessed>
    <b:DayAccessed>10</b:DayAccessed>
    <b:URL>https://www.hevyapp.com/hevy-tutorial/</b:URL>
    <b:RefOrder>4</b:RefOrder>
  </b:Source>
  <b:Source>
    <b:Tag>Bog24</b:Tag>
    <b:SourceType>InternetSite</b:SourceType>
    <b:Guid>{592DD6F7-663A-47C9-B4E1-4508265F7112}</b:Guid>
    <b:Author>
      <b:Author>
        <b:NameList>
          <b:Person>
            <b:Last>Sandu</b:Last>
            <b:First>Bogdan</b:First>
          </b:Person>
        </b:NameList>
      </b:Author>
    </b:Author>
    <b:Title>5 Apps Like Finch To Improve Your Mental Health</b:Title>
    <b:ProductionCompany>TMS</b:ProductionCompany>
    <b:Year>2024</b:Year>
    <b:Month>Febuary</b:Month>
    <b:Day>11</b:Day>
    <b:YearAccessed>2024</b:YearAccessed>
    <b:MonthAccessed>October</b:MonthAccessed>
    <b:DayAccessed>10</b:DayAccessed>
    <b:URL>https://tms-outsource.com/blog/posts/apps-like-finch/</b:URL>
    <b:RefOrder>3</b:RefOrder>
  </b:Source>
  <b:Source>
    <b:Tag>Ahe24</b:Tag>
    <b:SourceType>InternetSite</b:SourceType>
    <b:Guid>{23598039-5EFF-4BD6-9269-048E3EDFDABC}</b:Guid>
    <b:Author>
      <b:Author>
        <b:Corporate>Ahead</b:Corporate>
      </b:Author>
    </b:Author>
    <b:Title>Daylio - A Wellbeing App</b:Title>
    <b:YearAccessed>2024</b:YearAccessed>
    <b:MonthAccessed>October</b:MonthAccessed>
    <b:DayAccessed>10</b:DayAccessed>
    <b:URL>https://www.ahead.ie/daylio</b:URL>
    <b:RefOrder>2</b:RefOrder>
  </b:Source>
  <b:Source xmlns:b="http://schemas.openxmlformats.org/officeDocument/2006/bibliography">
    <b:Tag>StackOverflow</b:Tag>
    <b:SourceType>InternetSite</b:SourceType>
    <b:Guid>{71F50902-896D-478C-9DF6-FA3A50AAEBF3}</b:Guid>
    <b:Title>Stack Overflow Developer Survey 2024</b:Title>
    <b:Year>2024</b:Year>
    <b:Author>
      <b:Author>
        <b:Corporate>Stack Overflow</b:Corporate>
      </b:Author>
    </b:Author>
    <b:YearAccessed>2024</b:YearAccessed>
    <b:MonthAccessed>October</b:MonthAccessed>
    <b:DayAccessed>14</b:DayAccessed>
    <b:URL>https://survey.stackoverflow.co/2024/technology/#2-web-frameworks-and-technologies</b:URL>
    <b:RefOrder>6</b:RefOrder>
  </b:Source>
  <b:Source>
    <b:Tag>OWA23</b:Tag>
    <b:SourceType>InternetSite</b:SourceType>
    <b:Guid>{57833A1F-D5C4-4D76-85A8-7F5C9B810612}</b:Guid>
    <b:Author>
      <b:Author>
        <b:Corporate>OWASP</b:Corporate>
      </b:Author>
    </b:Author>
    <b:Title>Password Storage Cheat Sheet</b:Title>
    <b:Year>2023</b:Year>
    <b:YearAccessed>2024</b:YearAccessed>
    <b:MonthAccessed>October</b:MonthAccessed>
    <b:DayAccessed>17</b:DayAccessed>
    <b:URL>https://cheatsheetseries.owasp.org/cheatsheets/Password_Storage_Cheat_Sheet.html</b:URL>
    <b:RefOrder>11</b:RefOrder>
  </b:Source>
  <b:Source>
    <b:Tag>Mic243</b:Tag>
    <b:SourceType>InternetSite</b:SourceType>
    <b:Guid>{D44DA361-7CAA-46D6-B1DB-B852A944FA49}</b:Guid>
    <b:Author>
      <b:Author>
        <b:Corporate>Microsoft</b:Corporate>
      </b:Author>
    </b:Author>
    <b:Title>Build a .NET MAUI Blazor Hybrid app with a Blazor Web App</b:Title>
    <b:YearAccessed>2024</b:YearAccessed>
    <b:MonthAccessed>October</b:MonthAccessed>
    <b:DayAccessed>17</b:DayAccessed>
    <b:URL>https://learn.microsoft.com/en-us/aspnet/core/blazor/hybrid/tutorials/maui-blazor-web-app?view=aspnetcore-8.0</b:URL>
    <b:RefOrder>10</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2c71b88f-36ae-449a-8a52-10e2658bdd6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um" ma:contentTypeID="0x010100804405677F68524E887B9BAD647EC267" ma:contentTypeVersion="17" ma:contentTypeDescription="Új dokumentum létrehozása." ma:contentTypeScope="" ma:versionID="76fc60fa35090df738af56597c20442c">
  <xsd:schema xmlns:xsd="http://www.w3.org/2001/XMLSchema" xmlns:xs="http://www.w3.org/2001/XMLSchema" xmlns:p="http://schemas.microsoft.com/office/2006/metadata/properties" xmlns:ns3="2c71b88f-36ae-449a-8a52-10e2658bdd67" xmlns:ns4="ae689388-e07a-4908-9d5a-df7298fe66fc" targetNamespace="http://schemas.microsoft.com/office/2006/metadata/properties" ma:root="true" ma:fieldsID="b0fbbcf4c3d3a80139dc1bb83a4232cb" ns3:_="" ns4:_="">
    <xsd:import namespace="2c71b88f-36ae-449a-8a52-10e2658bdd67"/>
    <xsd:import namespace="ae689388-e07a-4908-9d5a-df7298fe66f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71b88f-36ae-449a-8a52-10e2658bdd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689388-e07a-4908-9d5a-df7298fe66fc" elementFormDefault="qualified">
    <xsd:import namespace="http://schemas.microsoft.com/office/2006/documentManagement/types"/>
    <xsd:import namespace="http://schemas.microsoft.com/office/infopath/2007/PartnerControls"/>
    <xsd:element name="SharedWithUsers" ma:index="2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Megosztva részletekkel" ma:internalName="SharedWithDetails" ma:readOnly="true">
      <xsd:simpleType>
        <xsd:restriction base="dms:Note">
          <xsd:maxLength value="255"/>
        </xsd:restriction>
      </xsd:simpleType>
    </xsd:element>
    <xsd:element name="SharingHintHash" ma:index="22" nillable="true" ma:displayName="Megosztási tipp kivonat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0AA391-316B-4E95-AE8C-64681E201677}">
  <ds:schemaRefs>
    <ds:schemaRef ds:uri="http://schemas.openxmlformats.org/officeDocument/2006/bibliography"/>
  </ds:schemaRefs>
</ds:datastoreItem>
</file>

<file path=customXml/itemProps2.xml><?xml version="1.0" encoding="utf-8"?>
<ds:datastoreItem xmlns:ds="http://schemas.openxmlformats.org/officeDocument/2006/customXml" ds:itemID="{5283BDE5-2110-47A1-B6BF-261D767F66A4}">
  <ds:schemaRefs>
    <ds:schemaRef ds:uri="http://schemas.microsoft.com/office/2006/metadata/properties"/>
    <ds:schemaRef ds:uri="http://schemas.microsoft.com/office/infopath/2007/PartnerControls"/>
    <ds:schemaRef ds:uri="2c71b88f-36ae-449a-8a52-10e2658bdd67"/>
  </ds:schemaRefs>
</ds:datastoreItem>
</file>

<file path=customXml/itemProps3.xml><?xml version="1.0" encoding="utf-8"?>
<ds:datastoreItem xmlns:ds="http://schemas.openxmlformats.org/officeDocument/2006/customXml" ds:itemID="{BFA6786E-AF7B-4A38-BBCA-BF31ECFEA1DF}">
  <ds:schemaRefs>
    <ds:schemaRef ds:uri="http://schemas.microsoft.com/sharepoint/v3/contenttype/forms"/>
  </ds:schemaRefs>
</ds:datastoreItem>
</file>

<file path=customXml/itemProps4.xml><?xml version="1.0" encoding="utf-8"?>
<ds:datastoreItem xmlns:ds="http://schemas.openxmlformats.org/officeDocument/2006/customXml" ds:itemID="{0B5E8B16-0AFB-408B-BF8C-70E4A1B92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71b88f-36ae-449a-8a52-10e2658bdd67"/>
    <ds:schemaRef ds:uri="ae689388-e07a-4908-9d5a-df7298fe66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diptervsema2</Template>
  <TotalTime>1580</TotalTime>
  <Pages>11</Pages>
  <Words>811</Words>
  <Characters>5602</Characters>
  <Application>Microsoft Office Word</Application>
  <DocSecurity>0</DocSecurity>
  <Lines>46</Lines>
  <Paragraphs>12</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RUB_Assignment</vt:lpstr>
      <vt:lpstr>Diplomaterv útmutató</vt:lpstr>
    </vt:vector>
  </TitlesOfParts>
  <Manager/>
  <Company>Automatizálási és Alkalmazott Informatikai Tanszék</Company>
  <LinksUpToDate>false</LinksUpToDate>
  <CharactersWithSpaces>6401</CharactersWithSpaces>
  <SharedDoc>false</SharedDoc>
  <HLinks>
    <vt:vector size="204" baseType="variant">
      <vt:variant>
        <vt:i4>1179711</vt:i4>
      </vt:variant>
      <vt:variant>
        <vt:i4>207</vt:i4>
      </vt:variant>
      <vt:variant>
        <vt:i4>0</vt:i4>
      </vt:variant>
      <vt:variant>
        <vt:i4>5</vt:i4>
      </vt:variant>
      <vt:variant>
        <vt:lpwstr/>
      </vt:variant>
      <vt:variant>
        <vt:lpwstr>_Toc178959324</vt:lpwstr>
      </vt:variant>
      <vt:variant>
        <vt:i4>1179711</vt:i4>
      </vt:variant>
      <vt:variant>
        <vt:i4>201</vt:i4>
      </vt:variant>
      <vt:variant>
        <vt:i4>0</vt:i4>
      </vt:variant>
      <vt:variant>
        <vt:i4>5</vt:i4>
      </vt:variant>
      <vt:variant>
        <vt:lpwstr/>
      </vt:variant>
      <vt:variant>
        <vt:lpwstr>_Toc178959323</vt:lpwstr>
      </vt:variant>
      <vt:variant>
        <vt:i4>1179711</vt:i4>
      </vt:variant>
      <vt:variant>
        <vt:i4>195</vt:i4>
      </vt:variant>
      <vt:variant>
        <vt:i4>0</vt:i4>
      </vt:variant>
      <vt:variant>
        <vt:i4>5</vt:i4>
      </vt:variant>
      <vt:variant>
        <vt:lpwstr/>
      </vt:variant>
      <vt:variant>
        <vt:lpwstr>_Toc178959322</vt:lpwstr>
      </vt:variant>
      <vt:variant>
        <vt:i4>1179711</vt:i4>
      </vt:variant>
      <vt:variant>
        <vt:i4>189</vt:i4>
      </vt:variant>
      <vt:variant>
        <vt:i4>0</vt:i4>
      </vt:variant>
      <vt:variant>
        <vt:i4>5</vt:i4>
      </vt:variant>
      <vt:variant>
        <vt:lpwstr/>
      </vt:variant>
      <vt:variant>
        <vt:lpwstr>_Toc178959321</vt:lpwstr>
      </vt:variant>
      <vt:variant>
        <vt:i4>1179711</vt:i4>
      </vt:variant>
      <vt:variant>
        <vt:i4>183</vt:i4>
      </vt:variant>
      <vt:variant>
        <vt:i4>0</vt:i4>
      </vt:variant>
      <vt:variant>
        <vt:i4>5</vt:i4>
      </vt:variant>
      <vt:variant>
        <vt:lpwstr/>
      </vt:variant>
      <vt:variant>
        <vt:lpwstr>_Toc178959320</vt:lpwstr>
      </vt:variant>
      <vt:variant>
        <vt:i4>1114175</vt:i4>
      </vt:variant>
      <vt:variant>
        <vt:i4>177</vt:i4>
      </vt:variant>
      <vt:variant>
        <vt:i4>0</vt:i4>
      </vt:variant>
      <vt:variant>
        <vt:i4>5</vt:i4>
      </vt:variant>
      <vt:variant>
        <vt:lpwstr/>
      </vt:variant>
      <vt:variant>
        <vt:lpwstr>_Toc178959319</vt:lpwstr>
      </vt:variant>
      <vt:variant>
        <vt:i4>1114175</vt:i4>
      </vt:variant>
      <vt:variant>
        <vt:i4>171</vt:i4>
      </vt:variant>
      <vt:variant>
        <vt:i4>0</vt:i4>
      </vt:variant>
      <vt:variant>
        <vt:i4>5</vt:i4>
      </vt:variant>
      <vt:variant>
        <vt:lpwstr/>
      </vt:variant>
      <vt:variant>
        <vt:lpwstr>_Toc178959318</vt:lpwstr>
      </vt:variant>
      <vt:variant>
        <vt:i4>1114175</vt:i4>
      </vt:variant>
      <vt:variant>
        <vt:i4>165</vt:i4>
      </vt:variant>
      <vt:variant>
        <vt:i4>0</vt:i4>
      </vt:variant>
      <vt:variant>
        <vt:i4>5</vt:i4>
      </vt:variant>
      <vt:variant>
        <vt:lpwstr/>
      </vt:variant>
      <vt:variant>
        <vt:lpwstr>_Toc178959317</vt:lpwstr>
      </vt:variant>
      <vt:variant>
        <vt:i4>1114175</vt:i4>
      </vt:variant>
      <vt:variant>
        <vt:i4>159</vt:i4>
      </vt:variant>
      <vt:variant>
        <vt:i4>0</vt:i4>
      </vt:variant>
      <vt:variant>
        <vt:i4>5</vt:i4>
      </vt:variant>
      <vt:variant>
        <vt:lpwstr/>
      </vt:variant>
      <vt:variant>
        <vt:lpwstr>_Toc178959316</vt:lpwstr>
      </vt:variant>
      <vt:variant>
        <vt:i4>1114175</vt:i4>
      </vt:variant>
      <vt:variant>
        <vt:i4>153</vt:i4>
      </vt:variant>
      <vt:variant>
        <vt:i4>0</vt:i4>
      </vt:variant>
      <vt:variant>
        <vt:i4>5</vt:i4>
      </vt:variant>
      <vt:variant>
        <vt:lpwstr/>
      </vt:variant>
      <vt:variant>
        <vt:lpwstr>_Toc178959315</vt:lpwstr>
      </vt:variant>
      <vt:variant>
        <vt:i4>1114175</vt:i4>
      </vt:variant>
      <vt:variant>
        <vt:i4>147</vt:i4>
      </vt:variant>
      <vt:variant>
        <vt:i4>0</vt:i4>
      </vt:variant>
      <vt:variant>
        <vt:i4>5</vt:i4>
      </vt:variant>
      <vt:variant>
        <vt:lpwstr/>
      </vt:variant>
      <vt:variant>
        <vt:lpwstr>_Toc178959314</vt:lpwstr>
      </vt:variant>
      <vt:variant>
        <vt:i4>1114175</vt:i4>
      </vt:variant>
      <vt:variant>
        <vt:i4>141</vt:i4>
      </vt:variant>
      <vt:variant>
        <vt:i4>0</vt:i4>
      </vt:variant>
      <vt:variant>
        <vt:i4>5</vt:i4>
      </vt:variant>
      <vt:variant>
        <vt:lpwstr/>
      </vt:variant>
      <vt:variant>
        <vt:lpwstr>_Toc178959313</vt:lpwstr>
      </vt:variant>
      <vt:variant>
        <vt:i4>1114175</vt:i4>
      </vt:variant>
      <vt:variant>
        <vt:i4>135</vt:i4>
      </vt:variant>
      <vt:variant>
        <vt:i4>0</vt:i4>
      </vt:variant>
      <vt:variant>
        <vt:i4>5</vt:i4>
      </vt:variant>
      <vt:variant>
        <vt:lpwstr/>
      </vt:variant>
      <vt:variant>
        <vt:lpwstr>_Toc178959312</vt:lpwstr>
      </vt:variant>
      <vt:variant>
        <vt:i4>1114175</vt:i4>
      </vt:variant>
      <vt:variant>
        <vt:i4>129</vt:i4>
      </vt:variant>
      <vt:variant>
        <vt:i4>0</vt:i4>
      </vt:variant>
      <vt:variant>
        <vt:i4>5</vt:i4>
      </vt:variant>
      <vt:variant>
        <vt:lpwstr/>
      </vt:variant>
      <vt:variant>
        <vt:lpwstr>_Toc178959311</vt:lpwstr>
      </vt:variant>
      <vt:variant>
        <vt:i4>1114175</vt:i4>
      </vt:variant>
      <vt:variant>
        <vt:i4>123</vt:i4>
      </vt:variant>
      <vt:variant>
        <vt:i4>0</vt:i4>
      </vt:variant>
      <vt:variant>
        <vt:i4>5</vt:i4>
      </vt:variant>
      <vt:variant>
        <vt:lpwstr/>
      </vt:variant>
      <vt:variant>
        <vt:lpwstr>_Toc178959310</vt:lpwstr>
      </vt:variant>
      <vt:variant>
        <vt:i4>1048639</vt:i4>
      </vt:variant>
      <vt:variant>
        <vt:i4>117</vt:i4>
      </vt:variant>
      <vt:variant>
        <vt:i4>0</vt:i4>
      </vt:variant>
      <vt:variant>
        <vt:i4>5</vt:i4>
      </vt:variant>
      <vt:variant>
        <vt:lpwstr/>
      </vt:variant>
      <vt:variant>
        <vt:lpwstr>_Toc178959309</vt:lpwstr>
      </vt:variant>
      <vt:variant>
        <vt:i4>1048639</vt:i4>
      </vt:variant>
      <vt:variant>
        <vt:i4>111</vt:i4>
      </vt:variant>
      <vt:variant>
        <vt:i4>0</vt:i4>
      </vt:variant>
      <vt:variant>
        <vt:i4>5</vt:i4>
      </vt:variant>
      <vt:variant>
        <vt:lpwstr/>
      </vt:variant>
      <vt:variant>
        <vt:lpwstr>_Toc178959308</vt:lpwstr>
      </vt:variant>
      <vt:variant>
        <vt:i4>1048639</vt:i4>
      </vt:variant>
      <vt:variant>
        <vt:i4>105</vt:i4>
      </vt:variant>
      <vt:variant>
        <vt:i4>0</vt:i4>
      </vt:variant>
      <vt:variant>
        <vt:i4>5</vt:i4>
      </vt:variant>
      <vt:variant>
        <vt:lpwstr/>
      </vt:variant>
      <vt:variant>
        <vt:lpwstr>_Toc178959307</vt:lpwstr>
      </vt:variant>
      <vt:variant>
        <vt:i4>1048639</vt:i4>
      </vt:variant>
      <vt:variant>
        <vt:i4>99</vt:i4>
      </vt:variant>
      <vt:variant>
        <vt:i4>0</vt:i4>
      </vt:variant>
      <vt:variant>
        <vt:i4>5</vt:i4>
      </vt:variant>
      <vt:variant>
        <vt:lpwstr/>
      </vt:variant>
      <vt:variant>
        <vt:lpwstr>_Toc178959306</vt:lpwstr>
      </vt:variant>
      <vt:variant>
        <vt:i4>1048639</vt:i4>
      </vt:variant>
      <vt:variant>
        <vt:i4>93</vt:i4>
      </vt:variant>
      <vt:variant>
        <vt:i4>0</vt:i4>
      </vt:variant>
      <vt:variant>
        <vt:i4>5</vt:i4>
      </vt:variant>
      <vt:variant>
        <vt:lpwstr/>
      </vt:variant>
      <vt:variant>
        <vt:lpwstr>_Toc178959305</vt:lpwstr>
      </vt:variant>
      <vt:variant>
        <vt:i4>1048639</vt:i4>
      </vt:variant>
      <vt:variant>
        <vt:i4>87</vt:i4>
      </vt:variant>
      <vt:variant>
        <vt:i4>0</vt:i4>
      </vt:variant>
      <vt:variant>
        <vt:i4>5</vt:i4>
      </vt:variant>
      <vt:variant>
        <vt:lpwstr/>
      </vt:variant>
      <vt:variant>
        <vt:lpwstr>_Toc178959304</vt:lpwstr>
      </vt:variant>
      <vt:variant>
        <vt:i4>1048639</vt:i4>
      </vt:variant>
      <vt:variant>
        <vt:i4>81</vt:i4>
      </vt:variant>
      <vt:variant>
        <vt:i4>0</vt:i4>
      </vt:variant>
      <vt:variant>
        <vt:i4>5</vt:i4>
      </vt:variant>
      <vt:variant>
        <vt:lpwstr/>
      </vt:variant>
      <vt:variant>
        <vt:lpwstr>_Toc178959303</vt:lpwstr>
      </vt:variant>
      <vt:variant>
        <vt:i4>1048639</vt:i4>
      </vt:variant>
      <vt:variant>
        <vt:i4>75</vt:i4>
      </vt:variant>
      <vt:variant>
        <vt:i4>0</vt:i4>
      </vt:variant>
      <vt:variant>
        <vt:i4>5</vt:i4>
      </vt:variant>
      <vt:variant>
        <vt:lpwstr/>
      </vt:variant>
      <vt:variant>
        <vt:lpwstr>_Toc178959302</vt:lpwstr>
      </vt:variant>
      <vt:variant>
        <vt:i4>1048639</vt:i4>
      </vt:variant>
      <vt:variant>
        <vt:i4>69</vt:i4>
      </vt:variant>
      <vt:variant>
        <vt:i4>0</vt:i4>
      </vt:variant>
      <vt:variant>
        <vt:i4>5</vt:i4>
      </vt:variant>
      <vt:variant>
        <vt:lpwstr/>
      </vt:variant>
      <vt:variant>
        <vt:lpwstr>_Toc178959301</vt:lpwstr>
      </vt:variant>
      <vt:variant>
        <vt:i4>1048639</vt:i4>
      </vt:variant>
      <vt:variant>
        <vt:i4>63</vt:i4>
      </vt:variant>
      <vt:variant>
        <vt:i4>0</vt:i4>
      </vt:variant>
      <vt:variant>
        <vt:i4>5</vt:i4>
      </vt:variant>
      <vt:variant>
        <vt:lpwstr/>
      </vt:variant>
      <vt:variant>
        <vt:lpwstr>_Toc178959300</vt:lpwstr>
      </vt:variant>
      <vt:variant>
        <vt:i4>1638462</vt:i4>
      </vt:variant>
      <vt:variant>
        <vt:i4>57</vt:i4>
      </vt:variant>
      <vt:variant>
        <vt:i4>0</vt:i4>
      </vt:variant>
      <vt:variant>
        <vt:i4>5</vt:i4>
      </vt:variant>
      <vt:variant>
        <vt:lpwstr/>
      </vt:variant>
      <vt:variant>
        <vt:lpwstr>_Toc178959299</vt:lpwstr>
      </vt:variant>
      <vt:variant>
        <vt:i4>1638462</vt:i4>
      </vt:variant>
      <vt:variant>
        <vt:i4>51</vt:i4>
      </vt:variant>
      <vt:variant>
        <vt:i4>0</vt:i4>
      </vt:variant>
      <vt:variant>
        <vt:i4>5</vt:i4>
      </vt:variant>
      <vt:variant>
        <vt:lpwstr/>
      </vt:variant>
      <vt:variant>
        <vt:lpwstr>_Toc178959298</vt:lpwstr>
      </vt:variant>
      <vt:variant>
        <vt:i4>1638462</vt:i4>
      </vt:variant>
      <vt:variant>
        <vt:i4>45</vt:i4>
      </vt:variant>
      <vt:variant>
        <vt:i4>0</vt:i4>
      </vt:variant>
      <vt:variant>
        <vt:i4>5</vt:i4>
      </vt:variant>
      <vt:variant>
        <vt:lpwstr/>
      </vt:variant>
      <vt:variant>
        <vt:lpwstr>_Toc178959297</vt:lpwstr>
      </vt:variant>
      <vt:variant>
        <vt:i4>1638462</vt:i4>
      </vt:variant>
      <vt:variant>
        <vt:i4>39</vt:i4>
      </vt:variant>
      <vt:variant>
        <vt:i4>0</vt:i4>
      </vt:variant>
      <vt:variant>
        <vt:i4>5</vt:i4>
      </vt:variant>
      <vt:variant>
        <vt:lpwstr/>
      </vt:variant>
      <vt:variant>
        <vt:lpwstr>_Toc178959296</vt:lpwstr>
      </vt:variant>
      <vt:variant>
        <vt:i4>1638462</vt:i4>
      </vt:variant>
      <vt:variant>
        <vt:i4>33</vt:i4>
      </vt:variant>
      <vt:variant>
        <vt:i4>0</vt:i4>
      </vt:variant>
      <vt:variant>
        <vt:i4>5</vt:i4>
      </vt:variant>
      <vt:variant>
        <vt:lpwstr/>
      </vt:variant>
      <vt:variant>
        <vt:lpwstr>_Toc178959295</vt:lpwstr>
      </vt:variant>
      <vt:variant>
        <vt:i4>1638462</vt:i4>
      </vt:variant>
      <vt:variant>
        <vt:i4>27</vt:i4>
      </vt:variant>
      <vt:variant>
        <vt:i4>0</vt:i4>
      </vt:variant>
      <vt:variant>
        <vt:i4>5</vt:i4>
      </vt:variant>
      <vt:variant>
        <vt:lpwstr/>
      </vt:variant>
      <vt:variant>
        <vt:lpwstr>_Toc178959294</vt:lpwstr>
      </vt:variant>
      <vt:variant>
        <vt:i4>1638462</vt:i4>
      </vt:variant>
      <vt:variant>
        <vt:i4>21</vt:i4>
      </vt:variant>
      <vt:variant>
        <vt:i4>0</vt:i4>
      </vt:variant>
      <vt:variant>
        <vt:i4>5</vt:i4>
      </vt:variant>
      <vt:variant>
        <vt:lpwstr/>
      </vt:variant>
      <vt:variant>
        <vt:lpwstr>_Toc178959293</vt:lpwstr>
      </vt:variant>
      <vt:variant>
        <vt:i4>1638462</vt:i4>
      </vt:variant>
      <vt:variant>
        <vt:i4>15</vt:i4>
      </vt:variant>
      <vt:variant>
        <vt:i4>0</vt:i4>
      </vt:variant>
      <vt:variant>
        <vt:i4>5</vt:i4>
      </vt:variant>
      <vt:variant>
        <vt:lpwstr/>
      </vt:variant>
      <vt:variant>
        <vt:lpwstr>_Toc178959292</vt:lpwstr>
      </vt:variant>
      <vt:variant>
        <vt:i4>1638462</vt:i4>
      </vt:variant>
      <vt:variant>
        <vt:i4>9</vt:i4>
      </vt:variant>
      <vt:variant>
        <vt:i4>0</vt:i4>
      </vt:variant>
      <vt:variant>
        <vt:i4>5</vt:i4>
      </vt:variant>
      <vt:variant>
        <vt:lpwstr/>
      </vt:variant>
      <vt:variant>
        <vt:lpwstr>_Toc178959291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RUB_Assignment</dc:title>
  <dc:subject/>
  <dc:creator>Szabó Dániel</dc:creator>
  <cp:keywords/>
  <dc:description/>
  <cp:lastModifiedBy>Szabó Dániel</cp:lastModifiedBy>
  <cp:revision>103</cp:revision>
  <cp:lastPrinted>2024-12-06T09:07:00Z</cp:lastPrinted>
  <dcterms:created xsi:type="dcterms:W3CDTF">2024-12-04T17:48:00Z</dcterms:created>
  <dcterms:modified xsi:type="dcterms:W3CDTF">2026-06-14T13:54:00Z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0x010100804405677F68524E887B9BAD647EC267</vt:lpwstr>
  </property>
</Properties>
</file>